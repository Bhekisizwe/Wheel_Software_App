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ayout w:type="fixed"/>
        <w:tblLook w:val="0000" w:firstRow="0" w:lastRow="0" w:firstColumn="0" w:lastColumn="0" w:noHBand="0" w:noVBand="0"/>
      </w:tblPr>
      <w:tblGrid>
        <w:gridCol w:w="1512"/>
        <w:gridCol w:w="6831"/>
        <w:gridCol w:w="1512"/>
      </w:tblGrid>
      <w:tr w:rsidR="00077645" w:rsidRPr="00A82192" w14:paraId="5AAE0A31" w14:textId="77777777" w:rsidTr="00073217">
        <w:trPr>
          <w:cantSplit/>
          <w:trHeight w:hRule="exact" w:val="737"/>
        </w:trPr>
        <w:tc>
          <w:tcPr>
            <w:tcW w:w="5000" w:type="pct"/>
            <w:gridSpan w:val="3"/>
            <w:shd w:val="clear" w:color="auto" w:fill="auto"/>
          </w:tcPr>
          <w:p w14:paraId="210C8E53" w14:textId="5B377073" w:rsidR="00C573B5" w:rsidRPr="00433FBE" w:rsidRDefault="00433FBE" w:rsidP="00C573B5">
            <w:pPr>
              <w:pStyle w:val="FrontPage"/>
            </w:pPr>
            <w:r w:rsidRPr="00433FBE">
              <w:t>RMSSOFT SOFTWARE HELP DOCUMENTATION</w:t>
            </w:r>
          </w:p>
          <w:p w14:paraId="79BCCA69" w14:textId="77777777" w:rsidR="00077645" w:rsidRPr="00433FBE" w:rsidRDefault="00077645" w:rsidP="003F3F76">
            <w:pPr>
              <w:pStyle w:val="FrontPage"/>
            </w:pPr>
          </w:p>
        </w:tc>
      </w:tr>
      <w:tr w:rsidR="00077645" w:rsidRPr="00A82192" w14:paraId="6222CA4E" w14:textId="77777777" w:rsidTr="00073217">
        <w:trPr>
          <w:cantSplit/>
          <w:trHeight w:hRule="exact" w:val="709"/>
        </w:trPr>
        <w:tc>
          <w:tcPr>
            <w:tcW w:w="767" w:type="pct"/>
            <w:shd w:val="clear" w:color="auto" w:fill="auto"/>
          </w:tcPr>
          <w:p w14:paraId="61C9D0F1" w14:textId="77777777" w:rsidR="00077645" w:rsidRPr="00A82192" w:rsidRDefault="00077645" w:rsidP="003F3F76">
            <w:pPr>
              <w:pStyle w:val="FrontPage"/>
            </w:pPr>
          </w:p>
        </w:tc>
        <w:tc>
          <w:tcPr>
            <w:tcW w:w="3466" w:type="pct"/>
            <w:shd w:val="clear" w:color="auto" w:fill="auto"/>
            <w:vAlign w:val="bottom"/>
          </w:tcPr>
          <w:p w14:paraId="3800E894" w14:textId="2AF6A025" w:rsidR="00077645" w:rsidRPr="00433FBE" w:rsidRDefault="00077645" w:rsidP="00AE5373">
            <w:pPr>
              <w:pStyle w:val="FrontPage"/>
            </w:pPr>
          </w:p>
        </w:tc>
        <w:tc>
          <w:tcPr>
            <w:tcW w:w="767" w:type="pct"/>
            <w:shd w:val="clear" w:color="auto" w:fill="auto"/>
          </w:tcPr>
          <w:p w14:paraId="15E73682" w14:textId="77777777" w:rsidR="00077645" w:rsidRPr="00A82192" w:rsidRDefault="00077645" w:rsidP="003F3F76">
            <w:pPr>
              <w:pStyle w:val="FrontPage"/>
            </w:pPr>
          </w:p>
        </w:tc>
      </w:tr>
      <w:tr w:rsidR="00077645" w:rsidRPr="00A82192" w14:paraId="7DBDB487" w14:textId="77777777" w:rsidTr="00BE29AC">
        <w:trPr>
          <w:cantSplit/>
          <w:trHeight w:hRule="exact" w:val="1616"/>
        </w:trPr>
        <w:tc>
          <w:tcPr>
            <w:tcW w:w="767" w:type="pct"/>
            <w:shd w:val="clear" w:color="auto" w:fill="auto"/>
          </w:tcPr>
          <w:p w14:paraId="6BB7EB33" w14:textId="77777777" w:rsidR="00077645" w:rsidRPr="00A82192" w:rsidRDefault="00077645" w:rsidP="003F3F76">
            <w:pPr>
              <w:pStyle w:val="FrontPage"/>
            </w:pPr>
          </w:p>
        </w:tc>
        <w:tc>
          <w:tcPr>
            <w:tcW w:w="3466" w:type="pct"/>
            <w:shd w:val="clear" w:color="auto" w:fill="auto"/>
            <w:vAlign w:val="center"/>
          </w:tcPr>
          <w:p w14:paraId="2F99D4B4" w14:textId="08615055" w:rsidR="00077645" w:rsidRPr="00433FBE" w:rsidRDefault="00077645" w:rsidP="00C728FA">
            <w:pPr>
              <w:pStyle w:val="FrontPage"/>
              <w:rPr>
                <w:i/>
              </w:rPr>
            </w:pPr>
          </w:p>
        </w:tc>
        <w:tc>
          <w:tcPr>
            <w:tcW w:w="767" w:type="pct"/>
            <w:shd w:val="clear" w:color="auto" w:fill="auto"/>
          </w:tcPr>
          <w:p w14:paraId="3B81CDB7" w14:textId="77777777" w:rsidR="00077645" w:rsidRPr="00A82192" w:rsidRDefault="00077645" w:rsidP="00BE29AC">
            <w:pPr>
              <w:pStyle w:val="FrontPage"/>
              <w:jc w:val="left"/>
            </w:pPr>
          </w:p>
        </w:tc>
      </w:tr>
      <w:tr w:rsidR="00077645" w:rsidRPr="00A82192" w14:paraId="058E0D3D" w14:textId="77777777" w:rsidTr="008A2C99">
        <w:trPr>
          <w:cantSplit/>
          <w:trHeight w:val="504"/>
        </w:trPr>
        <w:tc>
          <w:tcPr>
            <w:tcW w:w="767" w:type="pct"/>
            <w:shd w:val="clear" w:color="auto" w:fill="auto"/>
          </w:tcPr>
          <w:p w14:paraId="71C39115" w14:textId="77777777" w:rsidR="00077645" w:rsidRPr="00A82192" w:rsidRDefault="00077645" w:rsidP="003F3F76">
            <w:pPr>
              <w:pStyle w:val="FrontPage"/>
            </w:pPr>
          </w:p>
        </w:tc>
        <w:tc>
          <w:tcPr>
            <w:tcW w:w="3466" w:type="pct"/>
            <w:shd w:val="clear" w:color="auto" w:fill="auto"/>
          </w:tcPr>
          <w:p w14:paraId="76A1BE26" w14:textId="72176A76" w:rsidR="00077645" w:rsidRPr="00A82192" w:rsidRDefault="00077645" w:rsidP="008A2C99">
            <w:pPr>
              <w:pStyle w:val="FrontPage"/>
            </w:pPr>
            <w:r w:rsidRPr="00A82192">
              <w:t xml:space="preserve">by </w:t>
            </w:r>
            <w:r w:rsidR="00B42476" w:rsidRPr="00A82192">
              <w:fldChar w:fldCharType="begin"/>
            </w:r>
            <w:r w:rsidR="00B42476" w:rsidRPr="00A82192">
              <w:instrText xml:space="preserve"> DOCVARIABLE Auth</w:instrText>
            </w:r>
            <w:r w:rsidR="00DD7101" w:rsidRPr="00A82192">
              <w:instrText>Comma</w:instrText>
            </w:r>
            <w:r w:rsidR="00B42476" w:rsidRPr="00A82192">
              <w:instrText xml:space="preserve">  \* MERGEFORMAT </w:instrText>
            </w:r>
            <w:r w:rsidR="00B42476" w:rsidRPr="00A82192">
              <w:fldChar w:fldCharType="separate"/>
            </w:r>
            <w:proofErr w:type="spellStart"/>
            <w:r w:rsidR="00F0139D" w:rsidRPr="00A82192">
              <w:rPr>
                <w:bCs/>
                <w:lang w:val="en-US"/>
              </w:rPr>
              <w:t>Bhekisizwe</w:t>
            </w:r>
            <w:proofErr w:type="spellEnd"/>
            <w:r w:rsidR="00F0139D" w:rsidRPr="00A82192">
              <w:t xml:space="preserve"> </w:t>
            </w:r>
            <w:proofErr w:type="spellStart"/>
            <w:r w:rsidR="00F0139D" w:rsidRPr="00A82192">
              <w:t>Mthethwa</w:t>
            </w:r>
            <w:proofErr w:type="spellEnd"/>
            <w:r w:rsidR="00B42476" w:rsidRPr="00A82192">
              <w:rPr>
                <w:rFonts w:eastAsia="MS Mincho"/>
              </w:rPr>
              <w:fldChar w:fldCharType="end"/>
            </w:r>
            <w:r w:rsidR="00433FBE">
              <w:rPr>
                <w:rFonts w:eastAsia="MS Mincho"/>
              </w:rPr>
              <w:t xml:space="preserve"> Pr. </w:t>
            </w:r>
            <w:proofErr w:type="spellStart"/>
            <w:r w:rsidR="00433FBE">
              <w:rPr>
                <w:rFonts w:eastAsia="MS Mincho"/>
              </w:rPr>
              <w:t>Eng</w:t>
            </w:r>
            <w:proofErr w:type="spellEnd"/>
          </w:p>
        </w:tc>
        <w:tc>
          <w:tcPr>
            <w:tcW w:w="767" w:type="pct"/>
            <w:shd w:val="clear" w:color="auto" w:fill="auto"/>
          </w:tcPr>
          <w:p w14:paraId="3608AAD2" w14:textId="77777777" w:rsidR="00077645" w:rsidRPr="00A82192" w:rsidRDefault="00077645" w:rsidP="003F3F76">
            <w:pPr>
              <w:pStyle w:val="FrontPage"/>
            </w:pPr>
          </w:p>
        </w:tc>
      </w:tr>
      <w:tr w:rsidR="00077645" w:rsidRPr="00A82192" w14:paraId="1E3E9EB2" w14:textId="77777777" w:rsidTr="00073217">
        <w:trPr>
          <w:cantSplit/>
          <w:trHeight w:hRule="exact" w:val="510"/>
        </w:trPr>
        <w:tc>
          <w:tcPr>
            <w:tcW w:w="767" w:type="pct"/>
            <w:shd w:val="clear" w:color="auto" w:fill="auto"/>
          </w:tcPr>
          <w:p w14:paraId="359E938F" w14:textId="77777777" w:rsidR="00077645" w:rsidRPr="00A82192" w:rsidRDefault="00077645" w:rsidP="003F3F76">
            <w:pPr>
              <w:pStyle w:val="FrontPage"/>
            </w:pPr>
          </w:p>
        </w:tc>
        <w:tc>
          <w:tcPr>
            <w:tcW w:w="3466" w:type="pct"/>
            <w:shd w:val="clear" w:color="auto" w:fill="auto"/>
          </w:tcPr>
          <w:p w14:paraId="1F8FA9D8" w14:textId="77777777" w:rsidR="00077645" w:rsidRPr="00A82192" w:rsidRDefault="00E429A1" w:rsidP="003F3F76">
            <w:pPr>
              <w:pStyle w:val="FrontPage"/>
              <w:rPr>
                <w:i/>
              </w:rPr>
            </w:pPr>
            <w:r w:rsidRPr="00A82192">
              <w:rPr>
                <w:i/>
              </w:rPr>
              <w:fldChar w:fldCharType="begin"/>
            </w:r>
            <w:r w:rsidRPr="00A82192">
              <w:rPr>
                <w:i/>
              </w:rPr>
              <w:instrText xml:space="preserve"> DOCVARIABLE PubDte  \* MERGEFORMAT </w:instrText>
            </w:r>
            <w:r w:rsidRPr="00A82192">
              <w:rPr>
                <w:i/>
              </w:rPr>
              <w:fldChar w:fldCharType="separate"/>
            </w:r>
            <w:r w:rsidR="00F0139D" w:rsidRPr="00A82192">
              <w:rPr>
                <w:rFonts w:eastAsia="MS Mincho"/>
                <w:i/>
              </w:rPr>
              <w:t xml:space="preserve"> </w:t>
            </w:r>
            <w:r w:rsidRPr="00A82192">
              <w:rPr>
                <w:rFonts w:eastAsia="MS Mincho"/>
                <w:i/>
              </w:rPr>
              <w:fldChar w:fldCharType="end"/>
            </w:r>
          </w:p>
        </w:tc>
        <w:tc>
          <w:tcPr>
            <w:tcW w:w="767" w:type="pct"/>
            <w:shd w:val="clear" w:color="auto" w:fill="auto"/>
          </w:tcPr>
          <w:p w14:paraId="65739597" w14:textId="77777777" w:rsidR="00077645" w:rsidRPr="00A82192" w:rsidRDefault="00077645" w:rsidP="003F3F76">
            <w:pPr>
              <w:pStyle w:val="FrontPage"/>
            </w:pPr>
          </w:p>
        </w:tc>
      </w:tr>
      <w:tr w:rsidR="00077645" w:rsidRPr="00A82192" w14:paraId="2CBDC142" w14:textId="77777777" w:rsidTr="00073217">
        <w:trPr>
          <w:cantSplit/>
          <w:trHeight w:hRule="exact" w:val="5103"/>
        </w:trPr>
        <w:tc>
          <w:tcPr>
            <w:tcW w:w="5000" w:type="pct"/>
            <w:gridSpan w:val="3"/>
            <w:shd w:val="clear" w:color="auto" w:fill="auto"/>
          </w:tcPr>
          <w:p w14:paraId="635AC829" w14:textId="77777777" w:rsidR="00077645" w:rsidRPr="00A82192" w:rsidRDefault="00077645" w:rsidP="001B6B13">
            <w:pPr>
              <w:pStyle w:val="FrontPage"/>
            </w:pPr>
          </w:p>
        </w:tc>
      </w:tr>
    </w:tbl>
    <w:p w14:paraId="06ABDE31" w14:textId="77777777" w:rsidR="00077645" w:rsidRPr="00A82192" w:rsidRDefault="00077645" w:rsidP="009A3F9F">
      <w:pPr>
        <w:pStyle w:val="BodyText"/>
      </w:pPr>
    </w:p>
    <w:p w14:paraId="0A77AFC8" w14:textId="77777777" w:rsidR="00077645" w:rsidRPr="00A82192" w:rsidRDefault="00077645" w:rsidP="00077645">
      <w:pPr>
        <w:tabs>
          <w:tab w:val="left" w:pos="-142"/>
        </w:tabs>
        <w:ind w:left="2160"/>
        <w:jc w:val="center"/>
        <w:rPr>
          <w:rFonts w:ascii="Helvetica" w:hAnsi="Helvetica"/>
          <w:b/>
          <w:caps/>
        </w:rPr>
        <w:sectPr w:rsidR="00077645" w:rsidRPr="00A82192" w:rsidSect="00EE631A">
          <w:headerReference w:type="default" r:id="rId13"/>
          <w:footerReference w:type="even" r:id="rId14"/>
          <w:footerReference w:type="default" r:id="rId15"/>
          <w:pgSz w:w="11907" w:h="16834" w:code="9"/>
          <w:pgMar w:top="1134" w:right="1134" w:bottom="1134" w:left="1134" w:header="709" w:footer="709" w:gutter="0"/>
          <w:pgNumType w:start="0"/>
          <w:cols w:space="720"/>
          <w:noEndnote/>
          <w:docGrid w:linePitch="272"/>
        </w:sectPr>
      </w:pPr>
    </w:p>
    <w:tbl>
      <w:tblPr>
        <w:tblW w:w="4949" w:type="pct"/>
        <w:tblLayout w:type="fixed"/>
        <w:tblLook w:val="0000" w:firstRow="0" w:lastRow="0" w:firstColumn="0" w:lastColumn="0" w:noHBand="0" w:noVBand="0"/>
      </w:tblPr>
      <w:tblGrid>
        <w:gridCol w:w="1617"/>
        <w:gridCol w:w="8130"/>
      </w:tblGrid>
      <w:tr w:rsidR="008878EB" w:rsidRPr="00A82192" w14:paraId="7528E2CE" w14:textId="77777777" w:rsidTr="00C573B5">
        <w:trPr>
          <w:cantSplit/>
        </w:trPr>
        <w:tc>
          <w:tcPr>
            <w:tcW w:w="97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9F450E" w14:textId="77777777" w:rsidR="008878EB" w:rsidRPr="00A82192" w:rsidRDefault="00876797" w:rsidP="00DF2C7B">
            <w:pPr>
              <w:pStyle w:val="ApprovalPageHeading"/>
            </w:pPr>
            <w:bookmarkStart w:id="0" w:name="ExecutiveSummary"/>
            <w:bookmarkStart w:id="1" w:name="ApprovalPage"/>
            <w:bookmarkEnd w:id="0"/>
            <w:bookmarkEnd w:id="1"/>
            <w:r w:rsidRPr="00A82192">
              <w:lastRenderedPageBreak/>
              <w:t>Approval Page</w:t>
            </w:r>
          </w:p>
        </w:tc>
      </w:tr>
      <w:tr w:rsidR="008878EB" w:rsidRPr="00A82192" w14:paraId="519FFD9B" w14:textId="77777777" w:rsidTr="00C573B5">
        <w:trPr>
          <w:cantSplit/>
        </w:trPr>
        <w:tc>
          <w:tcPr>
            <w:tcW w:w="1617" w:type="dxa"/>
            <w:tcBorders>
              <w:top w:val="single" w:sz="4" w:space="0" w:color="auto"/>
              <w:left w:val="single" w:sz="4" w:space="0" w:color="auto"/>
              <w:bottom w:val="single" w:sz="4" w:space="0" w:color="auto"/>
              <w:right w:val="single" w:sz="4" w:space="0" w:color="auto"/>
            </w:tcBorders>
            <w:shd w:val="clear" w:color="auto" w:fill="auto"/>
            <w:vAlign w:val="center"/>
          </w:tcPr>
          <w:p w14:paraId="3C91E5EF" w14:textId="77777777" w:rsidR="008878EB" w:rsidRPr="00A82192" w:rsidRDefault="008878EB" w:rsidP="00C573B5">
            <w:pPr>
              <w:pStyle w:val="TableText"/>
            </w:pPr>
            <w:r w:rsidRPr="00A82192">
              <w:t>Project Name</w:t>
            </w:r>
          </w:p>
        </w:tc>
        <w:tc>
          <w:tcPr>
            <w:tcW w:w="8130" w:type="dxa"/>
            <w:tcBorders>
              <w:top w:val="single" w:sz="4" w:space="0" w:color="auto"/>
              <w:left w:val="single" w:sz="4" w:space="0" w:color="auto"/>
              <w:bottom w:val="single" w:sz="4" w:space="0" w:color="auto"/>
              <w:right w:val="single" w:sz="4" w:space="0" w:color="auto"/>
            </w:tcBorders>
            <w:shd w:val="clear" w:color="auto" w:fill="auto"/>
            <w:vAlign w:val="center"/>
          </w:tcPr>
          <w:p w14:paraId="442EC748" w14:textId="2DD5CA61" w:rsidR="008878EB" w:rsidRPr="00A82192" w:rsidRDefault="008878EB" w:rsidP="0045311B">
            <w:pPr>
              <w:pStyle w:val="TableText"/>
            </w:pPr>
          </w:p>
        </w:tc>
      </w:tr>
      <w:tr w:rsidR="008878EB" w:rsidRPr="00A82192" w14:paraId="5452361F" w14:textId="77777777" w:rsidTr="00C573B5">
        <w:trPr>
          <w:cantSplit/>
        </w:trPr>
        <w:tc>
          <w:tcPr>
            <w:tcW w:w="1617" w:type="dxa"/>
            <w:tcBorders>
              <w:top w:val="single" w:sz="4" w:space="0" w:color="auto"/>
              <w:left w:val="single" w:sz="4" w:space="0" w:color="auto"/>
              <w:bottom w:val="single" w:sz="4" w:space="0" w:color="auto"/>
              <w:right w:val="single" w:sz="4" w:space="0" w:color="auto"/>
            </w:tcBorders>
            <w:shd w:val="clear" w:color="auto" w:fill="auto"/>
            <w:vAlign w:val="center"/>
          </w:tcPr>
          <w:p w14:paraId="01D10518" w14:textId="77777777" w:rsidR="008878EB" w:rsidRPr="00A82192" w:rsidRDefault="008878EB" w:rsidP="00C573B5">
            <w:pPr>
              <w:pStyle w:val="TableText"/>
            </w:pPr>
            <w:r w:rsidRPr="00A82192">
              <w:t>Project No</w:t>
            </w:r>
          </w:p>
        </w:tc>
        <w:tc>
          <w:tcPr>
            <w:tcW w:w="8130" w:type="dxa"/>
            <w:tcBorders>
              <w:top w:val="single" w:sz="4" w:space="0" w:color="auto"/>
              <w:left w:val="single" w:sz="4" w:space="0" w:color="auto"/>
              <w:bottom w:val="single" w:sz="4" w:space="0" w:color="auto"/>
              <w:right w:val="single" w:sz="4" w:space="0" w:color="auto"/>
            </w:tcBorders>
            <w:shd w:val="clear" w:color="auto" w:fill="auto"/>
            <w:vAlign w:val="center"/>
          </w:tcPr>
          <w:p w14:paraId="4ABD1EC5" w14:textId="23CCE51C" w:rsidR="008878EB" w:rsidRPr="00A82192" w:rsidRDefault="00377751" w:rsidP="00C573B5">
            <w:pPr>
              <w:pStyle w:val="TableText"/>
            </w:pPr>
            <w:r>
              <w:t>Help Documentation</w:t>
            </w:r>
          </w:p>
        </w:tc>
      </w:tr>
      <w:tr w:rsidR="008878EB" w:rsidRPr="00A82192" w14:paraId="745AE9B3" w14:textId="77777777" w:rsidTr="00C573B5">
        <w:trPr>
          <w:cantSplit/>
        </w:trPr>
        <w:tc>
          <w:tcPr>
            <w:tcW w:w="1617" w:type="dxa"/>
            <w:tcBorders>
              <w:top w:val="single" w:sz="4" w:space="0" w:color="auto"/>
              <w:left w:val="single" w:sz="4" w:space="0" w:color="auto"/>
              <w:bottom w:val="single" w:sz="4" w:space="0" w:color="auto"/>
              <w:right w:val="single" w:sz="4" w:space="0" w:color="auto"/>
            </w:tcBorders>
            <w:shd w:val="clear" w:color="auto" w:fill="auto"/>
            <w:vAlign w:val="center"/>
          </w:tcPr>
          <w:p w14:paraId="70F329D6" w14:textId="77777777" w:rsidR="008878EB" w:rsidRPr="00A82192" w:rsidRDefault="008878EB" w:rsidP="00C573B5">
            <w:pPr>
              <w:pStyle w:val="TableText"/>
            </w:pPr>
            <w:r w:rsidRPr="00A82192">
              <w:t>Title</w:t>
            </w:r>
          </w:p>
        </w:tc>
        <w:tc>
          <w:tcPr>
            <w:tcW w:w="8130" w:type="dxa"/>
            <w:tcBorders>
              <w:top w:val="single" w:sz="4" w:space="0" w:color="auto"/>
              <w:left w:val="single" w:sz="4" w:space="0" w:color="auto"/>
              <w:bottom w:val="single" w:sz="4" w:space="0" w:color="auto"/>
              <w:right w:val="single" w:sz="4" w:space="0" w:color="auto"/>
            </w:tcBorders>
            <w:shd w:val="clear" w:color="auto" w:fill="auto"/>
            <w:vAlign w:val="center"/>
          </w:tcPr>
          <w:p w14:paraId="3B98EA22" w14:textId="671F0B3A" w:rsidR="008878EB" w:rsidRPr="00F105BE" w:rsidRDefault="00FE4EA8" w:rsidP="00C728FA">
            <w:pPr>
              <w:pStyle w:val="TableText"/>
              <w:rPr>
                <w:sz w:val="20"/>
                <w:szCs w:val="20"/>
              </w:rPr>
            </w:pPr>
            <w:r>
              <w:rPr>
                <w:color w:val="000000" w:themeColor="text1"/>
              </w:rPr>
              <w:t>RMSSOFT Software Help Documentation</w:t>
            </w:r>
          </w:p>
        </w:tc>
      </w:tr>
      <w:tr w:rsidR="008878EB" w:rsidRPr="00A82192" w14:paraId="6D672BE9" w14:textId="77777777" w:rsidTr="00C573B5">
        <w:trPr>
          <w:cantSplit/>
        </w:trPr>
        <w:tc>
          <w:tcPr>
            <w:tcW w:w="1617" w:type="dxa"/>
            <w:tcBorders>
              <w:top w:val="single" w:sz="4" w:space="0" w:color="auto"/>
              <w:left w:val="single" w:sz="4" w:space="0" w:color="auto"/>
              <w:right w:val="single" w:sz="4" w:space="0" w:color="auto"/>
            </w:tcBorders>
            <w:shd w:val="clear" w:color="auto" w:fill="auto"/>
            <w:vAlign w:val="center"/>
          </w:tcPr>
          <w:p w14:paraId="5EC45F94" w14:textId="77777777" w:rsidR="008878EB" w:rsidRPr="00A82192" w:rsidRDefault="008878EB" w:rsidP="00C573B5">
            <w:pPr>
              <w:pStyle w:val="TableText"/>
            </w:pPr>
            <w:r w:rsidRPr="00A82192">
              <w:t>Prepared for</w:t>
            </w:r>
          </w:p>
        </w:tc>
        <w:tc>
          <w:tcPr>
            <w:tcW w:w="8130" w:type="dxa"/>
            <w:tcBorders>
              <w:top w:val="single" w:sz="4" w:space="0" w:color="auto"/>
              <w:left w:val="single" w:sz="4" w:space="0" w:color="auto"/>
              <w:right w:val="single" w:sz="4" w:space="0" w:color="auto"/>
            </w:tcBorders>
            <w:shd w:val="clear" w:color="auto" w:fill="auto"/>
            <w:vAlign w:val="center"/>
          </w:tcPr>
          <w:p w14:paraId="2E938BCE" w14:textId="764CBD43" w:rsidR="008878EB" w:rsidRPr="00A82192" w:rsidRDefault="00377751" w:rsidP="00377751">
            <w:pPr>
              <w:pStyle w:val="TableText"/>
            </w:pPr>
            <w:r>
              <w:t>Rolling Stock and Passenger Rail Industry</w:t>
            </w:r>
          </w:p>
        </w:tc>
      </w:tr>
    </w:tbl>
    <w:p w14:paraId="2A0C6DD3" w14:textId="77777777" w:rsidR="008878EB" w:rsidRPr="00A82192" w:rsidRDefault="008878EB" w:rsidP="008878EB">
      <w:pPr>
        <w:spacing w:line="20" w:lineRule="exact"/>
        <w:rPr>
          <w:sz w:val="18"/>
          <w:szCs w:val="18"/>
        </w:rPr>
      </w:pPr>
    </w:p>
    <w:tbl>
      <w:tblPr>
        <w:tblW w:w="4949" w:type="pct"/>
        <w:tblLayout w:type="fixed"/>
        <w:tblLook w:val="0000" w:firstRow="0" w:lastRow="0" w:firstColumn="0" w:lastColumn="0" w:noHBand="0" w:noVBand="0"/>
        <w:tblCaption w:val="IntAuthors"/>
      </w:tblPr>
      <w:tblGrid>
        <w:gridCol w:w="1623"/>
        <w:gridCol w:w="3163"/>
        <w:gridCol w:w="2835"/>
        <w:gridCol w:w="2126"/>
      </w:tblGrid>
      <w:tr w:rsidR="008878EB" w:rsidRPr="00A82192" w14:paraId="0BEC0743" w14:textId="77777777" w:rsidTr="007F1AD4">
        <w:trPr>
          <w:cantSplit/>
          <w:trHeight w:val="340"/>
        </w:trPr>
        <w:tc>
          <w:tcPr>
            <w:tcW w:w="1623" w:type="dxa"/>
            <w:tcBorders>
              <w:top w:val="single" w:sz="4" w:space="0" w:color="auto"/>
              <w:left w:val="single" w:sz="4" w:space="0" w:color="auto"/>
              <w:bottom w:val="single" w:sz="4" w:space="0" w:color="auto"/>
              <w:right w:val="single" w:sz="4" w:space="0" w:color="auto"/>
            </w:tcBorders>
            <w:shd w:val="clear" w:color="auto" w:fill="F3F3F3"/>
            <w:vAlign w:val="center"/>
          </w:tcPr>
          <w:p w14:paraId="39DE0BF3" w14:textId="77777777" w:rsidR="008878EB" w:rsidRPr="00A82192" w:rsidRDefault="008878EB" w:rsidP="00C573B5">
            <w:pPr>
              <w:pStyle w:val="TableTextKeepWithNext"/>
            </w:pPr>
            <w:bookmarkStart w:id="2" w:name="_IntAuthors" w:colFirst="0" w:colLast="0"/>
            <w:bookmarkStart w:id="3" w:name="Authors"/>
            <w:r w:rsidRPr="00A82192">
              <w:t>Authored for</w:t>
            </w:r>
          </w:p>
        </w:tc>
        <w:tc>
          <w:tcPr>
            <w:tcW w:w="3163" w:type="dxa"/>
            <w:tcBorders>
              <w:top w:val="single" w:sz="4" w:space="0" w:color="auto"/>
              <w:left w:val="single" w:sz="4" w:space="0" w:color="auto"/>
              <w:bottom w:val="single" w:sz="4" w:space="0" w:color="auto"/>
              <w:right w:val="single" w:sz="4" w:space="0" w:color="auto"/>
            </w:tcBorders>
            <w:shd w:val="clear" w:color="auto" w:fill="F3F3F3"/>
            <w:vAlign w:val="center"/>
          </w:tcPr>
          <w:p w14:paraId="167D2A05" w14:textId="743DD9BD" w:rsidR="008878EB" w:rsidRPr="00A82192" w:rsidRDefault="00377751" w:rsidP="00C573B5">
            <w:pPr>
              <w:pStyle w:val="TableTextKeepWithNext"/>
            </w:pPr>
            <w:proofErr w:type="spellStart"/>
            <w:r>
              <w:t>Gqunsu</w:t>
            </w:r>
            <w:proofErr w:type="spellEnd"/>
            <w:r>
              <w:t xml:space="preserve"> Engineering Pty Ltd</w:t>
            </w:r>
          </w:p>
        </w:tc>
        <w:tc>
          <w:tcPr>
            <w:tcW w:w="2835" w:type="dxa"/>
            <w:tcBorders>
              <w:top w:val="single" w:sz="4" w:space="0" w:color="auto"/>
              <w:left w:val="single" w:sz="4" w:space="0" w:color="auto"/>
              <w:bottom w:val="single" w:sz="4" w:space="0" w:color="auto"/>
              <w:right w:val="single" w:sz="4" w:space="0" w:color="auto"/>
            </w:tcBorders>
            <w:shd w:val="clear" w:color="auto" w:fill="F3F3F3"/>
            <w:vAlign w:val="center"/>
          </w:tcPr>
          <w:p w14:paraId="5AC1B2E5" w14:textId="77777777" w:rsidR="008878EB" w:rsidRPr="00A82192" w:rsidRDefault="008878EB" w:rsidP="00C573B5">
            <w:pPr>
              <w:pStyle w:val="TableTextKeepWithNext"/>
            </w:pPr>
            <w:r w:rsidRPr="00A82192">
              <w:t>Signature</w:t>
            </w:r>
          </w:p>
        </w:tc>
        <w:tc>
          <w:tcPr>
            <w:tcW w:w="2126" w:type="dxa"/>
            <w:tcBorders>
              <w:top w:val="single" w:sz="4" w:space="0" w:color="auto"/>
              <w:left w:val="single" w:sz="4" w:space="0" w:color="auto"/>
              <w:bottom w:val="single" w:sz="4" w:space="0" w:color="auto"/>
              <w:right w:val="single" w:sz="4" w:space="0" w:color="auto"/>
            </w:tcBorders>
            <w:shd w:val="clear" w:color="auto" w:fill="F3F3F3"/>
            <w:vAlign w:val="center"/>
          </w:tcPr>
          <w:p w14:paraId="53F8D40E" w14:textId="77777777" w:rsidR="008878EB" w:rsidRPr="00A82192" w:rsidRDefault="008878EB" w:rsidP="00C573B5">
            <w:pPr>
              <w:pStyle w:val="TableTextKeepWithNext"/>
            </w:pPr>
            <w:r w:rsidRPr="00A82192">
              <w:t>Date</w:t>
            </w:r>
          </w:p>
        </w:tc>
      </w:tr>
      <w:tr w:rsidR="008878EB" w:rsidRPr="00A82192" w14:paraId="4796FDE9" w14:textId="77777777" w:rsidTr="00C573B5">
        <w:trPr>
          <w:cantSplit/>
          <w:trHeight w:val="500"/>
        </w:trPr>
        <w:tc>
          <w:tcPr>
            <w:tcW w:w="1623" w:type="dxa"/>
            <w:tcBorders>
              <w:top w:val="single" w:sz="4" w:space="0" w:color="auto"/>
              <w:left w:val="single" w:sz="4" w:space="0" w:color="auto"/>
              <w:bottom w:val="single" w:sz="4" w:space="0" w:color="auto"/>
              <w:right w:val="single" w:sz="4" w:space="0" w:color="auto"/>
            </w:tcBorders>
            <w:shd w:val="clear" w:color="auto" w:fill="auto"/>
            <w:vAlign w:val="center"/>
          </w:tcPr>
          <w:p w14:paraId="78DF5793" w14:textId="77777777" w:rsidR="008878EB" w:rsidRPr="00A82192" w:rsidRDefault="008878EB" w:rsidP="00C573B5">
            <w:pPr>
              <w:pStyle w:val="TableTextKeepWithNext"/>
            </w:pPr>
            <w:r w:rsidRPr="00A82192">
              <w:t>By</w:t>
            </w:r>
          </w:p>
        </w:tc>
        <w:tc>
          <w:tcPr>
            <w:tcW w:w="3163" w:type="dxa"/>
            <w:tcBorders>
              <w:top w:val="single" w:sz="4" w:space="0" w:color="auto"/>
              <w:left w:val="single" w:sz="4" w:space="0" w:color="auto"/>
              <w:bottom w:val="single" w:sz="4" w:space="0" w:color="auto"/>
              <w:right w:val="single" w:sz="4" w:space="0" w:color="auto"/>
            </w:tcBorders>
            <w:shd w:val="clear" w:color="auto" w:fill="auto"/>
            <w:vAlign w:val="center"/>
          </w:tcPr>
          <w:p w14:paraId="2B2F921F" w14:textId="77777777" w:rsidR="008878EB" w:rsidRPr="00A82192" w:rsidRDefault="007F1AD4" w:rsidP="00C573B5">
            <w:pPr>
              <w:pStyle w:val="TableTextKeepWithNext"/>
            </w:pPr>
            <w:proofErr w:type="spellStart"/>
            <w:r w:rsidRPr="00A82192">
              <w:t>Bhekisizwe</w:t>
            </w:r>
            <w:proofErr w:type="spellEnd"/>
            <w:r w:rsidRPr="00A82192">
              <w:t xml:space="preserve"> </w:t>
            </w:r>
            <w:proofErr w:type="spellStart"/>
            <w:r w:rsidRPr="00A82192">
              <w:t>Mthethwa</w:t>
            </w:r>
            <w:proofErr w:type="spellEnd"/>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5B058281" w14:textId="77777777" w:rsidR="008878EB" w:rsidRPr="00A82192" w:rsidRDefault="008878EB" w:rsidP="00C573B5">
            <w:pPr>
              <w:pStyle w:val="TableTextKeepWithNext"/>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D6C877F" w14:textId="77777777" w:rsidR="008878EB" w:rsidRPr="00A82192" w:rsidRDefault="008878EB" w:rsidP="00C573B5">
            <w:pPr>
              <w:pStyle w:val="TableTextKeepWithNext"/>
            </w:pPr>
          </w:p>
        </w:tc>
      </w:tr>
      <w:tr w:rsidR="008878EB" w:rsidRPr="00A82192" w14:paraId="06F66434" w14:textId="77777777" w:rsidTr="00C573B5">
        <w:trPr>
          <w:cantSplit/>
          <w:trHeight w:val="340"/>
        </w:trPr>
        <w:tc>
          <w:tcPr>
            <w:tcW w:w="1623" w:type="dxa"/>
            <w:tcBorders>
              <w:top w:val="single" w:sz="4" w:space="0" w:color="auto"/>
              <w:left w:val="single" w:sz="4" w:space="0" w:color="auto"/>
              <w:right w:val="single" w:sz="4" w:space="0" w:color="auto"/>
            </w:tcBorders>
            <w:shd w:val="clear" w:color="auto" w:fill="auto"/>
            <w:vAlign w:val="center"/>
          </w:tcPr>
          <w:p w14:paraId="0697A758" w14:textId="77777777" w:rsidR="008878EB" w:rsidRPr="00A82192" w:rsidRDefault="008878EB" w:rsidP="00C573B5">
            <w:pPr>
              <w:pStyle w:val="TableText"/>
            </w:pPr>
            <w:r w:rsidRPr="00A82192">
              <w:t>Designation</w:t>
            </w:r>
          </w:p>
        </w:tc>
        <w:tc>
          <w:tcPr>
            <w:tcW w:w="8124" w:type="dxa"/>
            <w:gridSpan w:val="3"/>
            <w:tcBorders>
              <w:top w:val="single" w:sz="4" w:space="0" w:color="auto"/>
              <w:left w:val="single" w:sz="4" w:space="0" w:color="auto"/>
              <w:right w:val="single" w:sz="4" w:space="0" w:color="auto"/>
            </w:tcBorders>
            <w:shd w:val="clear" w:color="auto" w:fill="auto"/>
            <w:vAlign w:val="center"/>
          </w:tcPr>
          <w:p w14:paraId="02FB8A54" w14:textId="59547743" w:rsidR="008878EB" w:rsidRPr="00A82192" w:rsidRDefault="00377751" w:rsidP="001B29B1">
            <w:pPr>
              <w:pStyle w:val="TableText"/>
            </w:pPr>
            <w:r>
              <w:t>System Developer/Director</w:t>
            </w:r>
          </w:p>
        </w:tc>
      </w:tr>
      <w:bookmarkEnd w:id="2"/>
      <w:bookmarkEnd w:id="3"/>
    </w:tbl>
    <w:p w14:paraId="356ECE66" w14:textId="77777777" w:rsidR="008878EB" w:rsidRPr="00A82192" w:rsidRDefault="008878EB" w:rsidP="008878EB">
      <w:pPr>
        <w:spacing w:line="20" w:lineRule="exact"/>
      </w:pPr>
    </w:p>
    <w:tbl>
      <w:tblPr>
        <w:tblW w:w="4949" w:type="pct"/>
        <w:tblLayout w:type="fixed"/>
        <w:tblLook w:val="0000" w:firstRow="0" w:lastRow="0" w:firstColumn="0" w:lastColumn="0" w:noHBand="0" w:noVBand="0"/>
        <w:tblCaption w:val="IntAuthors"/>
      </w:tblPr>
      <w:tblGrid>
        <w:gridCol w:w="1623"/>
        <w:gridCol w:w="3163"/>
        <w:gridCol w:w="2835"/>
        <w:gridCol w:w="2126"/>
      </w:tblGrid>
      <w:tr w:rsidR="008878EB" w:rsidRPr="00A82192" w14:paraId="2341DB2A" w14:textId="77777777" w:rsidTr="00C573B5">
        <w:trPr>
          <w:cantSplit/>
          <w:trHeight w:val="340"/>
        </w:trPr>
        <w:tc>
          <w:tcPr>
            <w:tcW w:w="162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F0EFAA" w14:textId="77777777" w:rsidR="008878EB" w:rsidRPr="00A82192" w:rsidRDefault="008878EB" w:rsidP="00C573B5">
            <w:pPr>
              <w:pStyle w:val="TableTextKeepWithNext"/>
            </w:pPr>
            <w:r w:rsidRPr="00A82192">
              <w:t>Moderated for</w:t>
            </w:r>
          </w:p>
        </w:tc>
        <w:tc>
          <w:tcPr>
            <w:tcW w:w="31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274EC3" w14:textId="73A3134D" w:rsidR="008878EB" w:rsidRPr="00A82192" w:rsidRDefault="00377751" w:rsidP="00C573B5">
            <w:pPr>
              <w:pStyle w:val="TableTextKeepWithNext"/>
            </w:pPr>
            <w:proofErr w:type="spellStart"/>
            <w:r>
              <w:t>Gqunsu</w:t>
            </w:r>
            <w:proofErr w:type="spellEnd"/>
            <w:r>
              <w:t xml:space="preserve"> Engineering Pty Ltd</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054803" w14:textId="77777777" w:rsidR="008878EB" w:rsidRPr="00A82192" w:rsidRDefault="008878EB" w:rsidP="00C573B5">
            <w:pPr>
              <w:pStyle w:val="TableTextKeepWithNext"/>
            </w:pPr>
            <w:r w:rsidRPr="00A82192">
              <w:t>Signature</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A86545" w14:textId="77777777" w:rsidR="008878EB" w:rsidRPr="00A82192" w:rsidRDefault="008878EB" w:rsidP="00C573B5">
            <w:pPr>
              <w:pStyle w:val="TableTextKeepWithNext"/>
            </w:pPr>
            <w:r w:rsidRPr="00A82192">
              <w:t>Date</w:t>
            </w:r>
          </w:p>
        </w:tc>
      </w:tr>
      <w:tr w:rsidR="008878EB" w:rsidRPr="00A82192" w14:paraId="6302B2F2" w14:textId="77777777" w:rsidTr="00C573B5">
        <w:trPr>
          <w:cantSplit/>
          <w:trHeight w:val="499"/>
        </w:trPr>
        <w:tc>
          <w:tcPr>
            <w:tcW w:w="1623" w:type="dxa"/>
            <w:tcBorders>
              <w:top w:val="single" w:sz="4" w:space="0" w:color="auto"/>
              <w:left w:val="single" w:sz="4" w:space="0" w:color="auto"/>
              <w:bottom w:val="single" w:sz="4" w:space="0" w:color="auto"/>
              <w:right w:val="single" w:sz="4" w:space="0" w:color="auto"/>
            </w:tcBorders>
            <w:shd w:val="clear" w:color="auto" w:fill="auto"/>
            <w:vAlign w:val="center"/>
          </w:tcPr>
          <w:p w14:paraId="30819E98" w14:textId="77777777" w:rsidR="008878EB" w:rsidRPr="00A82192" w:rsidRDefault="008878EB" w:rsidP="00C573B5">
            <w:pPr>
              <w:pStyle w:val="TableTextKeepWithNext"/>
            </w:pPr>
            <w:r w:rsidRPr="00A82192">
              <w:t>By</w:t>
            </w:r>
          </w:p>
        </w:tc>
        <w:tc>
          <w:tcPr>
            <w:tcW w:w="3163" w:type="dxa"/>
            <w:tcBorders>
              <w:top w:val="single" w:sz="4" w:space="0" w:color="auto"/>
              <w:left w:val="single" w:sz="4" w:space="0" w:color="auto"/>
              <w:bottom w:val="single" w:sz="4" w:space="0" w:color="auto"/>
              <w:right w:val="single" w:sz="4" w:space="0" w:color="auto"/>
            </w:tcBorders>
            <w:shd w:val="clear" w:color="auto" w:fill="auto"/>
            <w:vAlign w:val="center"/>
          </w:tcPr>
          <w:p w14:paraId="77ADF9DE" w14:textId="4D6FF82B" w:rsidR="008878EB" w:rsidRPr="00A82192" w:rsidRDefault="00BA036F" w:rsidP="00C573B5">
            <w:pPr>
              <w:pStyle w:val="TableTextKeepWithNext"/>
            </w:pPr>
            <w:fldSimple w:instr=" DOCVARIABLE Mod ">
              <w:r w:rsidR="00F0139D" w:rsidRPr="00A82192">
                <w:t xml:space="preserve"> </w:t>
              </w:r>
            </w:fldSimple>
            <w:proofErr w:type="spellStart"/>
            <w:r w:rsidR="005F0C3A">
              <w:t>Tshwaraganang</w:t>
            </w:r>
            <w:proofErr w:type="spellEnd"/>
            <w:r w:rsidR="005F0C3A">
              <w:t xml:space="preserve"> </w:t>
            </w:r>
            <w:proofErr w:type="spellStart"/>
            <w:r w:rsidR="005F0C3A">
              <w:t>Ramagofu</w:t>
            </w:r>
            <w:proofErr w:type="spellEnd"/>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6857B2E1" w14:textId="77777777" w:rsidR="008878EB" w:rsidRPr="00A82192" w:rsidRDefault="008878EB" w:rsidP="00C573B5">
            <w:pPr>
              <w:pStyle w:val="TableTextKeepWithNext"/>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7765E0C" w14:textId="77777777" w:rsidR="008878EB" w:rsidRPr="00A82192" w:rsidRDefault="008878EB" w:rsidP="00C573B5">
            <w:pPr>
              <w:pStyle w:val="TableTextKeepWithNext"/>
            </w:pPr>
          </w:p>
        </w:tc>
      </w:tr>
      <w:tr w:rsidR="008878EB" w:rsidRPr="00A82192" w14:paraId="4F567C43" w14:textId="77777777" w:rsidTr="00C573B5">
        <w:trPr>
          <w:cantSplit/>
          <w:trHeight w:val="340"/>
        </w:trPr>
        <w:tc>
          <w:tcPr>
            <w:tcW w:w="1623" w:type="dxa"/>
            <w:tcBorders>
              <w:top w:val="single" w:sz="4" w:space="0" w:color="auto"/>
              <w:left w:val="single" w:sz="4" w:space="0" w:color="auto"/>
              <w:right w:val="single" w:sz="4" w:space="0" w:color="auto"/>
            </w:tcBorders>
            <w:shd w:val="clear" w:color="auto" w:fill="auto"/>
            <w:vAlign w:val="center"/>
          </w:tcPr>
          <w:p w14:paraId="7997DDC7" w14:textId="77777777" w:rsidR="008878EB" w:rsidRPr="00A82192" w:rsidRDefault="008878EB" w:rsidP="00C573B5">
            <w:pPr>
              <w:pStyle w:val="TableText"/>
            </w:pPr>
            <w:r w:rsidRPr="00A82192">
              <w:t>Designation</w:t>
            </w:r>
          </w:p>
        </w:tc>
        <w:tc>
          <w:tcPr>
            <w:tcW w:w="8124" w:type="dxa"/>
            <w:gridSpan w:val="3"/>
            <w:tcBorders>
              <w:top w:val="single" w:sz="4" w:space="0" w:color="auto"/>
              <w:left w:val="single" w:sz="4" w:space="0" w:color="auto"/>
              <w:right w:val="single" w:sz="4" w:space="0" w:color="auto"/>
            </w:tcBorders>
            <w:shd w:val="clear" w:color="auto" w:fill="auto"/>
            <w:vAlign w:val="center"/>
          </w:tcPr>
          <w:p w14:paraId="522422C3" w14:textId="7971551C" w:rsidR="008878EB" w:rsidRPr="00A82192" w:rsidRDefault="00BA036F" w:rsidP="00C573B5">
            <w:pPr>
              <w:pStyle w:val="TableText"/>
            </w:pPr>
            <w:fldSimple w:instr=" DOCVARIABLE ModDesig ">
              <w:r w:rsidR="00F0139D" w:rsidRPr="00A82192">
                <w:t xml:space="preserve"> </w:t>
              </w:r>
            </w:fldSimple>
            <w:r w:rsidR="005F0C3A">
              <w:t>Reviewer</w:t>
            </w:r>
          </w:p>
        </w:tc>
      </w:tr>
    </w:tbl>
    <w:p w14:paraId="43EA05FC" w14:textId="77777777" w:rsidR="008878EB" w:rsidRPr="00A82192" w:rsidRDefault="008878EB" w:rsidP="008878EB">
      <w:pPr>
        <w:spacing w:line="20" w:lineRule="exact"/>
      </w:pPr>
    </w:p>
    <w:tbl>
      <w:tblPr>
        <w:tblW w:w="4949" w:type="pct"/>
        <w:tblLayout w:type="fixed"/>
        <w:tblLook w:val="0000" w:firstRow="0" w:lastRow="0" w:firstColumn="0" w:lastColumn="0" w:noHBand="0" w:noVBand="0"/>
      </w:tblPr>
      <w:tblGrid>
        <w:gridCol w:w="1623"/>
        <w:gridCol w:w="3163"/>
        <w:gridCol w:w="2835"/>
        <w:gridCol w:w="2126"/>
      </w:tblGrid>
      <w:tr w:rsidR="008878EB" w:rsidRPr="00A82192" w14:paraId="42D3255D" w14:textId="77777777" w:rsidTr="00C573B5">
        <w:trPr>
          <w:cantSplit/>
          <w:trHeight w:val="340"/>
        </w:trPr>
        <w:tc>
          <w:tcPr>
            <w:tcW w:w="162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F460C1" w14:textId="77777777" w:rsidR="008878EB" w:rsidRPr="00A82192" w:rsidRDefault="008878EB" w:rsidP="00C573B5">
            <w:pPr>
              <w:pStyle w:val="TableTextKeepWithNext"/>
            </w:pPr>
            <w:r w:rsidRPr="00A82192">
              <w:t>Approved for</w:t>
            </w:r>
          </w:p>
        </w:tc>
        <w:tc>
          <w:tcPr>
            <w:tcW w:w="31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130752C" w14:textId="6C3B95CC" w:rsidR="008878EB" w:rsidRPr="00A82192" w:rsidRDefault="005F0C3A" w:rsidP="00C573B5">
            <w:pPr>
              <w:pStyle w:val="TableTextKeepWithNext"/>
            </w:pPr>
            <w:r>
              <w:t>N/A</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0C0781" w14:textId="77777777" w:rsidR="008878EB" w:rsidRPr="00A82192" w:rsidRDefault="008878EB" w:rsidP="00C573B5">
            <w:pPr>
              <w:pStyle w:val="TableTextKeepWithNext"/>
            </w:pPr>
            <w:r w:rsidRPr="00A82192">
              <w:t>Signature</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88B6A2" w14:textId="77777777" w:rsidR="008878EB" w:rsidRPr="00A82192" w:rsidRDefault="008878EB" w:rsidP="00C573B5">
            <w:pPr>
              <w:pStyle w:val="TableTextKeepWithNext"/>
            </w:pPr>
            <w:r w:rsidRPr="00A82192">
              <w:t>Date</w:t>
            </w:r>
          </w:p>
        </w:tc>
      </w:tr>
      <w:tr w:rsidR="008878EB" w:rsidRPr="00A82192" w14:paraId="5340A47D" w14:textId="77777777" w:rsidTr="00C573B5">
        <w:trPr>
          <w:cantSplit/>
          <w:trHeight w:val="499"/>
        </w:trPr>
        <w:tc>
          <w:tcPr>
            <w:tcW w:w="1623" w:type="dxa"/>
            <w:tcBorders>
              <w:top w:val="single" w:sz="4" w:space="0" w:color="auto"/>
              <w:left w:val="single" w:sz="4" w:space="0" w:color="auto"/>
              <w:bottom w:val="single" w:sz="4" w:space="0" w:color="auto"/>
              <w:right w:val="single" w:sz="4" w:space="0" w:color="auto"/>
            </w:tcBorders>
            <w:shd w:val="clear" w:color="auto" w:fill="auto"/>
            <w:vAlign w:val="center"/>
          </w:tcPr>
          <w:p w14:paraId="394D49AF" w14:textId="77777777" w:rsidR="008878EB" w:rsidRPr="00A82192" w:rsidRDefault="008878EB" w:rsidP="00C573B5">
            <w:pPr>
              <w:pStyle w:val="TableTextKeepWithNext"/>
            </w:pPr>
            <w:r w:rsidRPr="00A82192">
              <w:t>By</w:t>
            </w:r>
          </w:p>
        </w:tc>
        <w:tc>
          <w:tcPr>
            <w:tcW w:w="3163" w:type="dxa"/>
            <w:tcBorders>
              <w:top w:val="single" w:sz="4" w:space="0" w:color="auto"/>
              <w:left w:val="single" w:sz="4" w:space="0" w:color="auto"/>
              <w:bottom w:val="single" w:sz="4" w:space="0" w:color="auto"/>
              <w:right w:val="single" w:sz="4" w:space="0" w:color="auto"/>
            </w:tcBorders>
            <w:shd w:val="clear" w:color="auto" w:fill="auto"/>
            <w:vAlign w:val="center"/>
          </w:tcPr>
          <w:p w14:paraId="6510A3CD" w14:textId="77777777" w:rsidR="008878EB" w:rsidRPr="00A82192" w:rsidRDefault="00BA036F" w:rsidP="00C573B5">
            <w:pPr>
              <w:pStyle w:val="TableTextKeepWithNext"/>
            </w:pPr>
            <w:fldSimple w:instr=" DOCVARIABLE Appr ">
              <w:r w:rsidR="00F0139D" w:rsidRPr="00A82192">
                <w:t xml:space="preserve"> </w:t>
              </w:r>
            </w:fldSimple>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4A68D886" w14:textId="77777777" w:rsidR="008878EB" w:rsidRPr="00A82192" w:rsidRDefault="008878EB" w:rsidP="00C573B5">
            <w:pPr>
              <w:pStyle w:val="TableTextKeepWithNext"/>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347597B" w14:textId="77777777" w:rsidR="008878EB" w:rsidRPr="00A82192" w:rsidRDefault="008878EB" w:rsidP="00C573B5">
            <w:pPr>
              <w:pStyle w:val="TableTextKeepWithNext"/>
            </w:pPr>
          </w:p>
        </w:tc>
      </w:tr>
      <w:tr w:rsidR="008878EB" w:rsidRPr="00A82192" w14:paraId="41AC223A" w14:textId="77777777" w:rsidTr="00C573B5">
        <w:trPr>
          <w:cantSplit/>
          <w:trHeight w:val="340"/>
        </w:trPr>
        <w:tc>
          <w:tcPr>
            <w:tcW w:w="1623" w:type="dxa"/>
            <w:tcBorders>
              <w:top w:val="single" w:sz="4" w:space="0" w:color="auto"/>
              <w:left w:val="single" w:sz="4" w:space="0" w:color="auto"/>
              <w:right w:val="single" w:sz="4" w:space="0" w:color="auto"/>
            </w:tcBorders>
            <w:shd w:val="clear" w:color="auto" w:fill="auto"/>
            <w:vAlign w:val="center"/>
          </w:tcPr>
          <w:p w14:paraId="71F34352" w14:textId="77777777" w:rsidR="008878EB" w:rsidRPr="00A82192" w:rsidRDefault="008878EB" w:rsidP="00C573B5">
            <w:pPr>
              <w:pStyle w:val="TableText"/>
            </w:pPr>
            <w:r w:rsidRPr="00A82192">
              <w:t>Designation</w:t>
            </w:r>
          </w:p>
        </w:tc>
        <w:tc>
          <w:tcPr>
            <w:tcW w:w="8124" w:type="dxa"/>
            <w:gridSpan w:val="3"/>
            <w:tcBorders>
              <w:top w:val="single" w:sz="4" w:space="0" w:color="auto"/>
              <w:left w:val="single" w:sz="4" w:space="0" w:color="auto"/>
              <w:right w:val="single" w:sz="4" w:space="0" w:color="auto"/>
            </w:tcBorders>
            <w:shd w:val="clear" w:color="auto" w:fill="auto"/>
            <w:vAlign w:val="center"/>
          </w:tcPr>
          <w:p w14:paraId="1C6AA0EB" w14:textId="77777777" w:rsidR="008878EB" w:rsidRPr="00A82192" w:rsidRDefault="00BA036F" w:rsidP="00C573B5">
            <w:pPr>
              <w:pStyle w:val="TableText"/>
            </w:pPr>
            <w:fldSimple w:instr=" DOCVARIABLE Desig ">
              <w:r w:rsidR="00F0139D" w:rsidRPr="00A82192">
                <w:t xml:space="preserve"> </w:t>
              </w:r>
            </w:fldSimple>
          </w:p>
        </w:tc>
      </w:tr>
    </w:tbl>
    <w:p w14:paraId="03A9D029" w14:textId="77777777" w:rsidR="008878EB" w:rsidRPr="00A82192" w:rsidRDefault="008878EB" w:rsidP="008878EB">
      <w:pPr>
        <w:spacing w:line="20" w:lineRule="exact"/>
      </w:pPr>
    </w:p>
    <w:tbl>
      <w:tblPr>
        <w:tblW w:w="4949" w:type="pct"/>
        <w:tblLayout w:type="fixed"/>
        <w:tblLook w:val="0000" w:firstRow="0" w:lastRow="0" w:firstColumn="0" w:lastColumn="0" w:noHBand="0" w:noVBand="0"/>
        <w:tblCaption w:val="ApprovedFor"/>
      </w:tblPr>
      <w:tblGrid>
        <w:gridCol w:w="1623"/>
        <w:gridCol w:w="3163"/>
        <w:gridCol w:w="2835"/>
        <w:gridCol w:w="2126"/>
      </w:tblGrid>
      <w:tr w:rsidR="008878EB" w:rsidRPr="00A82192" w14:paraId="6E7797A0" w14:textId="77777777" w:rsidTr="00C573B5">
        <w:trPr>
          <w:cantSplit/>
          <w:trHeight w:val="340"/>
        </w:trPr>
        <w:tc>
          <w:tcPr>
            <w:tcW w:w="1623" w:type="dxa"/>
            <w:tcBorders>
              <w:top w:val="single" w:sz="4" w:space="0" w:color="auto"/>
              <w:left w:val="single" w:sz="4" w:space="0" w:color="auto"/>
              <w:bottom w:val="single" w:sz="4" w:space="0" w:color="auto"/>
              <w:right w:val="single" w:sz="4" w:space="0" w:color="auto"/>
            </w:tcBorders>
            <w:shd w:val="clear" w:color="auto" w:fill="F3F3F3"/>
            <w:vAlign w:val="center"/>
          </w:tcPr>
          <w:p w14:paraId="24A35424" w14:textId="77777777" w:rsidR="008878EB" w:rsidRPr="00A82192" w:rsidRDefault="008878EB" w:rsidP="00C573B5">
            <w:pPr>
              <w:pStyle w:val="TableTextKeepWithNext"/>
            </w:pPr>
            <w:bookmarkStart w:id="4" w:name="Approvers"/>
            <w:r w:rsidRPr="00A82192">
              <w:t>Approved for</w:t>
            </w:r>
          </w:p>
        </w:tc>
        <w:tc>
          <w:tcPr>
            <w:tcW w:w="3163" w:type="dxa"/>
            <w:tcBorders>
              <w:top w:val="single" w:sz="4" w:space="0" w:color="auto"/>
              <w:left w:val="single" w:sz="4" w:space="0" w:color="auto"/>
              <w:bottom w:val="single" w:sz="4" w:space="0" w:color="auto"/>
              <w:right w:val="single" w:sz="4" w:space="0" w:color="auto"/>
            </w:tcBorders>
            <w:shd w:val="clear" w:color="auto" w:fill="F3F3F3"/>
            <w:vAlign w:val="center"/>
          </w:tcPr>
          <w:p w14:paraId="28DFB91A" w14:textId="682F9230" w:rsidR="008878EB" w:rsidRPr="00A82192" w:rsidRDefault="00F105BE" w:rsidP="00412E56">
            <w:pPr>
              <w:pStyle w:val="TableTextKeepWithNext"/>
            </w:pPr>
            <w:r>
              <w:t>N/A</w:t>
            </w:r>
          </w:p>
        </w:tc>
        <w:tc>
          <w:tcPr>
            <w:tcW w:w="2835" w:type="dxa"/>
            <w:tcBorders>
              <w:top w:val="single" w:sz="4" w:space="0" w:color="auto"/>
              <w:left w:val="single" w:sz="4" w:space="0" w:color="auto"/>
              <w:bottom w:val="single" w:sz="4" w:space="0" w:color="auto"/>
              <w:right w:val="single" w:sz="4" w:space="0" w:color="auto"/>
            </w:tcBorders>
            <w:shd w:val="clear" w:color="auto" w:fill="F3F3F3"/>
            <w:vAlign w:val="center"/>
          </w:tcPr>
          <w:p w14:paraId="29CCF3FC" w14:textId="77777777" w:rsidR="008878EB" w:rsidRPr="00A82192" w:rsidRDefault="008878EB" w:rsidP="00C573B5">
            <w:pPr>
              <w:pStyle w:val="TableTextKeepWithNext"/>
            </w:pPr>
            <w:r w:rsidRPr="00A82192">
              <w:t>Signature</w:t>
            </w:r>
          </w:p>
        </w:tc>
        <w:tc>
          <w:tcPr>
            <w:tcW w:w="2126" w:type="dxa"/>
            <w:tcBorders>
              <w:top w:val="single" w:sz="4" w:space="0" w:color="auto"/>
              <w:left w:val="single" w:sz="4" w:space="0" w:color="auto"/>
              <w:bottom w:val="single" w:sz="4" w:space="0" w:color="auto"/>
              <w:right w:val="single" w:sz="4" w:space="0" w:color="auto"/>
            </w:tcBorders>
            <w:shd w:val="clear" w:color="auto" w:fill="F3F3F3"/>
            <w:vAlign w:val="center"/>
          </w:tcPr>
          <w:p w14:paraId="36B8E6B6" w14:textId="77777777" w:rsidR="008878EB" w:rsidRPr="00A82192" w:rsidRDefault="008878EB" w:rsidP="00C573B5">
            <w:pPr>
              <w:pStyle w:val="TableTextKeepWithNext"/>
            </w:pPr>
            <w:r w:rsidRPr="00A82192">
              <w:t>Date</w:t>
            </w:r>
          </w:p>
        </w:tc>
      </w:tr>
      <w:tr w:rsidR="008878EB" w:rsidRPr="00A82192" w14:paraId="1EAA7498" w14:textId="77777777" w:rsidTr="00C573B5">
        <w:trPr>
          <w:cantSplit/>
          <w:trHeight w:val="500"/>
        </w:trPr>
        <w:tc>
          <w:tcPr>
            <w:tcW w:w="1623" w:type="dxa"/>
            <w:tcBorders>
              <w:top w:val="single" w:sz="4" w:space="0" w:color="auto"/>
              <w:left w:val="single" w:sz="4" w:space="0" w:color="auto"/>
              <w:bottom w:val="single" w:sz="4" w:space="0" w:color="auto"/>
              <w:right w:val="single" w:sz="4" w:space="0" w:color="auto"/>
            </w:tcBorders>
            <w:shd w:val="clear" w:color="auto" w:fill="auto"/>
            <w:vAlign w:val="center"/>
          </w:tcPr>
          <w:p w14:paraId="7D00C836" w14:textId="77777777" w:rsidR="008878EB" w:rsidRPr="00A82192" w:rsidRDefault="008878EB" w:rsidP="00C573B5">
            <w:pPr>
              <w:pStyle w:val="TableTextKeepWithNext"/>
            </w:pPr>
            <w:r w:rsidRPr="00A82192">
              <w:t>By</w:t>
            </w:r>
          </w:p>
        </w:tc>
        <w:tc>
          <w:tcPr>
            <w:tcW w:w="3163" w:type="dxa"/>
            <w:tcBorders>
              <w:top w:val="single" w:sz="4" w:space="0" w:color="auto"/>
              <w:left w:val="single" w:sz="4" w:space="0" w:color="auto"/>
              <w:bottom w:val="single" w:sz="4" w:space="0" w:color="auto"/>
              <w:right w:val="single" w:sz="4" w:space="0" w:color="auto"/>
            </w:tcBorders>
            <w:shd w:val="clear" w:color="auto" w:fill="auto"/>
            <w:vAlign w:val="center"/>
          </w:tcPr>
          <w:p w14:paraId="220DBFD2" w14:textId="77777777" w:rsidR="008878EB" w:rsidRPr="00A82192" w:rsidRDefault="008878EB" w:rsidP="00C573B5">
            <w:pPr>
              <w:pStyle w:val="TableTextKeepWithNext"/>
            </w:pP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0484AD0A" w14:textId="77777777" w:rsidR="008878EB" w:rsidRPr="00A82192" w:rsidRDefault="008878EB" w:rsidP="00C573B5">
            <w:pPr>
              <w:pStyle w:val="TableTextKeepWithNext"/>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EF12A0" w14:textId="77777777" w:rsidR="008878EB" w:rsidRPr="00A82192" w:rsidRDefault="008878EB" w:rsidP="00C573B5">
            <w:pPr>
              <w:pStyle w:val="TableTextKeepWithNext"/>
            </w:pPr>
          </w:p>
        </w:tc>
      </w:tr>
      <w:tr w:rsidR="008878EB" w:rsidRPr="00A82192" w14:paraId="61CC108C" w14:textId="77777777" w:rsidTr="00C573B5">
        <w:trPr>
          <w:cantSplit/>
          <w:trHeight w:val="340"/>
        </w:trPr>
        <w:tc>
          <w:tcPr>
            <w:tcW w:w="1623" w:type="dxa"/>
            <w:tcBorders>
              <w:top w:val="single" w:sz="4" w:space="0" w:color="auto"/>
              <w:left w:val="single" w:sz="4" w:space="0" w:color="auto"/>
              <w:bottom w:val="single" w:sz="4" w:space="0" w:color="auto"/>
              <w:right w:val="single" w:sz="4" w:space="0" w:color="auto"/>
            </w:tcBorders>
            <w:shd w:val="clear" w:color="auto" w:fill="auto"/>
            <w:vAlign w:val="center"/>
          </w:tcPr>
          <w:p w14:paraId="0C47B76D" w14:textId="77777777" w:rsidR="008878EB" w:rsidRPr="00A82192" w:rsidRDefault="008878EB" w:rsidP="00C573B5">
            <w:pPr>
              <w:pStyle w:val="TableText"/>
            </w:pPr>
            <w:r w:rsidRPr="00A82192">
              <w:t>Designation</w:t>
            </w:r>
          </w:p>
        </w:tc>
        <w:tc>
          <w:tcPr>
            <w:tcW w:w="812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65479A9" w14:textId="77777777" w:rsidR="008878EB" w:rsidRPr="00A82192" w:rsidRDefault="008878EB" w:rsidP="00C573B5">
            <w:pPr>
              <w:pStyle w:val="TableText"/>
            </w:pPr>
          </w:p>
        </w:tc>
      </w:tr>
      <w:bookmarkEnd w:id="4"/>
    </w:tbl>
    <w:p w14:paraId="6CA3C7FD" w14:textId="77777777" w:rsidR="008878EB" w:rsidRPr="00A82192" w:rsidRDefault="008878EB" w:rsidP="008878EB">
      <w:pPr>
        <w:spacing w:line="20" w:lineRule="exact"/>
      </w:pPr>
    </w:p>
    <w:tbl>
      <w:tblPr>
        <w:tblStyle w:val="TableGrid"/>
        <w:tblW w:w="4949" w:type="pct"/>
        <w:tblLook w:val="04A0" w:firstRow="1" w:lastRow="0" w:firstColumn="1" w:lastColumn="0" w:noHBand="0" w:noVBand="1"/>
      </w:tblPr>
      <w:tblGrid>
        <w:gridCol w:w="959"/>
        <w:gridCol w:w="2411"/>
        <w:gridCol w:w="2979"/>
        <w:gridCol w:w="3398"/>
      </w:tblGrid>
      <w:tr w:rsidR="008878EB" w:rsidRPr="00A82192" w14:paraId="3702D6FF" w14:textId="77777777" w:rsidTr="00C573B5">
        <w:tc>
          <w:tcPr>
            <w:tcW w:w="5000" w:type="pct"/>
            <w:gridSpan w:val="4"/>
          </w:tcPr>
          <w:p w14:paraId="623C1BC9" w14:textId="77777777" w:rsidR="008878EB" w:rsidRPr="00A82192" w:rsidRDefault="00876797" w:rsidP="00DF2C7B">
            <w:pPr>
              <w:pStyle w:val="DistributionListHeading"/>
            </w:pPr>
            <w:bookmarkStart w:id="5" w:name="DistributionList"/>
            <w:bookmarkEnd w:id="5"/>
            <w:r w:rsidRPr="00A82192">
              <w:t>Distribution List</w:t>
            </w:r>
          </w:p>
        </w:tc>
      </w:tr>
      <w:tr w:rsidR="008878EB" w:rsidRPr="00A82192" w14:paraId="2D5F959B" w14:textId="77777777" w:rsidTr="00C573B5">
        <w:tc>
          <w:tcPr>
            <w:tcW w:w="492" w:type="pct"/>
          </w:tcPr>
          <w:p w14:paraId="02FEBA79" w14:textId="77777777" w:rsidR="008878EB" w:rsidRPr="00A82192" w:rsidRDefault="008878EB" w:rsidP="00C573B5">
            <w:pPr>
              <w:pStyle w:val="TableHeading"/>
              <w:keepNext/>
            </w:pPr>
            <w:r w:rsidRPr="00A82192">
              <w:t>No</w:t>
            </w:r>
          </w:p>
        </w:tc>
        <w:tc>
          <w:tcPr>
            <w:tcW w:w="1236" w:type="pct"/>
          </w:tcPr>
          <w:p w14:paraId="01447287" w14:textId="77777777" w:rsidR="008878EB" w:rsidRPr="00A82192" w:rsidRDefault="008878EB" w:rsidP="00C573B5">
            <w:pPr>
              <w:pStyle w:val="TableHeading"/>
            </w:pPr>
            <w:r w:rsidRPr="00A82192">
              <w:t>Name</w:t>
            </w:r>
          </w:p>
        </w:tc>
        <w:tc>
          <w:tcPr>
            <w:tcW w:w="1527" w:type="pct"/>
          </w:tcPr>
          <w:p w14:paraId="39EA4BDC" w14:textId="77777777" w:rsidR="008878EB" w:rsidRPr="00A82192" w:rsidRDefault="008878EB" w:rsidP="00C573B5">
            <w:pPr>
              <w:pStyle w:val="TableHeading"/>
            </w:pPr>
            <w:r w:rsidRPr="00A82192">
              <w:t>Designation</w:t>
            </w:r>
          </w:p>
        </w:tc>
        <w:tc>
          <w:tcPr>
            <w:tcW w:w="1745" w:type="pct"/>
          </w:tcPr>
          <w:p w14:paraId="6C6D04D7" w14:textId="77777777" w:rsidR="008878EB" w:rsidRPr="00A82192" w:rsidRDefault="008878EB" w:rsidP="00C573B5">
            <w:pPr>
              <w:pStyle w:val="TableHeading"/>
            </w:pPr>
            <w:r w:rsidRPr="00A82192">
              <w:t>Organisation</w:t>
            </w:r>
          </w:p>
        </w:tc>
      </w:tr>
      <w:tr w:rsidR="008878EB" w:rsidRPr="00A82192" w14:paraId="497363B4" w14:textId="77777777" w:rsidTr="00C573B5">
        <w:tc>
          <w:tcPr>
            <w:tcW w:w="492" w:type="pct"/>
          </w:tcPr>
          <w:p w14:paraId="46FB2B8F" w14:textId="77777777" w:rsidR="008878EB" w:rsidRPr="00A82192" w:rsidRDefault="008878EB" w:rsidP="00C573B5">
            <w:pPr>
              <w:pStyle w:val="TableText"/>
              <w:keepNext/>
              <w:jc w:val="center"/>
            </w:pPr>
            <w:r w:rsidRPr="00A82192">
              <w:t>Master</w:t>
            </w:r>
          </w:p>
        </w:tc>
        <w:tc>
          <w:tcPr>
            <w:tcW w:w="4508" w:type="pct"/>
            <w:gridSpan w:val="3"/>
          </w:tcPr>
          <w:p w14:paraId="2CC2D508" w14:textId="77777777" w:rsidR="008878EB" w:rsidRPr="00A82192" w:rsidRDefault="008878EB" w:rsidP="00C573B5">
            <w:pPr>
              <w:pStyle w:val="TableText"/>
            </w:pPr>
            <w:r w:rsidRPr="00A82192">
              <w:t>Programme Office</w:t>
            </w:r>
          </w:p>
        </w:tc>
      </w:tr>
      <w:tr w:rsidR="008878EB" w:rsidRPr="00A82192" w14:paraId="41623742" w14:textId="77777777" w:rsidTr="00C573B5">
        <w:tc>
          <w:tcPr>
            <w:tcW w:w="492" w:type="pct"/>
          </w:tcPr>
          <w:p w14:paraId="6AC4DB63" w14:textId="77777777" w:rsidR="008878EB" w:rsidRPr="00A82192" w:rsidRDefault="008878EB" w:rsidP="00C573B5">
            <w:pPr>
              <w:pStyle w:val="TableText"/>
              <w:keepNext/>
              <w:jc w:val="center"/>
            </w:pPr>
            <w:r w:rsidRPr="00A82192">
              <w:fldChar w:fldCharType="begin"/>
            </w:r>
            <w:r w:rsidRPr="00A82192">
              <w:instrText xml:space="preserve"> LISTNUM LegalDefault \l 1 \s 1 \* MERGEFORMAT </w:instrText>
            </w:r>
            <w:r w:rsidRPr="00A82192">
              <w:fldChar w:fldCharType="end">
                <w:numberingChange w:id="6" w:author="Dikgole" w:date="2015-04-07T11:01:00Z" w:original="1."/>
              </w:fldChar>
            </w:r>
          </w:p>
        </w:tc>
        <w:tc>
          <w:tcPr>
            <w:tcW w:w="1236" w:type="pct"/>
          </w:tcPr>
          <w:p w14:paraId="1D214D7E" w14:textId="6C9E2FA8" w:rsidR="008878EB" w:rsidRPr="00A82192" w:rsidRDefault="001E4499" w:rsidP="00C573B5">
            <w:pPr>
              <w:pStyle w:val="TableText"/>
            </w:pPr>
            <w:r>
              <w:t xml:space="preserve">B. </w:t>
            </w:r>
            <w:proofErr w:type="spellStart"/>
            <w:r>
              <w:t>Mthethwa</w:t>
            </w:r>
            <w:proofErr w:type="spellEnd"/>
          </w:p>
        </w:tc>
        <w:tc>
          <w:tcPr>
            <w:tcW w:w="1527" w:type="pct"/>
          </w:tcPr>
          <w:p w14:paraId="21A69D3D" w14:textId="356C915D" w:rsidR="008878EB" w:rsidRPr="00A82192" w:rsidRDefault="001E4499" w:rsidP="00C573B5">
            <w:pPr>
              <w:pStyle w:val="TableText"/>
            </w:pPr>
            <w:r>
              <w:t>System Developer/Director</w:t>
            </w:r>
          </w:p>
        </w:tc>
        <w:tc>
          <w:tcPr>
            <w:tcW w:w="1745" w:type="pct"/>
          </w:tcPr>
          <w:p w14:paraId="0FEAE50F" w14:textId="4E865C10" w:rsidR="008878EB" w:rsidRPr="00A82192" w:rsidRDefault="001E4499" w:rsidP="00C573B5">
            <w:pPr>
              <w:pStyle w:val="TableText"/>
            </w:pPr>
            <w:proofErr w:type="spellStart"/>
            <w:r>
              <w:t>Gqunsu</w:t>
            </w:r>
            <w:proofErr w:type="spellEnd"/>
            <w:r>
              <w:t xml:space="preserve"> Engineering Pty Ltd</w:t>
            </w:r>
          </w:p>
        </w:tc>
      </w:tr>
      <w:tr w:rsidR="008878EB" w:rsidRPr="00A82192" w14:paraId="75051B2A" w14:textId="77777777" w:rsidTr="00C573B5">
        <w:tc>
          <w:tcPr>
            <w:tcW w:w="492" w:type="pct"/>
          </w:tcPr>
          <w:p w14:paraId="6FEEAB67"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7" w:author="Dikgole" w:date="2015-04-07T11:01:00Z" w:original="2."/>
              </w:fldChar>
            </w:r>
          </w:p>
        </w:tc>
        <w:tc>
          <w:tcPr>
            <w:tcW w:w="1236" w:type="pct"/>
          </w:tcPr>
          <w:p w14:paraId="323272C0" w14:textId="0B972A48" w:rsidR="008878EB" w:rsidRPr="00A82192" w:rsidRDefault="001E4499" w:rsidP="00C573B5">
            <w:pPr>
              <w:pStyle w:val="TableText"/>
            </w:pPr>
            <w:r>
              <w:t xml:space="preserve">T. </w:t>
            </w:r>
            <w:proofErr w:type="spellStart"/>
            <w:r>
              <w:t>Ramagofu</w:t>
            </w:r>
            <w:proofErr w:type="spellEnd"/>
          </w:p>
        </w:tc>
        <w:tc>
          <w:tcPr>
            <w:tcW w:w="1527" w:type="pct"/>
          </w:tcPr>
          <w:p w14:paraId="5468EB9E" w14:textId="211164A5" w:rsidR="008878EB" w:rsidRPr="00A82192" w:rsidRDefault="001E4499" w:rsidP="00C573B5">
            <w:pPr>
              <w:pStyle w:val="TableText"/>
            </w:pPr>
            <w:r>
              <w:t>Reviewer</w:t>
            </w:r>
          </w:p>
        </w:tc>
        <w:tc>
          <w:tcPr>
            <w:tcW w:w="1745" w:type="pct"/>
          </w:tcPr>
          <w:p w14:paraId="5823EB42" w14:textId="77777777" w:rsidR="008878EB" w:rsidRPr="00A82192" w:rsidRDefault="008878EB" w:rsidP="00C573B5">
            <w:pPr>
              <w:pStyle w:val="TableText"/>
            </w:pPr>
          </w:p>
        </w:tc>
      </w:tr>
      <w:tr w:rsidR="008878EB" w:rsidRPr="00A82192" w14:paraId="62855E8D" w14:textId="77777777" w:rsidTr="00C573B5">
        <w:tc>
          <w:tcPr>
            <w:tcW w:w="492" w:type="pct"/>
          </w:tcPr>
          <w:p w14:paraId="5FF01271"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8" w:author="Dikgole" w:date="2015-04-07T11:01:00Z" w:original="3."/>
              </w:fldChar>
            </w:r>
          </w:p>
        </w:tc>
        <w:tc>
          <w:tcPr>
            <w:tcW w:w="1236" w:type="pct"/>
          </w:tcPr>
          <w:p w14:paraId="18006061" w14:textId="77777777" w:rsidR="008878EB" w:rsidRPr="00A82192" w:rsidRDefault="008878EB" w:rsidP="00C573B5">
            <w:pPr>
              <w:pStyle w:val="TableText"/>
            </w:pPr>
          </w:p>
        </w:tc>
        <w:tc>
          <w:tcPr>
            <w:tcW w:w="1527" w:type="pct"/>
          </w:tcPr>
          <w:p w14:paraId="617E2F38" w14:textId="77777777" w:rsidR="008878EB" w:rsidRPr="00A82192" w:rsidRDefault="008878EB" w:rsidP="00C573B5">
            <w:pPr>
              <w:pStyle w:val="TableText"/>
            </w:pPr>
          </w:p>
        </w:tc>
        <w:tc>
          <w:tcPr>
            <w:tcW w:w="1745" w:type="pct"/>
          </w:tcPr>
          <w:p w14:paraId="40E66A36" w14:textId="77777777" w:rsidR="008878EB" w:rsidRPr="00A82192" w:rsidRDefault="008878EB" w:rsidP="00C573B5">
            <w:pPr>
              <w:pStyle w:val="TableText"/>
            </w:pPr>
          </w:p>
        </w:tc>
      </w:tr>
      <w:tr w:rsidR="008878EB" w:rsidRPr="00A82192" w14:paraId="5AC7B94B" w14:textId="77777777" w:rsidTr="00C573B5">
        <w:tc>
          <w:tcPr>
            <w:tcW w:w="492" w:type="pct"/>
          </w:tcPr>
          <w:p w14:paraId="31892542"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9" w:author="Dikgole" w:date="2015-04-07T11:01:00Z" w:original="4."/>
              </w:fldChar>
            </w:r>
          </w:p>
        </w:tc>
        <w:tc>
          <w:tcPr>
            <w:tcW w:w="1236" w:type="pct"/>
          </w:tcPr>
          <w:p w14:paraId="75672D3D" w14:textId="77777777" w:rsidR="008878EB" w:rsidRPr="00A82192" w:rsidRDefault="008878EB" w:rsidP="00C573B5">
            <w:pPr>
              <w:pStyle w:val="TableText"/>
            </w:pPr>
          </w:p>
        </w:tc>
        <w:tc>
          <w:tcPr>
            <w:tcW w:w="1527" w:type="pct"/>
          </w:tcPr>
          <w:p w14:paraId="123F7C51" w14:textId="77777777" w:rsidR="008878EB" w:rsidRPr="00A82192" w:rsidRDefault="008878EB" w:rsidP="00C573B5">
            <w:pPr>
              <w:pStyle w:val="TableText"/>
            </w:pPr>
          </w:p>
        </w:tc>
        <w:tc>
          <w:tcPr>
            <w:tcW w:w="1745" w:type="pct"/>
          </w:tcPr>
          <w:p w14:paraId="2890EC58" w14:textId="77777777" w:rsidR="008878EB" w:rsidRPr="00A82192" w:rsidRDefault="008878EB" w:rsidP="00C573B5">
            <w:pPr>
              <w:pStyle w:val="TableText"/>
            </w:pPr>
          </w:p>
        </w:tc>
      </w:tr>
      <w:tr w:rsidR="008878EB" w:rsidRPr="00A82192" w14:paraId="648E7444" w14:textId="77777777" w:rsidTr="00C573B5">
        <w:tc>
          <w:tcPr>
            <w:tcW w:w="492" w:type="pct"/>
          </w:tcPr>
          <w:p w14:paraId="3B1C5D78"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10" w:author="Dikgole" w:date="2015-04-07T11:01:00Z" w:original="5."/>
              </w:fldChar>
            </w:r>
          </w:p>
        </w:tc>
        <w:tc>
          <w:tcPr>
            <w:tcW w:w="1236" w:type="pct"/>
          </w:tcPr>
          <w:p w14:paraId="4A3A9BA9" w14:textId="77777777" w:rsidR="008878EB" w:rsidRPr="00A82192" w:rsidRDefault="008878EB" w:rsidP="00C573B5">
            <w:pPr>
              <w:pStyle w:val="TableText"/>
            </w:pPr>
          </w:p>
        </w:tc>
        <w:tc>
          <w:tcPr>
            <w:tcW w:w="1527" w:type="pct"/>
          </w:tcPr>
          <w:p w14:paraId="45727EC8" w14:textId="77777777" w:rsidR="008878EB" w:rsidRPr="00A82192" w:rsidRDefault="008878EB" w:rsidP="00C573B5">
            <w:pPr>
              <w:pStyle w:val="TableText"/>
            </w:pPr>
          </w:p>
        </w:tc>
        <w:tc>
          <w:tcPr>
            <w:tcW w:w="1745" w:type="pct"/>
          </w:tcPr>
          <w:p w14:paraId="54769712" w14:textId="77777777" w:rsidR="008878EB" w:rsidRPr="00A82192" w:rsidRDefault="008878EB" w:rsidP="00C573B5">
            <w:pPr>
              <w:pStyle w:val="TableText"/>
            </w:pPr>
          </w:p>
        </w:tc>
      </w:tr>
      <w:tr w:rsidR="008878EB" w:rsidRPr="00A82192" w14:paraId="12BFD9B7" w14:textId="77777777" w:rsidTr="00C573B5">
        <w:tc>
          <w:tcPr>
            <w:tcW w:w="492" w:type="pct"/>
          </w:tcPr>
          <w:p w14:paraId="480F2FAA"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11" w:author="Dikgole" w:date="2015-04-07T11:01:00Z" w:original="6."/>
              </w:fldChar>
            </w:r>
          </w:p>
        </w:tc>
        <w:tc>
          <w:tcPr>
            <w:tcW w:w="1236" w:type="pct"/>
          </w:tcPr>
          <w:p w14:paraId="09A47A3B" w14:textId="77777777" w:rsidR="008878EB" w:rsidRPr="00A82192" w:rsidRDefault="008878EB" w:rsidP="00C573B5">
            <w:pPr>
              <w:pStyle w:val="TableText"/>
            </w:pPr>
          </w:p>
        </w:tc>
        <w:tc>
          <w:tcPr>
            <w:tcW w:w="1527" w:type="pct"/>
          </w:tcPr>
          <w:p w14:paraId="05F1EB60" w14:textId="77777777" w:rsidR="008878EB" w:rsidRPr="00A82192" w:rsidRDefault="008878EB" w:rsidP="00C573B5">
            <w:pPr>
              <w:pStyle w:val="TableText"/>
            </w:pPr>
          </w:p>
        </w:tc>
        <w:tc>
          <w:tcPr>
            <w:tcW w:w="1745" w:type="pct"/>
          </w:tcPr>
          <w:p w14:paraId="2CDF6F5C" w14:textId="77777777" w:rsidR="008878EB" w:rsidRPr="00A82192" w:rsidRDefault="008878EB" w:rsidP="00C573B5">
            <w:pPr>
              <w:pStyle w:val="TableText"/>
            </w:pPr>
          </w:p>
        </w:tc>
      </w:tr>
      <w:tr w:rsidR="008878EB" w:rsidRPr="00A82192" w14:paraId="564491AD" w14:textId="77777777" w:rsidTr="00C573B5">
        <w:tc>
          <w:tcPr>
            <w:tcW w:w="492" w:type="pct"/>
          </w:tcPr>
          <w:p w14:paraId="65100B48"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12" w:author="Dikgole" w:date="2015-04-07T11:01:00Z" w:original="7."/>
              </w:fldChar>
            </w:r>
          </w:p>
        </w:tc>
        <w:tc>
          <w:tcPr>
            <w:tcW w:w="1236" w:type="pct"/>
          </w:tcPr>
          <w:p w14:paraId="338DC623" w14:textId="77777777" w:rsidR="008878EB" w:rsidRPr="00A82192" w:rsidRDefault="008878EB" w:rsidP="00C573B5">
            <w:pPr>
              <w:pStyle w:val="TableText"/>
            </w:pPr>
          </w:p>
        </w:tc>
        <w:tc>
          <w:tcPr>
            <w:tcW w:w="1527" w:type="pct"/>
          </w:tcPr>
          <w:p w14:paraId="60F705A7" w14:textId="77777777" w:rsidR="008878EB" w:rsidRPr="00A82192" w:rsidRDefault="008878EB" w:rsidP="00C573B5">
            <w:pPr>
              <w:pStyle w:val="TableText"/>
            </w:pPr>
          </w:p>
        </w:tc>
        <w:tc>
          <w:tcPr>
            <w:tcW w:w="1745" w:type="pct"/>
          </w:tcPr>
          <w:p w14:paraId="7FA0C8CE" w14:textId="77777777" w:rsidR="008878EB" w:rsidRPr="00A82192" w:rsidRDefault="008878EB" w:rsidP="00C573B5">
            <w:pPr>
              <w:pStyle w:val="TableText"/>
            </w:pPr>
          </w:p>
        </w:tc>
      </w:tr>
      <w:tr w:rsidR="008878EB" w:rsidRPr="00A82192" w14:paraId="101E4559" w14:textId="77777777" w:rsidTr="00C573B5">
        <w:tc>
          <w:tcPr>
            <w:tcW w:w="492" w:type="pct"/>
          </w:tcPr>
          <w:p w14:paraId="1F958A05"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13" w:author="Dikgole" w:date="2015-04-07T11:01:00Z" w:original="8."/>
              </w:fldChar>
            </w:r>
          </w:p>
        </w:tc>
        <w:tc>
          <w:tcPr>
            <w:tcW w:w="1236" w:type="pct"/>
          </w:tcPr>
          <w:p w14:paraId="46DC9212" w14:textId="77777777" w:rsidR="008878EB" w:rsidRPr="00A82192" w:rsidRDefault="008878EB" w:rsidP="00C573B5">
            <w:pPr>
              <w:pStyle w:val="TableText"/>
            </w:pPr>
          </w:p>
        </w:tc>
        <w:tc>
          <w:tcPr>
            <w:tcW w:w="1527" w:type="pct"/>
          </w:tcPr>
          <w:p w14:paraId="16DC957B" w14:textId="77777777" w:rsidR="008878EB" w:rsidRPr="00A82192" w:rsidRDefault="008878EB" w:rsidP="00C573B5">
            <w:pPr>
              <w:pStyle w:val="TableText"/>
            </w:pPr>
          </w:p>
        </w:tc>
        <w:tc>
          <w:tcPr>
            <w:tcW w:w="1745" w:type="pct"/>
          </w:tcPr>
          <w:p w14:paraId="275F5A77" w14:textId="77777777" w:rsidR="008878EB" w:rsidRPr="00A82192" w:rsidRDefault="008878EB" w:rsidP="00C573B5">
            <w:pPr>
              <w:pStyle w:val="TableText"/>
            </w:pPr>
          </w:p>
        </w:tc>
      </w:tr>
      <w:tr w:rsidR="008878EB" w:rsidRPr="00A82192" w14:paraId="6F7AC153" w14:textId="77777777" w:rsidTr="00C573B5">
        <w:tc>
          <w:tcPr>
            <w:tcW w:w="492" w:type="pct"/>
          </w:tcPr>
          <w:p w14:paraId="7457310F" w14:textId="77777777" w:rsidR="008878EB" w:rsidRPr="00A82192" w:rsidRDefault="008878EB" w:rsidP="00C573B5">
            <w:pPr>
              <w:pStyle w:val="TableText"/>
              <w:keepNext/>
              <w:jc w:val="center"/>
            </w:pPr>
            <w:r w:rsidRPr="00A82192">
              <w:fldChar w:fldCharType="begin"/>
            </w:r>
            <w:r w:rsidRPr="00A82192">
              <w:instrText xml:space="preserve"> LISTNUM LegalDefault \l 1  \* MERGEFORMAT </w:instrText>
            </w:r>
            <w:r w:rsidRPr="00A82192">
              <w:fldChar w:fldCharType="end">
                <w:numberingChange w:id="14" w:author="Dikgole" w:date="2015-04-07T11:01:00Z" w:original="9."/>
              </w:fldChar>
            </w:r>
          </w:p>
        </w:tc>
        <w:tc>
          <w:tcPr>
            <w:tcW w:w="1236" w:type="pct"/>
          </w:tcPr>
          <w:p w14:paraId="50020276" w14:textId="77777777" w:rsidR="008878EB" w:rsidRPr="00A82192" w:rsidRDefault="008878EB" w:rsidP="00C573B5">
            <w:pPr>
              <w:pStyle w:val="TableText"/>
            </w:pPr>
          </w:p>
        </w:tc>
        <w:tc>
          <w:tcPr>
            <w:tcW w:w="1527" w:type="pct"/>
          </w:tcPr>
          <w:p w14:paraId="78254600" w14:textId="77777777" w:rsidR="008878EB" w:rsidRPr="00A82192" w:rsidRDefault="008878EB" w:rsidP="00C573B5">
            <w:pPr>
              <w:pStyle w:val="TableText"/>
            </w:pPr>
          </w:p>
        </w:tc>
        <w:tc>
          <w:tcPr>
            <w:tcW w:w="1745" w:type="pct"/>
          </w:tcPr>
          <w:p w14:paraId="48FB65BC" w14:textId="77777777" w:rsidR="008878EB" w:rsidRPr="00A82192" w:rsidRDefault="008878EB" w:rsidP="00C573B5">
            <w:pPr>
              <w:pStyle w:val="TableText"/>
            </w:pPr>
          </w:p>
        </w:tc>
      </w:tr>
      <w:tr w:rsidR="00DD1295" w:rsidRPr="00A82192" w14:paraId="0A2B6018" w14:textId="77777777" w:rsidTr="00DD1295">
        <w:tc>
          <w:tcPr>
            <w:tcW w:w="492" w:type="pct"/>
          </w:tcPr>
          <w:p w14:paraId="535779CC" w14:textId="77777777" w:rsidR="00DD1295" w:rsidRPr="00A82192" w:rsidRDefault="00DD1295" w:rsidP="00E429A1">
            <w:pPr>
              <w:pStyle w:val="TableText"/>
              <w:keepNext/>
              <w:jc w:val="center"/>
            </w:pPr>
            <w:r w:rsidRPr="00A82192">
              <w:fldChar w:fldCharType="begin"/>
            </w:r>
            <w:r w:rsidRPr="00A82192">
              <w:instrText xml:space="preserve"> LISTNUM LegalDefault \l 1  \* MERGEFORMAT </w:instrText>
            </w:r>
            <w:r w:rsidRPr="00A82192">
              <w:fldChar w:fldCharType="end">
                <w:numberingChange w:id="15" w:author="Dikgole" w:date="2015-04-07T11:01:00Z" w:original="10."/>
              </w:fldChar>
            </w:r>
          </w:p>
        </w:tc>
        <w:tc>
          <w:tcPr>
            <w:tcW w:w="1237" w:type="pct"/>
          </w:tcPr>
          <w:p w14:paraId="5DE86FA2" w14:textId="77777777" w:rsidR="00DD1295" w:rsidRPr="00A82192" w:rsidRDefault="00DD1295" w:rsidP="00E429A1">
            <w:pPr>
              <w:pStyle w:val="TableText"/>
              <w:keepNext/>
            </w:pPr>
          </w:p>
        </w:tc>
        <w:tc>
          <w:tcPr>
            <w:tcW w:w="1528" w:type="pct"/>
          </w:tcPr>
          <w:p w14:paraId="390F829A" w14:textId="77777777" w:rsidR="00DD1295" w:rsidRPr="00A82192" w:rsidRDefault="00DD1295" w:rsidP="00E429A1">
            <w:pPr>
              <w:pStyle w:val="TableText"/>
              <w:keepNext/>
            </w:pPr>
          </w:p>
        </w:tc>
        <w:tc>
          <w:tcPr>
            <w:tcW w:w="1743" w:type="pct"/>
          </w:tcPr>
          <w:p w14:paraId="2312253D" w14:textId="77777777" w:rsidR="00DD1295" w:rsidRPr="00A82192" w:rsidRDefault="00DD1295" w:rsidP="00E429A1">
            <w:pPr>
              <w:pStyle w:val="TableText"/>
              <w:keepNext/>
            </w:pPr>
          </w:p>
        </w:tc>
      </w:tr>
    </w:tbl>
    <w:p w14:paraId="3D121E68" w14:textId="0DA89854" w:rsidR="008878EB" w:rsidRPr="00A82192" w:rsidRDefault="00502B88" w:rsidP="008878EB">
      <w:r>
        <w:t xml:space="preserve"> </w:t>
      </w:r>
    </w:p>
    <w:p w14:paraId="7B2563A1" w14:textId="77777777" w:rsidR="00077645" w:rsidRPr="00A82192" w:rsidRDefault="00077645" w:rsidP="00077645">
      <w:pPr>
        <w:spacing w:before="120" w:after="120"/>
        <w:jc w:val="left"/>
        <w:sectPr w:rsidR="00077645" w:rsidRPr="00A82192" w:rsidSect="00632988">
          <w:headerReference w:type="default" r:id="rId16"/>
          <w:footerReference w:type="default" r:id="rId17"/>
          <w:pgSz w:w="11907" w:h="16834" w:code="9"/>
          <w:pgMar w:top="1138" w:right="1138" w:bottom="1138" w:left="1138" w:header="706" w:footer="706" w:gutter="0"/>
          <w:cols w:space="720"/>
          <w:noEndnote/>
          <w:docGrid w:linePitch="272"/>
        </w:sectPr>
      </w:pPr>
    </w:p>
    <w:tbl>
      <w:tblPr>
        <w:tblW w:w="5017" w:type="pct"/>
        <w:tblLayout w:type="fixed"/>
        <w:tblLook w:val="0000" w:firstRow="0" w:lastRow="0" w:firstColumn="0" w:lastColumn="0" w:noHBand="0" w:noVBand="0"/>
      </w:tblPr>
      <w:tblGrid>
        <w:gridCol w:w="675"/>
        <w:gridCol w:w="1418"/>
        <w:gridCol w:w="1843"/>
        <w:gridCol w:w="1212"/>
        <w:gridCol w:w="4741"/>
      </w:tblGrid>
      <w:tr w:rsidR="00896399" w:rsidRPr="00A82192" w14:paraId="206B8358" w14:textId="77777777" w:rsidTr="00896399">
        <w:trPr>
          <w:cantSplit/>
        </w:trPr>
        <w:tc>
          <w:tcPr>
            <w:tcW w:w="988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646C0E3F" w14:textId="77777777" w:rsidR="00896399" w:rsidRPr="00A82192" w:rsidRDefault="00876797" w:rsidP="00DF2C7B">
            <w:pPr>
              <w:pStyle w:val="ChangeHistoryHeading"/>
            </w:pPr>
            <w:bookmarkStart w:id="16" w:name="DocHistoryPage"/>
            <w:bookmarkEnd w:id="16"/>
            <w:r w:rsidRPr="00A82192">
              <w:lastRenderedPageBreak/>
              <w:t>Change History</w:t>
            </w:r>
          </w:p>
        </w:tc>
      </w:tr>
      <w:tr w:rsidR="00896399" w:rsidRPr="00A82192" w14:paraId="2CFB61C5"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vAlign w:val="center"/>
          </w:tcPr>
          <w:p w14:paraId="579A957E" w14:textId="77777777" w:rsidR="00896399" w:rsidRPr="00A82192" w:rsidRDefault="00896399" w:rsidP="001D480F">
            <w:pPr>
              <w:pStyle w:val="TableHeading"/>
            </w:pPr>
            <w:r w:rsidRPr="00A82192">
              <w:t>Rev</w:t>
            </w:r>
          </w:p>
        </w:tc>
        <w:tc>
          <w:tcPr>
            <w:tcW w:w="1418" w:type="dxa"/>
            <w:shd w:val="clear" w:color="auto" w:fill="auto"/>
            <w:vAlign w:val="center"/>
          </w:tcPr>
          <w:p w14:paraId="6065EA66" w14:textId="77777777" w:rsidR="00896399" w:rsidRPr="00A82192" w:rsidRDefault="00896399" w:rsidP="001D480F">
            <w:pPr>
              <w:pStyle w:val="TableHeading"/>
            </w:pPr>
            <w:r w:rsidRPr="00A82192">
              <w:t>Change Control No</w:t>
            </w:r>
          </w:p>
        </w:tc>
        <w:tc>
          <w:tcPr>
            <w:tcW w:w="1843" w:type="dxa"/>
            <w:shd w:val="clear" w:color="auto" w:fill="auto"/>
            <w:vAlign w:val="center"/>
          </w:tcPr>
          <w:p w14:paraId="40DE2CE9" w14:textId="77777777" w:rsidR="00896399" w:rsidRPr="00A82192" w:rsidRDefault="00896399" w:rsidP="001D480F">
            <w:pPr>
              <w:pStyle w:val="TableHeading"/>
            </w:pPr>
            <w:r w:rsidRPr="00A82192">
              <w:t>Date</w:t>
            </w:r>
          </w:p>
        </w:tc>
        <w:tc>
          <w:tcPr>
            <w:tcW w:w="1212" w:type="dxa"/>
            <w:shd w:val="clear" w:color="auto" w:fill="auto"/>
            <w:vAlign w:val="center"/>
          </w:tcPr>
          <w:p w14:paraId="266DC907" w14:textId="77777777" w:rsidR="00896399" w:rsidRPr="00A82192" w:rsidRDefault="00896399" w:rsidP="001D480F">
            <w:pPr>
              <w:pStyle w:val="TableHeading"/>
            </w:pPr>
            <w:r w:rsidRPr="00A82192">
              <w:t>Name</w:t>
            </w:r>
          </w:p>
        </w:tc>
        <w:tc>
          <w:tcPr>
            <w:tcW w:w="4741" w:type="dxa"/>
            <w:shd w:val="clear" w:color="auto" w:fill="auto"/>
            <w:vAlign w:val="center"/>
          </w:tcPr>
          <w:p w14:paraId="5CC5D7F9" w14:textId="77777777" w:rsidR="00896399" w:rsidRPr="00A82192" w:rsidRDefault="00896399" w:rsidP="001D480F">
            <w:pPr>
              <w:pStyle w:val="TableHeading"/>
            </w:pPr>
            <w:r w:rsidRPr="00A82192">
              <w:t>Description</w:t>
            </w:r>
          </w:p>
        </w:tc>
      </w:tr>
      <w:tr w:rsidR="00A24E14" w:rsidRPr="00A82192" w14:paraId="7BF3C75C"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42E29523" w14:textId="77777777" w:rsidR="00A24E14" w:rsidRPr="00A82192" w:rsidRDefault="00FC03FA" w:rsidP="007F1AD4">
            <w:pPr>
              <w:pStyle w:val="TableText"/>
              <w:jc w:val="center"/>
            </w:pPr>
            <w:r w:rsidRPr="00A82192">
              <w:t xml:space="preserve"> </w:t>
            </w:r>
            <w:r w:rsidR="003A693C" w:rsidRPr="00A82192">
              <w:t>00</w:t>
            </w:r>
            <w:r w:rsidR="007F1AD4" w:rsidRPr="00A82192">
              <w:t>A</w:t>
            </w:r>
          </w:p>
        </w:tc>
        <w:tc>
          <w:tcPr>
            <w:tcW w:w="1418" w:type="dxa"/>
            <w:shd w:val="clear" w:color="auto" w:fill="auto"/>
          </w:tcPr>
          <w:p w14:paraId="09804000" w14:textId="77777777" w:rsidR="00A24E14" w:rsidRPr="00A82192" w:rsidRDefault="007F1AD4" w:rsidP="007F1AD4">
            <w:pPr>
              <w:pStyle w:val="TableText"/>
            </w:pPr>
            <w:r w:rsidRPr="00A82192">
              <w:t>Inception</w:t>
            </w:r>
          </w:p>
        </w:tc>
        <w:tc>
          <w:tcPr>
            <w:tcW w:w="1843" w:type="dxa"/>
            <w:shd w:val="clear" w:color="auto" w:fill="auto"/>
          </w:tcPr>
          <w:p w14:paraId="18240323" w14:textId="7AEB1DC9" w:rsidR="00A24E14" w:rsidRPr="00A82192" w:rsidRDefault="005A154A" w:rsidP="00502B88">
            <w:pPr>
              <w:pStyle w:val="TableText"/>
            </w:pPr>
            <w:r>
              <w:t>3 October 2018</w:t>
            </w:r>
          </w:p>
        </w:tc>
        <w:tc>
          <w:tcPr>
            <w:tcW w:w="1212" w:type="dxa"/>
            <w:shd w:val="clear" w:color="auto" w:fill="auto"/>
          </w:tcPr>
          <w:p w14:paraId="389925F7" w14:textId="77777777" w:rsidR="00A24E14" w:rsidRPr="00A82192" w:rsidRDefault="00B13C5C" w:rsidP="003F3F76">
            <w:pPr>
              <w:pStyle w:val="TableText"/>
            </w:pPr>
            <w:r w:rsidRPr="00A82192">
              <w:t xml:space="preserve">B </w:t>
            </w:r>
            <w:proofErr w:type="spellStart"/>
            <w:r w:rsidRPr="00A82192">
              <w:t>Mthethwa</w:t>
            </w:r>
            <w:proofErr w:type="spellEnd"/>
          </w:p>
        </w:tc>
        <w:tc>
          <w:tcPr>
            <w:tcW w:w="4741" w:type="dxa"/>
            <w:shd w:val="clear" w:color="auto" w:fill="auto"/>
          </w:tcPr>
          <w:p w14:paraId="66523CCF" w14:textId="77777777" w:rsidR="00A24E14" w:rsidRPr="00A82192" w:rsidRDefault="00A24E14" w:rsidP="003F3F76">
            <w:pPr>
              <w:pStyle w:val="TableText"/>
            </w:pPr>
            <w:r w:rsidRPr="00A82192">
              <w:t>Original release.</w:t>
            </w:r>
          </w:p>
        </w:tc>
      </w:tr>
      <w:tr w:rsidR="00A24E14" w:rsidRPr="00A82192" w14:paraId="526F768D"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5233FF6B" w14:textId="45B312CB" w:rsidR="00A24E14" w:rsidRPr="00A82192" w:rsidRDefault="00A24E14" w:rsidP="0042747C">
            <w:pPr>
              <w:pStyle w:val="TableText"/>
              <w:jc w:val="center"/>
            </w:pPr>
          </w:p>
        </w:tc>
        <w:tc>
          <w:tcPr>
            <w:tcW w:w="1418" w:type="dxa"/>
            <w:shd w:val="clear" w:color="auto" w:fill="auto"/>
          </w:tcPr>
          <w:p w14:paraId="2FDA9466" w14:textId="77777777" w:rsidR="00A24E14" w:rsidRPr="00A82192" w:rsidRDefault="00A24E14" w:rsidP="003F3F76">
            <w:pPr>
              <w:pStyle w:val="TableText"/>
            </w:pPr>
          </w:p>
        </w:tc>
        <w:tc>
          <w:tcPr>
            <w:tcW w:w="1843" w:type="dxa"/>
            <w:shd w:val="clear" w:color="auto" w:fill="auto"/>
          </w:tcPr>
          <w:p w14:paraId="6F7BCF70" w14:textId="7644BA7C" w:rsidR="00A24E14" w:rsidRPr="00A82192" w:rsidRDefault="00A24E14" w:rsidP="003F3F76">
            <w:pPr>
              <w:pStyle w:val="TableText"/>
            </w:pPr>
          </w:p>
        </w:tc>
        <w:tc>
          <w:tcPr>
            <w:tcW w:w="1212" w:type="dxa"/>
            <w:shd w:val="clear" w:color="auto" w:fill="auto"/>
          </w:tcPr>
          <w:p w14:paraId="7BD1F957" w14:textId="4670F3C6" w:rsidR="00A24E14" w:rsidRPr="00A82192" w:rsidRDefault="00A24E14" w:rsidP="003F3F76">
            <w:pPr>
              <w:pStyle w:val="TableText"/>
            </w:pPr>
          </w:p>
        </w:tc>
        <w:tc>
          <w:tcPr>
            <w:tcW w:w="4741" w:type="dxa"/>
            <w:shd w:val="clear" w:color="auto" w:fill="auto"/>
          </w:tcPr>
          <w:p w14:paraId="41576FF9" w14:textId="2E2116B5" w:rsidR="00A24E14" w:rsidRPr="00A82192" w:rsidRDefault="00A24E14" w:rsidP="003F3F76">
            <w:pPr>
              <w:pStyle w:val="TableText"/>
            </w:pPr>
          </w:p>
        </w:tc>
      </w:tr>
      <w:tr w:rsidR="00A24E14" w:rsidRPr="00A82192" w14:paraId="31B476C4"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1923E9EC" w14:textId="197525A0" w:rsidR="00A24E14" w:rsidRPr="00A82192" w:rsidRDefault="00A24E14" w:rsidP="003F3F76">
            <w:pPr>
              <w:pStyle w:val="TableText"/>
            </w:pPr>
          </w:p>
        </w:tc>
        <w:tc>
          <w:tcPr>
            <w:tcW w:w="1418" w:type="dxa"/>
            <w:shd w:val="clear" w:color="auto" w:fill="auto"/>
          </w:tcPr>
          <w:p w14:paraId="11D1CF64" w14:textId="77777777" w:rsidR="00A24E14" w:rsidRPr="00A82192" w:rsidRDefault="00A24E14" w:rsidP="003F3F76">
            <w:pPr>
              <w:pStyle w:val="TableText"/>
            </w:pPr>
          </w:p>
        </w:tc>
        <w:tc>
          <w:tcPr>
            <w:tcW w:w="1843" w:type="dxa"/>
            <w:shd w:val="clear" w:color="auto" w:fill="auto"/>
          </w:tcPr>
          <w:p w14:paraId="390DDBD6" w14:textId="5B424C47" w:rsidR="00A24E14" w:rsidRPr="00A82192" w:rsidRDefault="00A24E14" w:rsidP="003F3F76">
            <w:pPr>
              <w:pStyle w:val="TableText"/>
            </w:pPr>
          </w:p>
        </w:tc>
        <w:tc>
          <w:tcPr>
            <w:tcW w:w="1212" w:type="dxa"/>
            <w:shd w:val="clear" w:color="auto" w:fill="auto"/>
          </w:tcPr>
          <w:p w14:paraId="63B77689" w14:textId="432771B7" w:rsidR="00A24E14" w:rsidRPr="00A82192" w:rsidRDefault="00A24E14" w:rsidP="003F3F76">
            <w:pPr>
              <w:pStyle w:val="TableText"/>
            </w:pPr>
          </w:p>
        </w:tc>
        <w:tc>
          <w:tcPr>
            <w:tcW w:w="4741" w:type="dxa"/>
            <w:shd w:val="clear" w:color="auto" w:fill="auto"/>
          </w:tcPr>
          <w:p w14:paraId="104B3ECA" w14:textId="01E4D762" w:rsidR="00A24E14" w:rsidRPr="00A82192" w:rsidRDefault="00A24E14" w:rsidP="003F3F76">
            <w:pPr>
              <w:pStyle w:val="TableText"/>
            </w:pPr>
          </w:p>
        </w:tc>
      </w:tr>
      <w:tr w:rsidR="00A24E14" w:rsidRPr="00A82192" w14:paraId="7C5D6B53"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733D1D8F" w14:textId="600504FE" w:rsidR="00A24E14" w:rsidRPr="00A82192" w:rsidRDefault="00A24E14" w:rsidP="003F3F76">
            <w:pPr>
              <w:pStyle w:val="TableText"/>
            </w:pPr>
          </w:p>
        </w:tc>
        <w:tc>
          <w:tcPr>
            <w:tcW w:w="1418" w:type="dxa"/>
            <w:shd w:val="clear" w:color="auto" w:fill="auto"/>
          </w:tcPr>
          <w:p w14:paraId="0AA3E76C" w14:textId="77777777" w:rsidR="00A24E14" w:rsidRPr="00A82192" w:rsidRDefault="00A24E14" w:rsidP="003F3F76">
            <w:pPr>
              <w:pStyle w:val="TableText"/>
            </w:pPr>
          </w:p>
        </w:tc>
        <w:tc>
          <w:tcPr>
            <w:tcW w:w="1843" w:type="dxa"/>
            <w:shd w:val="clear" w:color="auto" w:fill="auto"/>
          </w:tcPr>
          <w:p w14:paraId="4CF1C013" w14:textId="19B56C36" w:rsidR="00A24E14" w:rsidRPr="00A82192" w:rsidRDefault="00A24E14" w:rsidP="003F3F76">
            <w:pPr>
              <w:pStyle w:val="TableText"/>
            </w:pPr>
          </w:p>
        </w:tc>
        <w:tc>
          <w:tcPr>
            <w:tcW w:w="1212" w:type="dxa"/>
            <w:shd w:val="clear" w:color="auto" w:fill="auto"/>
          </w:tcPr>
          <w:p w14:paraId="71626853" w14:textId="7C927592" w:rsidR="00A24E14" w:rsidRPr="00A82192" w:rsidRDefault="00A24E14" w:rsidP="003F3F76">
            <w:pPr>
              <w:pStyle w:val="TableText"/>
            </w:pPr>
          </w:p>
        </w:tc>
        <w:tc>
          <w:tcPr>
            <w:tcW w:w="4741" w:type="dxa"/>
            <w:shd w:val="clear" w:color="auto" w:fill="auto"/>
          </w:tcPr>
          <w:p w14:paraId="674926AB" w14:textId="3E3118D5" w:rsidR="00A24E14" w:rsidRPr="00A82192" w:rsidRDefault="00A24E14" w:rsidP="003F3F76">
            <w:pPr>
              <w:pStyle w:val="TableText"/>
            </w:pPr>
          </w:p>
        </w:tc>
      </w:tr>
      <w:tr w:rsidR="003A71A3" w:rsidRPr="00A82192" w14:paraId="01B8E6EA"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26EB3D00" w14:textId="7FB232F5" w:rsidR="003A71A3" w:rsidRPr="00A82192" w:rsidRDefault="003A71A3" w:rsidP="003F3F76">
            <w:pPr>
              <w:pStyle w:val="TableText"/>
            </w:pPr>
          </w:p>
        </w:tc>
        <w:tc>
          <w:tcPr>
            <w:tcW w:w="1418" w:type="dxa"/>
            <w:shd w:val="clear" w:color="auto" w:fill="auto"/>
          </w:tcPr>
          <w:p w14:paraId="298FE791" w14:textId="77777777" w:rsidR="003A71A3" w:rsidRPr="00A82192" w:rsidRDefault="003A71A3" w:rsidP="003F3F76">
            <w:pPr>
              <w:pStyle w:val="TableText"/>
            </w:pPr>
          </w:p>
        </w:tc>
        <w:tc>
          <w:tcPr>
            <w:tcW w:w="1843" w:type="dxa"/>
            <w:shd w:val="clear" w:color="auto" w:fill="auto"/>
          </w:tcPr>
          <w:p w14:paraId="10B372DB" w14:textId="40405964" w:rsidR="003A71A3" w:rsidRPr="00A82192" w:rsidRDefault="003A71A3" w:rsidP="003F3F76">
            <w:pPr>
              <w:pStyle w:val="TableText"/>
            </w:pPr>
          </w:p>
        </w:tc>
        <w:tc>
          <w:tcPr>
            <w:tcW w:w="1212" w:type="dxa"/>
            <w:shd w:val="clear" w:color="auto" w:fill="auto"/>
          </w:tcPr>
          <w:p w14:paraId="4F49F27B" w14:textId="233841C8" w:rsidR="003A71A3" w:rsidRPr="00A82192" w:rsidRDefault="003A71A3" w:rsidP="003F3F76">
            <w:pPr>
              <w:pStyle w:val="TableText"/>
            </w:pPr>
          </w:p>
        </w:tc>
        <w:tc>
          <w:tcPr>
            <w:tcW w:w="4741" w:type="dxa"/>
            <w:shd w:val="clear" w:color="auto" w:fill="auto"/>
          </w:tcPr>
          <w:p w14:paraId="62E837FE" w14:textId="3B9D7903" w:rsidR="003A71A3" w:rsidRPr="00A82192" w:rsidRDefault="003A71A3" w:rsidP="003F3F76">
            <w:pPr>
              <w:pStyle w:val="TableText"/>
            </w:pPr>
          </w:p>
        </w:tc>
      </w:tr>
      <w:tr w:rsidR="003A71A3" w:rsidRPr="00A82192" w14:paraId="33902A1C"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2D7F581B" w14:textId="20EF0BE8" w:rsidR="003A71A3" w:rsidRPr="00A82192" w:rsidRDefault="003A71A3" w:rsidP="003F3F76">
            <w:pPr>
              <w:pStyle w:val="TableText"/>
            </w:pPr>
          </w:p>
        </w:tc>
        <w:tc>
          <w:tcPr>
            <w:tcW w:w="1418" w:type="dxa"/>
            <w:shd w:val="clear" w:color="auto" w:fill="auto"/>
          </w:tcPr>
          <w:p w14:paraId="0963C706" w14:textId="77777777" w:rsidR="003A71A3" w:rsidRPr="00A82192" w:rsidRDefault="003A71A3" w:rsidP="003F3F76">
            <w:pPr>
              <w:pStyle w:val="TableText"/>
            </w:pPr>
          </w:p>
        </w:tc>
        <w:tc>
          <w:tcPr>
            <w:tcW w:w="1843" w:type="dxa"/>
            <w:shd w:val="clear" w:color="auto" w:fill="auto"/>
          </w:tcPr>
          <w:p w14:paraId="53D6F909" w14:textId="75D90057" w:rsidR="003A71A3" w:rsidRPr="00A82192" w:rsidRDefault="003A71A3" w:rsidP="003F3F76">
            <w:pPr>
              <w:pStyle w:val="TableText"/>
            </w:pPr>
          </w:p>
        </w:tc>
        <w:tc>
          <w:tcPr>
            <w:tcW w:w="1212" w:type="dxa"/>
            <w:shd w:val="clear" w:color="auto" w:fill="auto"/>
          </w:tcPr>
          <w:p w14:paraId="791CAF86" w14:textId="7B473569" w:rsidR="003A71A3" w:rsidRPr="00A82192" w:rsidRDefault="003A71A3" w:rsidP="003F3F76">
            <w:pPr>
              <w:pStyle w:val="TableText"/>
            </w:pPr>
          </w:p>
        </w:tc>
        <w:tc>
          <w:tcPr>
            <w:tcW w:w="4741" w:type="dxa"/>
            <w:shd w:val="clear" w:color="auto" w:fill="auto"/>
          </w:tcPr>
          <w:p w14:paraId="5C869F0A" w14:textId="7259D4D7" w:rsidR="003A71A3" w:rsidRPr="00A82192" w:rsidRDefault="003A71A3" w:rsidP="003F3F76">
            <w:pPr>
              <w:pStyle w:val="TableText"/>
            </w:pPr>
          </w:p>
        </w:tc>
      </w:tr>
      <w:tr w:rsidR="003A71A3" w:rsidRPr="00A82192" w14:paraId="03A5BC2D"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3CAC4818" w14:textId="77777777" w:rsidR="003A71A3" w:rsidRPr="00A82192" w:rsidRDefault="003A71A3" w:rsidP="003F3F76">
            <w:pPr>
              <w:pStyle w:val="TableText"/>
            </w:pPr>
          </w:p>
        </w:tc>
        <w:tc>
          <w:tcPr>
            <w:tcW w:w="1418" w:type="dxa"/>
            <w:shd w:val="clear" w:color="auto" w:fill="auto"/>
          </w:tcPr>
          <w:p w14:paraId="385684FB" w14:textId="77777777" w:rsidR="003A71A3" w:rsidRPr="00A82192" w:rsidRDefault="003A71A3" w:rsidP="003F3F76">
            <w:pPr>
              <w:pStyle w:val="TableText"/>
            </w:pPr>
          </w:p>
        </w:tc>
        <w:tc>
          <w:tcPr>
            <w:tcW w:w="1843" w:type="dxa"/>
            <w:shd w:val="clear" w:color="auto" w:fill="auto"/>
          </w:tcPr>
          <w:p w14:paraId="6A3856DD" w14:textId="77777777" w:rsidR="003A71A3" w:rsidRPr="00A82192" w:rsidRDefault="003A71A3" w:rsidP="003F3F76">
            <w:pPr>
              <w:pStyle w:val="TableText"/>
            </w:pPr>
          </w:p>
        </w:tc>
        <w:tc>
          <w:tcPr>
            <w:tcW w:w="1212" w:type="dxa"/>
            <w:shd w:val="clear" w:color="auto" w:fill="auto"/>
          </w:tcPr>
          <w:p w14:paraId="0E6959A5" w14:textId="77777777" w:rsidR="003A71A3" w:rsidRPr="00A82192" w:rsidRDefault="003A71A3" w:rsidP="003F3F76">
            <w:pPr>
              <w:pStyle w:val="TableText"/>
            </w:pPr>
          </w:p>
        </w:tc>
        <w:tc>
          <w:tcPr>
            <w:tcW w:w="4741" w:type="dxa"/>
            <w:shd w:val="clear" w:color="auto" w:fill="auto"/>
          </w:tcPr>
          <w:p w14:paraId="7AA0BDFE" w14:textId="77777777" w:rsidR="003A71A3" w:rsidRPr="00A82192" w:rsidRDefault="003A71A3" w:rsidP="003F3F76">
            <w:pPr>
              <w:pStyle w:val="TableText"/>
            </w:pPr>
          </w:p>
        </w:tc>
      </w:tr>
      <w:tr w:rsidR="003A71A3" w:rsidRPr="00A82192" w14:paraId="59688DA0"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0830CA6A" w14:textId="77777777" w:rsidR="003A71A3" w:rsidRPr="00A82192" w:rsidRDefault="003A71A3" w:rsidP="003F3F76">
            <w:pPr>
              <w:pStyle w:val="TableText"/>
            </w:pPr>
          </w:p>
        </w:tc>
        <w:tc>
          <w:tcPr>
            <w:tcW w:w="1418" w:type="dxa"/>
            <w:shd w:val="clear" w:color="auto" w:fill="auto"/>
          </w:tcPr>
          <w:p w14:paraId="52D20399" w14:textId="77777777" w:rsidR="003A71A3" w:rsidRPr="00A82192" w:rsidRDefault="003A71A3" w:rsidP="003F3F76">
            <w:pPr>
              <w:pStyle w:val="TableText"/>
            </w:pPr>
          </w:p>
        </w:tc>
        <w:tc>
          <w:tcPr>
            <w:tcW w:w="1843" w:type="dxa"/>
            <w:shd w:val="clear" w:color="auto" w:fill="auto"/>
          </w:tcPr>
          <w:p w14:paraId="5DE0DC2C" w14:textId="77777777" w:rsidR="003A71A3" w:rsidRPr="00A82192" w:rsidRDefault="003A71A3" w:rsidP="003F3F76">
            <w:pPr>
              <w:pStyle w:val="TableText"/>
            </w:pPr>
          </w:p>
        </w:tc>
        <w:tc>
          <w:tcPr>
            <w:tcW w:w="1212" w:type="dxa"/>
            <w:shd w:val="clear" w:color="auto" w:fill="auto"/>
          </w:tcPr>
          <w:p w14:paraId="166B6ACA" w14:textId="77777777" w:rsidR="003A71A3" w:rsidRPr="00A82192" w:rsidRDefault="003A71A3" w:rsidP="003F3F76">
            <w:pPr>
              <w:pStyle w:val="TableText"/>
            </w:pPr>
          </w:p>
        </w:tc>
        <w:tc>
          <w:tcPr>
            <w:tcW w:w="4741" w:type="dxa"/>
            <w:shd w:val="clear" w:color="auto" w:fill="auto"/>
          </w:tcPr>
          <w:p w14:paraId="31EC82F4" w14:textId="77777777" w:rsidR="003A71A3" w:rsidRPr="00A82192" w:rsidRDefault="003A71A3" w:rsidP="003F3F76">
            <w:pPr>
              <w:pStyle w:val="TableText"/>
            </w:pPr>
          </w:p>
        </w:tc>
      </w:tr>
      <w:tr w:rsidR="003A71A3" w:rsidRPr="00A82192" w14:paraId="40DD1926"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1B0E1BCD" w14:textId="77777777" w:rsidR="003A71A3" w:rsidRPr="00A82192" w:rsidRDefault="003A71A3" w:rsidP="003F3F76">
            <w:pPr>
              <w:pStyle w:val="TableText"/>
            </w:pPr>
          </w:p>
        </w:tc>
        <w:tc>
          <w:tcPr>
            <w:tcW w:w="1418" w:type="dxa"/>
            <w:shd w:val="clear" w:color="auto" w:fill="auto"/>
          </w:tcPr>
          <w:p w14:paraId="074D57CD" w14:textId="77777777" w:rsidR="003A71A3" w:rsidRPr="00A82192" w:rsidRDefault="003A71A3" w:rsidP="003F3F76">
            <w:pPr>
              <w:pStyle w:val="TableText"/>
            </w:pPr>
          </w:p>
        </w:tc>
        <w:tc>
          <w:tcPr>
            <w:tcW w:w="1843" w:type="dxa"/>
            <w:shd w:val="clear" w:color="auto" w:fill="auto"/>
          </w:tcPr>
          <w:p w14:paraId="3D2DFC29" w14:textId="77777777" w:rsidR="003A71A3" w:rsidRPr="00A82192" w:rsidRDefault="003A71A3" w:rsidP="003F3F76">
            <w:pPr>
              <w:pStyle w:val="TableText"/>
            </w:pPr>
          </w:p>
        </w:tc>
        <w:tc>
          <w:tcPr>
            <w:tcW w:w="1212" w:type="dxa"/>
            <w:shd w:val="clear" w:color="auto" w:fill="auto"/>
          </w:tcPr>
          <w:p w14:paraId="282F7C93" w14:textId="77777777" w:rsidR="003A71A3" w:rsidRPr="00A82192" w:rsidRDefault="003A71A3" w:rsidP="003F3F76">
            <w:pPr>
              <w:pStyle w:val="TableText"/>
            </w:pPr>
          </w:p>
        </w:tc>
        <w:tc>
          <w:tcPr>
            <w:tcW w:w="4741" w:type="dxa"/>
            <w:shd w:val="clear" w:color="auto" w:fill="auto"/>
          </w:tcPr>
          <w:p w14:paraId="40CAD869" w14:textId="77777777" w:rsidR="003A71A3" w:rsidRPr="00A82192" w:rsidRDefault="003A71A3" w:rsidP="003F3F76">
            <w:pPr>
              <w:pStyle w:val="TableText"/>
            </w:pPr>
          </w:p>
        </w:tc>
      </w:tr>
      <w:tr w:rsidR="003A71A3" w:rsidRPr="00A82192" w14:paraId="5C17D976"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7D1A9AF2" w14:textId="77777777" w:rsidR="003A71A3" w:rsidRPr="00A82192" w:rsidRDefault="003A71A3" w:rsidP="003F3F76">
            <w:pPr>
              <w:pStyle w:val="TableText"/>
            </w:pPr>
          </w:p>
        </w:tc>
        <w:tc>
          <w:tcPr>
            <w:tcW w:w="1418" w:type="dxa"/>
            <w:shd w:val="clear" w:color="auto" w:fill="auto"/>
          </w:tcPr>
          <w:p w14:paraId="00B73572" w14:textId="77777777" w:rsidR="003A71A3" w:rsidRPr="00A82192" w:rsidRDefault="003A71A3" w:rsidP="003F3F76">
            <w:pPr>
              <w:pStyle w:val="TableText"/>
            </w:pPr>
          </w:p>
        </w:tc>
        <w:tc>
          <w:tcPr>
            <w:tcW w:w="1843" w:type="dxa"/>
            <w:shd w:val="clear" w:color="auto" w:fill="auto"/>
          </w:tcPr>
          <w:p w14:paraId="0F8A0FE3" w14:textId="77777777" w:rsidR="003A71A3" w:rsidRPr="00A82192" w:rsidRDefault="003A71A3" w:rsidP="003F3F76">
            <w:pPr>
              <w:pStyle w:val="TableText"/>
            </w:pPr>
          </w:p>
        </w:tc>
        <w:tc>
          <w:tcPr>
            <w:tcW w:w="1212" w:type="dxa"/>
            <w:shd w:val="clear" w:color="auto" w:fill="auto"/>
          </w:tcPr>
          <w:p w14:paraId="3E903728" w14:textId="77777777" w:rsidR="003A71A3" w:rsidRPr="00A82192" w:rsidRDefault="003A71A3" w:rsidP="003F3F76">
            <w:pPr>
              <w:pStyle w:val="TableText"/>
            </w:pPr>
          </w:p>
        </w:tc>
        <w:tc>
          <w:tcPr>
            <w:tcW w:w="4741" w:type="dxa"/>
            <w:shd w:val="clear" w:color="auto" w:fill="auto"/>
          </w:tcPr>
          <w:p w14:paraId="3DA0C7A5" w14:textId="77777777" w:rsidR="003A71A3" w:rsidRPr="00A82192" w:rsidRDefault="003A71A3" w:rsidP="003F3F76">
            <w:pPr>
              <w:pStyle w:val="TableText"/>
            </w:pPr>
          </w:p>
        </w:tc>
      </w:tr>
      <w:tr w:rsidR="003A71A3" w:rsidRPr="00A82192" w14:paraId="0A50FED0"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19FE5983" w14:textId="77777777" w:rsidR="003A71A3" w:rsidRPr="00A82192" w:rsidRDefault="003A71A3" w:rsidP="003F3F76">
            <w:pPr>
              <w:pStyle w:val="TableText"/>
            </w:pPr>
          </w:p>
        </w:tc>
        <w:tc>
          <w:tcPr>
            <w:tcW w:w="1418" w:type="dxa"/>
            <w:shd w:val="clear" w:color="auto" w:fill="auto"/>
          </w:tcPr>
          <w:p w14:paraId="4DBCC1AB" w14:textId="77777777" w:rsidR="003A71A3" w:rsidRPr="00A82192" w:rsidRDefault="003A71A3" w:rsidP="003F3F76">
            <w:pPr>
              <w:pStyle w:val="TableText"/>
            </w:pPr>
          </w:p>
        </w:tc>
        <w:tc>
          <w:tcPr>
            <w:tcW w:w="1843" w:type="dxa"/>
            <w:shd w:val="clear" w:color="auto" w:fill="auto"/>
          </w:tcPr>
          <w:p w14:paraId="5D5E971C" w14:textId="77777777" w:rsidR="003A71A3" w:rsidRPr="00A82192" w:rsidRDefault="003A71A3" w:rsidP="003F3F76">
            <w:pPr>
              <w:pStyle w:val="TableText"/>
            </w:pPr>
          </w:p>
        </w:tc>
        <w:tc>
          <w:tcPr>
            <w:tcW w:w="1212" w:type="dxa"/>
            <w:shd w:val="clear" w:color="auto" w:fill="auto"/>
          </w:tcPr>
          <w:p w14:paraId="10D7ECC9" w14:textId="77777777" w:rsidR="003A71A3" w:rsidRPr="00A82192" w:rsidRDefault="003A71A3" w:rsidP="003F3F76">
            <w:pPr>
              <w:pStyle w:val="TableText"/>
            </w:pPr>
          </w:p>
        </w:tc>
        <w:tc>
          <w:tcPr>
            <w:tcW w:w="4741" w:type="dxa"/>
            <w:shd w:val="clear" w:color="auto" w:fill="auto"/>
          </w:tcPr>
          <w:p w14:paraId="46A385CE" w14:textId="77777777" w:rsidR="003A71A3" w:rsidRPr="00A82192" w:rsidRDefault="003A71A3" w:rsidP="003F3F76">
            <w:pPr>
              <w:pStyle w:val="TableText"/>
            </w:pPr>
          </w:p>
        </w:tc>
      </w:tr>
      <w:tr w:rsidR="003A71A3" w:rsidRPr="00A82192" w14:paraId="31B9B3BF"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604C3645" w14:textId="77777777" w:rsidR="003A71A3" w:rsidRPr="00A82192" w:rsidRDefault="003A71A3" w:rsidP="003F3F76">
            <w:pPr>
              <w:pStyle w:val="TableText"/>
            </w:pPr>
          </w:p>
        </w:tc>
        <w:tc>
          <w:tcPr>
            <w:tcW w:w="1418" w:type="dxa"/>
            <w:shd w:val="clear" w:color="auto" w:fill="auto"/>
          </w:tcPr>
          <w:p w14:paraId="66CAE48F" w14:textId="77777777" w:rsidR="003A71A3" w:rsidRPr="00A82192" w:rsidRDefault="003A71A3" w:rsidP="003F3F76">
            <w:pPr>
              <w:pStyle w:val="TableText"/>
            </w:pPr>
          </w:p>
        </w:tc>
        <w:tc>
          <w:tcPr>
            <w:tcW w:w="1843" w:type="dxa"/>
            <w:shd w:val="clear" w:color="auto" w:fill="auto"/>
          </w:tcPr>
          <w:p w14:paraId="10AF2695" w14:textId="77777777" w:rsidR="003A71A3" w:rsidRPr="00A82192" w:rsidRDefault="003A71A3" w:rsidP="003F3F76">
            <w:pPr>
              <w:pStyle w:val="TableText"/>
            </w:pPr>
          </w:p>
        </w:tc>
        <w:tc>
          <w:tcPr>
            <w:tcW w:w="1212" w:type="dxa"/>
            <w:shd w:val="clear" w:color="auto" w:fill="auto"/>
          </w:tcPr>
          <w:p w14:paraId="2A67D36F" w14:textId="77777777" w:rsidR="003A71A3" w:rsidRPr="00A82192" w:rsidRDefault="003A71A3" w:rsidP="003F3F76">
            <w:pPr>
              <w:pStyle w:val="TableText"/>
            </w:pPr>
          </w:p>
        </w:tc>
        <w:tc>
          <w:tcPr>
            <w:tcW w:w="4741" w:type="dxa"/>
            <w:shd w:val="clear" w:color="auto" w:fill="auto"/>
          </w:tcPr>
          <w:p w14:paraId="6C2710BA" w14:textId="77777777" w:rsidR="003A71A3" w:rsidRPr="00A82192" w:rsidRDefault="003A71A3" w:rsidP="003F3F76">
            <w:pPr>
              <w:pStyle w:val="TableText"/>
            </w:pPr>
          </w:p>
        </w:tc>
      </w:tr>
      <w:tr w:rsidR="003A71A3" w:rsidRPr="00A82192" w14:paraId="7AEFDAC4"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3C3169BF" w14:textId="77777777" w:rsidR="003A71A3" w:rsidRPr="00A82192" w:rsidRDefault="003A71A3" w:rsidP="003F3F76">
            <w:pPr>
              <w:pStyle w:val="TableText"/>
            </w:pPr>
          </w:p>
        </w:tc>
        <w:tc>
          <w:tcPr>
            <w:tcW w:w="1418" w:type="dxa"/>
            <w:shd w:val="clear" w:color="auto" w:fill="auto"/>
          </w:tcPr>
          <w:p w14:paraId="4EB2A98A" w14:textId="77777777" w:rsidR="003A71A3" w:rsidRPr="00A82192" w:rsidRDefault="003A71A3" w:rsidP="003F3F76">
            <w:pPr>
              <w:pStyle w:val="TableText"/>
            </w:pPr>
          </w:p>
        </w:tc>
        <w:tc>
          <w:tcPr>
            <w:tcW w:w="1843" w:type="dxa"/>
            <w:shd w:val="clear" w:color="auto" w:fill="auto"/>
          </w:tcPr>
          <w:p w14:paraId="371EF537" w14:textId="77777777" w:rsidR="003A71A3" w:rsidRPr="00A82192" w:rsidRDefault="003A71A3" w:rsidP="003F3F76">
            <w:pPr>
              <w:pStyle w:val="TableText"/>
            </w:pPr>
          </w:p>
        </w:tc>
        <w:tc>
          <w:tcPr>
            <w:tcW w:w="1212" w:type="dxa"/>
            <w:shd w:val="clear" w:color="auto" w:fill="auto"/>
          </w:tcPr>
          <w:p w14:paraId="39B20FE7" w14:textId="77777777" w:rsidR="003A71A3" w:rsidRPr="00A82192" w:rsidRDefault="003A71A3" w:rsidP="003F3F76">
            <w:pPr>
              <w:pStyle w:val="TableText"/>
            </w:pPr>
          </w:p>
        </w:tc>
        <w:tc>
          <w:tcPr>
            <w:tcW w:w="4741" w:type="dxa"/>
            <w:shd w:val="clear" w:color="auto" w:fill="auto"/>
          </w:tcPr>
          <w:p w14:paraId="7F18F159" w14:textId="77777777" w:rsidR="003A71A3" w:rsidRPr="00A82192" w:rsidRDefault="003A71A3" w:rsidP="003F3F76">
            <w:pPr>
              <w:pStyle w:val="TableText"/>
            </w:pPr>
          </w:p>
        </w:tc>
      </w:tr>
      <w:tr w:rsidR="003A71A3" w:rsidRPr="00A82192" w14:paraId="50FBA7C3"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5EA87FB9" w14:textId="77777777" w:rsidR="003A71A3" w:rsidRPr="00A82192" w:rsidRDefault="003A71A3" w:rsidP="003F3F76">
            <w:pPr>
              <w:pStyle w:val="TableText"/>
            </w:pPr>
          </w:p>
        </w:tc>
        <w:tc>
          <w:tcPr>
            <w:tcW w:w="1418" w:type="dxa"/>
            <w:shd w:val="clear" w:color="auto" w:fill="auto"/>
          </w:tcPr>
          <w:p w14:paraId="0138B30E" w14:textId="77777777" w:rsidR="003A71A3" w:rsidRPr="00A82192" w:rsidRDefault="003A71A3" w:rsidP="003F3F76">
            <w:pPr>
              <w:pStyle w:val="TableText"/>
            </w:pPr>
          </w:p>
        </w:tc>
        <w:tc>
          <w:tcPr>
            <w:tcW w:w="1843" w:type="dxa"/>
            <w:shd w:val="clear" w:color="auto" w:fill="auto"/>
          </w:tcPr>
          <w:p w14:paraId="7739C134" w14:textId="77777777" w:rsidR="003A71A3" w:rsidRPr="00A82192" w:rsidRDefault="003A71A3" w:rsidP="003F3F76">
            <w:pPr>
              <w:pStyle w:val="TableText"/>
            </w:pPr>
          </w:p>
        </w:tc>
        <w:tc>
          <w:tcPr>
            <w:tcW w:w="1212" w:type="dxa"/>
            <w:shd w:val="clear" w:color="auto" w:fill="auto"/>
          </w:tcPr>
          <w:p w14:paraId="7DB5CCAB" w14:textId="77777777" w:rsidR="003A71A3" w:rsidRPr="00A82192" w:rsidRDefault="003A71A3" w:rsidP="003F3F76">
            <w:pPr>
              <w:pStyle w:val="TableText"/>
            </w:pPr>
          </w:p>
        </w:tc>
        <w:tc>
          <w:tcPr>
            <w:tcW w:w="4741" w:type="dxa"/>
            <w:shd w:val="clear" w:color="auto" w:fill="auto"/>
          </w:tcPr>
          <w:p w14:paraId="4279AD57" w14:textId="77777777" w:rsidR="003A71A3" w:rsidRPr="00A82192" w:rsidRDefault="003A71A3" w:rsidP="003F3F76">
            <w:pPr>
              <w:pStyle w:val="TableText"/>
            </w:pPr>
          </w:p>
        </w:tc>
      </w:tr>
      <w:tr w:rsidR="003A71A3" w:rsidRPr="00A82192" w14:paraId="2A5FE4C0"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615FD6C7" w14:textId="77777777" w:rsidR="003A71A3" w:rsidRPr="00A82192" w:rsidRDefault="003A71A3" w:rsidP="003F3F76">
            <w:pPr>
              <w:pStyle w:val="TableText"/>
            </w:pPr>
          </w:p>
        </w:tc>
        <w:tc>
          <w:tcPr>
            <w:tcW w:w="1418" w:type="dxa"/>
            <w:shd w:val="clear" w:color="auto" w:fill="auto"/>
          </w:tcPr>
          <w:p w14:paraId="34BF828F" w14:textId="77777777" w:rsidR="003A71A3" w:rsidRPr="00A82192" w:rsidRDefault="003A71A3" w:rsidP="003F3F76">
            <w:pPr>
              <w:pStyle w:val="TableText"/>
            </w:pPr>
          </w:p>
        </w:tc>
        <w:tc>
          <w:tcPr>
            <w:tcW w:w="1843" w:type="dxa"/>
            <w:shd w:val="clear" w:color="auto" w:fill="auto"/>
          </w:tcPr>
          <w:p w14:paraId="320081DD" w14:textId="77777777" w:rsidR="003A71A3" w:rsidRPr="00A82192" w:rsidRDefault="003A71A3" w:rsidP="003F3F76">
            <w:pPr>
              <w:pStyle w:val="TableText"/>
            </w:pPr>
          </w:p>
        </w:tc>
        <w:tc>
          <w:tcPr>
            <w:tcW w:w="1212" w:type="dxa"/>
            <w:shd w:val="clear" w:color="auto" w:fill="auto"/>
          </w:tcPr>
          <w:p w14:paraId="5882D3ED" w14:textId="77777777" w:rsidR="003A71A3" w:rsidRPr="00A82192" w:rsidRDefault="003A71A3" w:rsidP="003F3F76">
            <w:pPr>
              <w:pStyle w:val="TableText"/>
            </w:pPr>
          </w:p>
        </w:tc>
        <w:tc>
          <w:tcPr>
            <w:tcW w:w="4741" w:type="dxa"/>
            <w:shd w:val="clear" w:color="auto" w:fill="auto"/>
          </w:tcPr>
          <w:p w14:paraId="2E09005E" w14:textId="77777777" w:rsidR="003A71A3" w:rsidRPr="00A82192" w:rsidRDefault="003A71A3" w:rsidP="003F3F76">
            <w:pPr>
              <w:pStyle w:val="TableText"/>
            </w:pPr>
          </w:p>
        </w:tc>
      </w:tr>
      <w:tr w:rsidR="003A71A3" w:rsidRPr="00A82192" w14:paraId="6E7770C8"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3BD761FB" w14:textId="77777777" w:rsidR="003A71A3" w:rsidRPr="00A82192" w:rsidRDefault="003A71A3" w:rsidP="003F3F76">
            <w:pPr>
              <w:pStyle w:val="TableText"/>
            </w:pPr>
          </w:p>
        </w:tc>
        <w:tc>
          <w:tcPr>
            <w:tcW w:w="1418" w:type="dxa"/>
            <w:shd w:val="clear" w:color="auto" w:fill="auto"/>
          </w:tcPr>
          <w:p w14:paraId="50D6B7EB" w14:textId="77777777" w:rsidR="003A71A3" w:rsidRPr="00A82192" w:rsidRDefault="003A71A3" w:rsidP="003F3F76">
            <w:pPr>
              <w:pStyle w:val="TableText"/>
            </w:pPr>
          </w:p>
        </w:tc>
        <w:tc>
          <w:tcPr>
            <w:tcW w:w="1843" w:type="dxa"/>
            <w:shd w:val="clear" w:color="auto" w:fill="auto"/>
          </w:tcPr>
          <w:p w14:paraId="585A9520" w14:textId="77777777" w:rsidR="003A71A3" w:rsidRPr="00A82192" w:rsidRDefault="003A71A3" w:rsidP="003F3F76">
            <w:pPr>
              <w:pStyle w:val="TableText"/>
            </w:pPr>
          </w:p>
        </w:tc>
        <w:tc>
          <w:tcPr>
            <w:tcW w:w="1212" w:type="dxa"/>
            <w:shd w:val="clear" w:color="auto" w:fill="auto"/>
          </w:tcPr>
          <w:p w14:paraId="2617D5E7" w14:textId="77777777" w:rsidR="003A71A3" w:rsidRPr="00A82192" w:rsidRDefault="003A71A3" w:rsidP="003F3F76">
            <w:pPr>
              <w:pStyle w:val="TableText"/>
            </w:pPr>
          </w:p>
        </w:tc>
        <w:tc>
          <w:tcPr>
            <w:tcW w:w="4741" w:type="dxa"/>
            <w:shd w:val="clear" w:color="auto" w:fill="auto"/>
          </w:tcPr>
          <w:p w14:paraId="7B75BA42" w14:textId="77777777" w:rsidR="003A71A3" w:rsidRPr="00A82192" w:rsidRDefault="003A71A3" w:rsidP="003F3F76">
            <w:pPr>
              <w:pStyle w:val="TableText"/>
            </w:pPr>
          </w:p>
        </w:tc>
      </w:tr>
      <w:tr w:rsidR="003A71A3" w:rsidRPr="00A82192" w14:paraId="47E65218"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772E9DC4" w14:textId="77777777" w:rsidR="003A71A3" w:rsidRPr="00A82192" w:rsidRDefault="003A71A3" w:rsidP="003F3F76">
            <w:pPr>
              <w:pStyle w:val="TableText"/>
            </w:pPr>
          </w:p>
        </w:tc>
        <w:tc>
          <w:tcPr>
            <w:tcW w:w="1418" w:type="dxa"/>
            <w:shd w:val="clear" w:color="auto" w:fill="auto"/>
          </w:tcPr>
          <w:p w14:paraId="526764CF" w14:textId="77777777" w:rsidR="003A71A3" w:rsidRPr="00A82192" w:rsidRDefault="003A71A3" w:rsidP="003F3F76">
            <w:pPr>
              <w:pStyle w:val="TableText"/>
            </w:pPr>
          </w:p>
        </w:tc>
        <w:tc>
          <w:tcPr>
            <w:tcW w:w="1843" w:type="dxa"/>
            <w:shd w:val="clear" w:color="auto" w:fill="auto"/>
          </w:tcPr>
          <w:p w14:paraId="639335BC" w14:textId="77777777" w:rsidR="003A71A3" w:rsidRPr="00A82192" w:rsidRDefault="003A71A3" w:rsidP="003F3F76">
            <w:pPr>
              <w:pStyle w:val="TableText"/>
            </w:pPr>
          </w:p>
        </w:tc>
        <w:tc>
          <w:tcPr>
            <w:tcW w:w="1212" w:type="dxa"/>
            <w:shd w:val="clear" w:color="auto" w:fill="auto"/>
          </w:tcPr>
          <w:p w14:paraId="218153A7" w14:textId="77777777" w:rsidR="003A71A3" w:rsidRPr="00A82192" w:rsidRDefault="003A71A3" w:rsidP="003F3F76">
            <w:pPr>
              <w:pStyle w:val="TableText"/>
            </w:pPr>
          </w:p>
        </w:tc>
        <w:tc>
          <w:tcPr>
            <w:tcW w:w="4741" w:type="dxa"/>
            <w:shd w:val="clear" w:color="auto" w:fill="auto"/>
          </w:tcPr>
          <w:p w14:paraId="7972E5C9" w14:textId="77777777" w:rsidR="003A71A3" w:rsidRPr="00A82192" w:rsidRDefault="003A71A3" w:rsidP="003F3F76">
            <w:pPr>
              <w:pStyle w:val="TableText"/>
            </w:pPr>
          </w:p>
        </w:tc>
      </w:tr>
      <w:tr w:rsidR="003A71A3" w:rsidRPr="00A82192" w14:paraId="7122F1AC"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69E84925" w14:textId="77777777" w:rsidR="003A71A3" w:rsidRPr="00A82192" w:rsidRDefault="003A71A3" w:rsidP="003F3F76">
            <w:pPr>
              <w:pStyle w:val="TableText"/>
            </w:pPr>
          </w:p>
        </w:tc>
        <w:tc>
          <w:tcPr>
            <w:tcW w:w="1418" w:type="dxa"/>
            <w:shd w:val="clear" w:color="auto" w:fill="auto"/>
          </w:tcPr>
          <w:p w14:paraId="0F4AF5E6" w14:textId="77777777" w:rsidR="003A71A3" w:rsidRPr="00A82192" w:rsidRDefault="003A71A3" w:rsidP="003F3F76">
            <w:pPr>
              <w:pStyle w:val="TableText"/>
            </w:pPr>
          </w:p>
        </w:tc>
        <w:tc>
          <w:tcPr>
            <w:tcW w:w="1843" w:type="dxa"/>
            <w:shd w:val="clear" w:color="auto" w:fill="auto"/>
          </w:tcPr>
          <w:p w14:paraId="49C829C8" w14:textId="77777777" w:rsidR="003A71A3" w:rsidRPr="00A82192" w:rsidRDefault="003A71A3" w:rsidP="003F3F76">
            <w:pPr>
              <w:pStyle w:val="TableText"/>
            </w:pPr>
          </w:p>
        </w:tc>
        <w:tc>
          <w:tcPr>
            <w:tcW w:w="1212" w:type="dxa"/>
            <w:shd w:val="clear" w:color="auto" w:fill="auto"/>
          </w:tcPr>
          <w:p w14:paraId="1EF7C476" w14:textId="77777777" w:rsidR="003A71A3" w:rsidRPr="00A82192" w:rsidRDefault="003A71A3" w:rsidP="003F3F76">
            <w:pPr>
              <w:pStyle w:val="TableText"/>
            </w:pPr>
          </w:p>
        </w:tc>
        <w:tc>
          <w:tcPr>
            <w:tcW w:w="4741" w:type="dxa"/>
            <w:shd w:val="clear" w:color="auto" w:fill="auto"/>
          </w:tcPr>
          <w:p w14:paraId="22389E70" w14:textId="77777777" w:rsidR="003A71A3" w:rsidRPr="00A82192" w:rsidRDefault="003A71A3" w:rsidP="003F3F76">
            <w:pPr>
              <w:pStyle w:val="TableText"/>
            </w:pPr>
          </w:p>
        </w:tc>
      </w:tr>
      <w:tr w:rsidR="003A71A3" w:rsidRPr="00A82192" w14:paraId="143775B1"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649E3C28" w14:textId="77777777" w:rsidR="003A71A3" w:rsidRPr="00A82192" w:rsidRDefault="003A71A3" w:rsidP="003F3F76">
            <w:pPr>
              <w:pStyle w:val="TableText"/>
            </w:pPr>
          </w:p>
        </w:tc>
        <w:tc>
          <w:tcPr>
            <w:tcW w:w="1418" w:type="dxa"/>
            <w:shd w:val="clear" w:color="auto" w:fill="auto"/>
          </w:tcPr>
          <w:p w14:paraId="2576C14B" w14:textId="77777777" w:rsidR="003A71A3" w:rsidRPr="00A82192" w:rsidRDefault="003A71A3" w:rsidP="003F3F76">
            <w:pPr>
              <w:pStyle w:val="TableText"/>
            </w:pPr>
          </w:p>
        </w:tc>
        <w:tc>
          <w:tcPr>
            <w:tcW w:w="1843" w:type="dxa"/>
            <w:shd w:val="clear" w:color="auto" w:fill="auto"/>
          </w:tcPr>
          <w:p w14:paraId="57E23043" w14:textId="77777777" w:rsidR="003A71A3" w:rsidRPr="00A82192" w:rsidRDefault="003A71A3" w:rsidP="003F3F76">
            <w:pPr>
              <w:pStyle w:val="TableText"/>
            </w:pPr>
          </w:p>
        </w:tc>
        <w:tc>
          <w:tcPr>
            <w:tcW w:w="1212" w:type="dxa"/>
            <w:shd w:val="clear" w:color="auto" w:fill="auto"/>
          </w:tcPr>
          <w:p w14:paraId="1B626843" w14:textId="77777777" w:rsidR="003A71A3" w:rsidRPr="00A82192" w:rsidRDefault="003A71A3" w:rsidP="003F3F76">
            <w:pPr>
              <w:pStyle w:val="TableText"/>
            </w:pPr>
          </w:p>
        </w:tc>
        <w:tc>
          <w:tcPr>
            <w:tcW w:w="4741" w:type="dxa"/>
            <w:shd w:val="clear" w:color="auto" w:fill="auto"/>
          </w:tcPr>
          <w:p w14:paraId="294697BA" w14:textId="77777777" w:rsidR="003A71A3" w:rsidRPr="00A82192" w:rsidRDefault="003A71A3" w:rsidP="003F3F76">
            <w:pPr>
              <w:pStyle w:val="TableText"/>
            </w:pPr>
          </w:p>
        </w:tc>
      </w:tr>
      <w:tr w:rsidR="003A71A3" w:rsidRPr="00A82192" w14:paraId="7527172B"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2EAAC6D7" w14:textId="77777777" w:rsidR="003A71A3" w:rsidRPr="00A82192" w:rsidRDefault="003A71A3" w:rsidP="003F3F76">
            <w:pPr>
              <w:pStyle w:val="TableText"/>
            </w:pPr>
          </w:p>
        </w:tc>
        <w:tc>
          <w:tcPr>
            <w:tcW w:w="1418" w:type="dxa"/>
            <w:shd w:val="clear" w:color="auto" w:fill="auto"/>
          </w:tcPr>
          <w:p w14:paraId="689B0124" w14:textId="77777777" w:rsidR="003A71A3" w:rsidRPr="00A82192" w:rsidRDefault="003A71A3" w:rsidP="003F3F76">
            <w:pPr>
              <w:pStyle w:val="TableText"/>
            </w:pPr>
          </w:p>
        </w:tc>
        <w:tc>
          <w:tcPr>
            <w:tcW w:w="1843" w:type="dxa"/>
            <w:shd w:val="clear" w:color="auto" w:fill="auto"/>
          </w:tcPr>
          <w:p w14:paraId="1D87B685" w14:textId="77777777" w:rsidR="003A71A3" w:rsidRPr="00A82192" w:rsidRDefault="003A71A3" w:rsidP="003F3F76">
            <w:pPr>
              <w:pStyle w:val="TableText"/>
            </w:pPr>
          </w:p>
        </w:tc>
        <w:tc>
          <w:tcPr>
            <w:tcW w:w="1212" w:type="dxa"/>
            <w:shd w:val="clear" w:color="auto" w:fill="auto"/>
          </w:tcPr>
          <w:p w14:paraId="7A71CA21" w14:textId="77777777" w:rsidR="003A71A3" w:rsidRPr="00A82192" w:rsidRDefault="003A71A3" w:rsidP="003F3F76">
            <w:pPr>
              <w:pStyle w:val="TableText"/>
            </w:pPr>
          </w:p>
        </w:tc>
        <w:tc>
          <w:tcPr>
            <w:tcW w:w="4741" w:type="dxa"/>
            <w:shd w:val="clear" w:color="auto" w:fill="auto"/>
          </w:tcPr>
          <w:p w14:paraId="7A644E91" w14:textId="77777777" w:rsidR="003A71A3" w:rsidRPr="00A82192" w:rsidRDefault="003A71A3" w:rsidP="003F3F76">
            <w:pPr>
              <w:pStyle w:val="TableText"/>
            </w:pPr>
          </w:p>
        </w:tc>
      </w:tr>
      <w:tr w:rsidR="003A71A3" w:rsidRPr="00A82192" w14:paraId="2061F5AC"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77B0CE9E" w14:textId="77777777" w:rsidR="003A71A3" w:rsidRPr="00A82192" w:rsidRDefault="003A71A3" w:rsidP="003F3F76">
            <w:pPr>
              <w:pStyle w:val="TableText"/>
            </w:pPr>
          </w:p>
        </w:tc>
        <w:tc>
          <w:tcPr>
            <w:tcW w:w="1418" w:type="dxa"/>
            <w:shd w:val="clear" w:color="auto" w:fill="auto"/>
          </w:tcPr>
          <w:p w14:paraId="54F3894B" w14:textId="77777777" w:rsidR="003A71A3" w:rsidRPr="00A82192" w:rsidRDefault="003A71A3" w:rsidP="003F3F76">
            <w:pPr>
              <w:pStyle w:val="TableText"/>
            </w:pPr>
          </w:p>
        </w:tc>
        <w:tc>
          <w:tcPr>
            <w:tcW w:w="1843" w:type="dxa"/>
            <w:shd w:val="clear" w:color="auto" w:fill="auto"/>
          </w:tcPr>
          <w:p w14:paraId="1DE6F2DE" w14:textId="77777777" w:rsidR="003A71A3" w:rsidRPr="00A82192" w:rsidRDefault="003A71A3" w:rsidP="003F3F76">
            <w:pPr>
              <w:pStyle w:val="TableText"/>
            </w:pPr>
          </w:p>
        </w:tc>
        <w:tc>
          <w:tcPr>
            <w:tcW w:w="1212" w:type="dxa"/>
            <w:shd w:val="clear" w:color="auto" w:fill="auto"/>
          </w:tcPr>
          <w:p w14:paraId="3FFFE259" w14:textId="77777777" w:rsidR="003A71A3" w:rsidRPr="00A82192" w:rsidRDefault="003A71A3" w:rsidP="003F3F76">
            <w:pPr>
              <w:pStyle w:val="TableText"/>
            </w:pPr>
          </w:p>
        </w:tc>
        <w:tc>
          <w:tcPr>
            <w:tcW w:w="4741" w:type="dxa"/>
            <w:shd w:val="clear" w:color="auto" w:fill="auto"/>
          </w:tcPr>
          <w:p w14:paraId="569B56E8" w14:textId="77777777" w:rsidR="003A71A3" w:rsidRPr="00A82192" w:rsidRDefault="003A71A3" w:rsidP="003F3F76">
            <w:pPr>
              <w:pStyle w:val="TableText"/>
            </w:pPr>
          </w:p>
        </w:tc>
      </w:tr>
      <w:tr w:rsidR="003A71A3" w:rsidRPr="00A82192" w14:paraId="5AF9ABF1"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691A96D5" w14:textId="77777777" w:rsidR="003A71A3" w:rsidRPr="00A82192" w:rsidRDefault="003A71A3" w:rsidP="003F3F76">
            <w:pPr>
              <w:pStyle w:val="TableText"/>
            </w:pPr>
          </w:p>
        </w:tc>
        <w:tc>
          <w:tcPr>
            <w:tcW w:w="1418" w:type="dxa"/>
            <w:shd w:val="clear" w:color="auto" w:fill="auto"/>
          </w:tcPr>
          <w:p w14:paraId="3C1950EE" w14:textId="77777777" w:rsidR="003A71A3" w:rsidRPr="00A82192" w:rsidRDefault="003A71A3" w:rsidP="003F3F76">
            <w:pPr>
              <w:pStyle w:val="TableText"/>
            </w:pPr>
          </w:p>
        </w:tc>
        <w:tc>
          <w:tcPr>
            <w:tcW w:w="1843" w:type="dxa"/>
            <w:shd w:val="clear" w:color="auto" w:fill="auto"/>
          </w:tcPr>
          <w:p w14:paraId="3242955A" w14:textId="77777777" w:rsidR="003A71A3" w:rsidRPr="00A82192" w:rsidRDefault="003A71A3" w:rsidP="003F3F76">
            <w:pPr>
              <w:pStyle w:val="TableText"/>
            </w:pPr>
          </w:p>
        </w:tc>
        <w:tc>
          <w:tcPr>
            <w:tcW w:w="1212" w:type="dxa"/>
            <w:shd w:val="clear" w:color="auto" w:fill="auto"/>
          </w:tcPr>
          <w:p w14:paraId="3F685DD6" w14:textId="77777777" w:rsidR="003A71A3" w:rsidRPr="00A82192" w:rsidRDefault="003A71A3" w:rsidP="003F3F76">
            <w:pPr>
              <w:pStyle w:val="TableText"/>
            </w:pPr>
          </w:p>
        </w:tc>
        <w:tc>
          <w:tcPr>
            <w:tcW w:w="4741" w:type="dxa"/>
            <w:shd w:val="clear" w:color="auto" w:fill="auto"/>
          </w:tcPr>
          <w:p w14:paraId="21E4A0CD" w14:textId="77777777" w:rsidR="003A71A3" w:rsidRPr="00A82192" w:rsidRDefault="003A71A3" w:rsidP="003F3F76">
            <w:pPr>
              <w:pStyle w:val="TableText"/>
            </w:pPr>
          </w:p>
        </w:tc>
      </w:tr>
      <w:tr w:rsidR="003A71A3" w:rsidRPr="00A82192" w14:paraId="74C2A4ED"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374623BA" w14:textId="77777777" w:rsidR="003A71A3" w:rsidRPr="00A82192" w:rsidRDefault="003A71A3" w:rsidP="003F3F76">
            <w:pPr>
              <w:pStyle w:val="TableText"/>
            </w:pPr>
          </w:p>
        </w:tc>
        <w:tc>
          <w:tcPr>
            <w:tcW w:w="1418" w:type="dxa"/>
            <w:shd w:val="clear" w:color="auto" w:fill="auto"/>
          </w:tcPr>
          <w:p w14:paraId="18D574FC" w14:textId="77777777" w:rsidR="003A71A3" w:rsidRPr="00A82192" w:rsidRDefault="003A71A3" w:rsidP="003F3F76">
            <w:pPr>
              <w:pStyle w:val="TableText"/>
            </w:pPr>
          </w:p>
        </w:tc>
        <w:tc>
          <w:tcPr>
            <w:tcW w:w="1843" w:type="dxa"/>
            <w:shd w:val="clear" w:color="auto" w:fill="auto"/>
          </w:tcPr>
          <w:p w14:paraId="4FF595ED" w14:textId="77777777" w:rsidR="003A71A3" w:rsidRPr="00A82192" w:rsidRDefault="003A71A3" w:rsidP="003F3F76">
            <w:pPr>
              <w:pStyle w:val="TableText"/>
            </w:pPr>
          </w:p>
        </w:tc>
        <w:tc>
          <w:tcPr>
            <w:tcW w:w="1212" w:type="dxa"/>
            <w:shd w:val="clear" w:color="auto" w:fill="auto"/>
          </w:tcPr>
          <w:p w14:paraId="1B858FA6" w14:textId="77777777" w:rsidR="003A71A3" w:rsidRPr="00A82192" w:rsidRDefault="003A71A3" w:rsidP="003F3F76">
            <w:pPr>
              <w:pStyle w:val="TableText"/>
            </w:pPr>
          </w:p>
        </w:tc>
        <w:tc>
          <w:tcPr>
            <w:tcW w:w="4741" w:type="dxa"/>
            <w:shd w:val="clear" w:color="auto" w:fill="auto"/>
          </w:tcPr>
          <w:p w14:paraId="6DE49204" w14:textId="77777777" w:rsidR="003A71A3" w:rsidRPr="00A82192" w:rsidRDefault="003A71A3" w:rsidP="003F3F76">
            <w:pPr>
              <w:pStyle w:val="TableText"/>
            </w:pPr>
          </w:p>
        </w:tc>
      </w:tr>
      <w:tr w:rsidR="003A71A3" w:rsidRPr="00A82192" w14:paraId="51171DA5"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6A3E1381" w14:textId="77777777" w:rsidR="003A71A3" w:rsidRPr="00A82192" w:rsidRDefault="003A71A3" w:rsidP="003F3F76">
            <w:pPr>
              <w:pStyle w:val="TableText"/>
            </w:pPr>
          </w:p>
        </w:tc>
        <w:tc>
          <w:tcPr>
            <w:tcW w:w="1418" w:type="dxa"/>
            <w:shd w:val="clear" w:color="auto" w:fill="auto"/>
          </w:tcPr>
          <w:p w14:paraId="6A7F1BFE" w14:textId="77777777" w:rsidR="003A71A3" w:rsidRPr="00A82192" w:rsidRDefault="003A71A3" w:rsidP="003F3F76">
            <w:pPr>
              <w:pStyle w:val="TableText"/>
            </w:pPr>
          </w:p>
        </w:tc>
        <w:tc>
          <w:tcPr>
            <w:tcW w:w="1843" w:type="dxa"/>
            <w:shd w:val="clear" w:color="auto" w:fill="auto"/>
          </w:tcPr>
          <w:p w14:paraId="2961E133" w14:textId="77777777" w:rsidR="003A71A3" w:rsidRPr="00A82192" w:rsidRDefault="003A71A3" w:rsidP="003F3F76">
            <w:pPr>
              <w:pStyle w:val="TableText"/>
            </w:pPr>
          </w:p>
        </w:tc>
        <w:tc>
          <w:tcPr>
            <w:tcW w:w="1212" w:type="dxa"/>
            <w:shd w:val="clear" w:color="auto" w:fill="auto"/>
          </w:tcPr>
          <w:p w14:paraId="2B093A05" w14:textId="77777777" w:rsidR="003A71A3" w:rsidRPr="00A82192" w:rsidRDefault="003A71A3" w:rsidP="003F3F76">
            <w:pPr>
              <w:pStyle w:val="TableText"/>
            </w:pPr>
          </w:p>
        </w:tc>
        <w:tc>
          <w:tcPr>
            <w:tcW w:w="4741" w:type="dxa"/>
            <w:shd w:val="clear" w:color="auto" w:fill="auto"/>
          </w:tcPr>
          <w:p w14:paraId="1C039927" w14:textId="77777777" w:rsidR="003A71A3" w:rsidRPr="00A82192" w:rsidRDefault="003A71A3" w:rsidP="003F3F76">
            <w:pPr>
              <w:pStyle w:val="TableText"/>
            </w:pPr>
          </w:p>
        </w:tc>
      </w:tr>
      <w:tr w:rsidR="003A71A3" w:rsidRPr="00A82192" w14:paraId="09A8FC47"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7ED930C8" w14:textId="77777777" w:rsidR="003A71A3" w:rsidRPr="00A82192" w:rsidRDefault="003A71A3" w:rsidP="003F3F76">
            <w:pPr>
              <w:pStyle w:val="TableText"/>
            </w:pPr>
          </w:p>
        </w:tc>
        <w:tc>
          <w:tcPr>
            <w:tcW w:w="1418" w:type="dxa"/>
            <w:shd w:val="clear" w:color="auto" w:fill="auto"/>
          </w:tcPr>
          <w:p w14:paraId="6D3173CC" w14:textId="77777777" w:rsidR="003A71A3" w:rsidRPr="00A82192" w:rsidRDefault="003A71A3" w:rsidP="003F3F76">
            <w:pPr>
              <w:pStyle w:val="TableText"/>
            </w:pPr>
          </w:p>
        </w:tc>
        <w:tc>
          <w:tcPr>
            <w:tcW w:w="1843" w:type="dxa"/>
            <w:shd w:val="clear" w:color="auto" w:fill="auto"/>
          </w:tcPr>
          <w:p w14:paraId="1D343ECA" w14:textId="77777777" w:rsidR="003A71A3" w:rsidRPr="00A82192" w:rsidRDefault="003A71A3" w:rsidP="003F3F76">
            <w:pPr>
              <w:pStyle w:val="TableText"/>
            </w:pPr>
          </w:p>
        </w:tc>
        <w:tc>
          <w:tcPr>
            <w:tcW w:w="1212" w:type="dxa"/>
            <w:shd w:val="clear" w:color="auto" w:fill="auto"/>
          </w:tcPr>
          <w:p w14:paraId="78599196" w14:textId="77777777" w:rsidR="003A71A3" w:rsidRPr="00A82192" w:rsidRDefault="003A71A3" w:rsidP="003F3F76">
            <w:pPr>
              <w:pStyle w:val="TableText"/>
            </w:pPr>
          </w:p>
        </w:tc>
        <w:tc>
          <w:tcPr>
            <w:tcW w:w="4741" w:type="dxa"/>
            <w:shd w:val="clear" w:color="auto" w:fill="auto"/>
          </w:tcPr>
          <w:p w14:paraId="1F332F44" w14:textId="77777777" w:rsidR="003A71A3" w:rsidRPr="00A82192" w:rsidRDefault="003A71A3" w:rsidP="003F3F76">
            <w:pPr>
              <w:pStyle w:val="TableText"/>
            </w:pPr>
          </w:p>
        </w:tc>
      </w:tr>
      <w:tr w:rsidR="003A71A3" w:rsidRPr="00A82192" w14:paraId="2A91963E"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32E2E897" w14:textId="77777777" w:rsidR="003A71A3" w:rsidRPr="00A82192" w:rsidRDefault="003A71A3" w:rsidP="003F3F76">
            <w:pPr>
              <w:pStyle w:val="TableText"/>
            </w:pPr>
          </w:p>
        </w:tc>
        <w:tc>
          <w:tcPr>
            <w:tcW w:w="1418" w:type="dxa"/>
            <w:shd w:val="clear" w:color="auto" w:fill="auto"/>
          </w:tcPr>
          <w:p w14:paraId="4601B68E" w14:textId="77777777" w:rsidR="003A71A3" w:rsidRPr="00A82192" w:rsidRDefault="003A71A3" w:rsidP="003F3F76">
            <w:pPr>
              <w:pStyle w:val="TableText"/>
            </w:pPr>
          </w:p>
        </w:tc>
        <w:tc>
          <w:tcPr>
            <w:tcW w:w="1843" w:type="dxa"/>
            <w:shd w:val="clear" w:color="auto" w:fill="auto"/>
          </w:tcPr>
          <w:p w14:paraId="4AC54D49" w14:textId="77777777" w:rsidR="003A71A3" w:rsidRPr="00A82192" w:rsidRDefault="003A71A3" w:rsidP="003F3F76">
            <w:pPr>
              <w:pStyle w:val="TableText"/>
            </w:pPr>
          </w:p>
        </w:tc>
        <w:tc>
          <w:tcPr>
            <w:tcW w:w="1212" w:type="dxa"/>
            <w:shd w:val="clear" w:color="auto" w:fill="auto"/>
          </w:tcPr>
          <w:p w14:paraId="0E32D259" w14:textId="77777777" w:rsidR="003A71A3" w:rsidRPr="00A82192" w:rsidRDefault="003A71A3" w:rsidP="003F3F76">
            <w:pPr>
              <w:pStyle w:val="TableText"/>
            </w:pPr>
          </w:p>
        </w:tc>
        <w:tc>
          <w:tcPr>
            <w:tcW w:w="4741" w:type="dxa"/>
            <w:shd w:val="clear" w:color="auto" w:fill="auto"/>
          </w:tcPr>
          <w:p w14:paraId="4EBC583A" w14:textId="77777777" w:rsidR="003A71A3" w:rsidRPr="00A82192" w:rsidRDefault="003A71A3" w:rsidP="003F3F76">
            <w:pPr>
              <w:pStyle w:val="TableText"/>
            </w:pPr>
          </w:p>
        </w:tc>
      </w:tr>
      <w:tr w:rsidR="003A71A3" w:rsidRPr="00A82192" w14:paraId="485FA8B8"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2E3D94F4" w14:textId="77777777" w:rsidR="003A71A3" w:rsidRPr="00A82192" w:rsidRDefault="003A71A3" w:rsidP="003F3F76">
            <w:pPr>
              <w:pStyle w:val="TableText"/>
            </w:pPr>
          </w:p>
        </w:tc>
        <w:tc>
          <w:tcPr>
            <w:tcW w:w="1418" w:type="dxa"/>
            <w:shd w:val="clear" w:color="auto" w:fill="auto"/>
          </w:tcPr>
          <w:p w14:paraId="0B88129C" w14:textId="77777777" w:rsidR="003A71A3" w:rsidRPr="00A82192" w:rsidRDefault="003A71A3" w:rsidP="003F3F76">
            <w:pPr>
              <w:pStyle w:val="TableText"/>
            </w:pPr>
          </w:p>
        </w:tc>
        <w:tc>
          <w:tcPr>
            <w:tcW w:w="1843" w:type="dxa"/>
            <w:shd w:val="clear" w:color="auto" w:fill="auto"/>
          </w:tcPr>
          <w:p w14:paraId="7E3EA676" w14:textId="77777777" w:rsidR="003A71A3" w:rsidRPr="00A82192" w:rsidRDefault="003A71A3" w:rsidP="003F3F76">
            <w:pPr>
              <w:pStyle w:val="TableText"/>
            </w:pPr>
          </w:p>
        </w:tc>
        <w:tc>
          <w:tcPr>
            <w:tcW w:w="1212" w:type="dxa"/>
            <w:shd w:val="clear" w:color="auto" w:fill="auto"/>
          </w:tcPr>
          <w:p w14:paraId="4484FB1F" w14:textId="77777777" w:rsidR="003A71A3" w:rsidRPr="00A82192" w:rsidRDefault="003A71A3" w:rsidP="003F3F76">
            <w:pPr>
              <w:pStyle w:val="TableText"/>
            </w:pPr>
          </w:p>
        </w:tc>
        <w:tc>
          <w:tcPr>
            <w:tcW w:w="4741" w:type="dxa"/>
            <w:shd w:val="clear" w:color="auto" w:fill="auto"/>
          </w:tcPr>
          <w:p w14:paraId="3CA2B0A6" w14:textId="77777777" w:rsidR="003A71A3" w:rsidRPr="00A82192" w:rsidRDefault="003A71A3" w:rsidP="003F3F76">
            <w:pPr>
              <w:pStyle w:val="TableText"/>
            </w:pPr>
          </w:p>
        </w:tc>
      </w:tr>
      <w:tr w:rsidR="003A71A3" w:rsidRPr="00A82192" w14:paraId="361772ED"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18D88193" w14:textId="77777777" w:rsidR="003A71A3" w:rsidRPr="00A82192" w:rsidRDefault="003A71A3" w:rsidP="003F3F76">
            <w:pPr>
              <w:pStyle w:val="TableText"/>
            </w:pPr>
          </w:p>
        </w:tc>
        <w:tc>
          <w:tcPr>
            <w:tcW w:w="1418" w:type="dxa"/>
            <w:shd w:val="clear" w:color="auto" w:fill="auto"/>
          </w:tcPr>
          <w:p w14:paraId="44EF9901" w14:textId="77777777" w:rsidR="003A71A3" w:rsidRPr="00A82192" w:rsidRDefault="003A71A3" w:rsidP="003F3F76">
            <w:pPr>
              <w:pStyle w:val="TableText"/>
            </w:pPr>
          </w:p>
        </w:tc>
        <w:tc>
          <w:tcPr>
            <w:tcW w:w="1843" w:type="dxa"/>
            <w:shd w:val="clear" w:color="auto" w:fill="auto"/>
          </w:tcPr>
          <w:p w14:paraId="36CD8279" w14:textId="77777777" w:rsidR="003A71A3" w:rsidRPr="00A82192" w:rsidRDefault="003A71A3" w:rsidP="003F3F76">
            <w:pPr>
              <w:pStyle w:val="TableText"/>
            </w:pPr>
          </w:p>
        </w:tc>
        <w:tc>
          <w:tcPr>
            <w:tcW w:w="1212" w:type="dxa"/>
            <w:shd w:val="clear" w:color="auto" w:fill="auto"/>
          </w:tcPr>
          <w:p w14:paraId="05131DE6" w14:textId="77777777" w:rsidR="003A71A3" w:rsidRPr="00A82192" w:rsidRDefault="003A71A3" w:rsidP="003F3F76">
            <w:pPr>
              <w:pStyle w:val="TableText"/>
            </w:pPr>
          </w:p>
        </w:tc>
        <w:tc>
          <w:tcPr>
            <w:tcW w:w="4741" w:type="dxa"/>
            <w:shd w:val="clear" w:color="auto" w:fill="auto"/>
          </w:tcPr>
          <w:p w14:paraId="496EAE09" w14:textId="77777777" w:rsidR="003A71A3" w:rsidRPr="00A82192" w:rsidRDefault="003A71A3" w:rsidP="003F3F76">
            <w:pPr>
              <w:pStyle w:val="TableText"/>
            </w:pPr>
          </w:p>
        </w:tc>
      </w:tr>
      <w:tr w:rsidR="003A71A3" w:rsidRPr="00A82192" w14:paraId="4EF3CA1B"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3CA0B7E7" w14:textId="77777777" w:rsidR="003A71A3" w:rsidRPr="00A82192" w:rsidRDefault="003A71A3" w:rsidP="003F3F76">
            <w:pPr>
              <w:pStyle w:val="TableText"/>
            </w:pPr>
          </w:p>
        </w:tc>
        <w:tc>
          <w:tcPr>
            <w:tcW w:w="1418" w:type="dxa"/>
            <w:shd w:val="clear" w:color="auto" w:fill="auto"/>
          </w:tcPr>
          <w:p w14:paraId="7CBBEF88" w14:textId="77777777" w:rsidR="003A71A3" w:rsidRPr="00A82192" w:rsidRDefault="003A71A3" w:rsidP="003F3F76">
            <w:pPr>
              <w:pStyle w:val="TableText"/>
            </w:pPr>
          </w:p>
        </w:tc>
        <w:tc>
          <w:tcPr>
            <w:tcW w:w="1843" w:type="dxa"/>
            <w:shd w:val="clear" w:color="auto" w:fill="auto"/>
          </w:tcPr>
          <w:p w14:paraId="50E133B5" w14:textId="77777777" w:rsidR="003A71A3" w:rsidRPr="00A82192" w:rsidRDefault="003A71A3" w:rsidP="003F3F76">
            <w:pPr>
              <w:pStyle w:val="TableText"/>
            </w:pPr>
          </w:p>
        </w:tc>
        <w:tc>
          <w:tcPr>
            <w:tcW w:w="1212" w:type="dxa"/>
            <w:shd w:val="clear" w:color="auto" w:fill="auto"/>
          </w:tcPr>
          <w:p w14:paraId="6A8997F8" w14:textId="77777777" w:rsidR="003A71A3" w:rsidRPr="00A82192" w:rsidRDefault="003A71A3" w:rsidP="003F3F76">
            <w:pPr>
              <w:pStyle w:val="TableText"/>
            </w:pPr>
          </w:p>
        </w:tc>
        <w:tc>
          <w:tcPr>
            <w:tcW w:w="4741" w:type="dxa"/>
            <w:shd w:val="clear" w:color="auto" w:fill="auto"/>
          </w:tcPr>
          <w:p w14:paraId="3B97F08B" w14:textId="77777777" w:rsidR="003A71A3" w:rsidRPr="00A82192" w:rsidRDefault="003A71A3" w:rsidP="003F3F76">
            <w:pPr>
              <w:pStyle w:val="TableText"/>
            </w:pPr>
          </w:p>
        </w:tc>
      </w:tr>
      <w:tr w:rsidR="003A71A3" w:rsidRPr="00A82192" w14:paraId="44614525" w14:textId="77777777" w:rsidTr="00502B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PrEx>
        <w:trPr>
          <w:cantSplit/>
        </w:trPr>
        <w:tc>
          <w:tcPr>
            <w:tcW w:w="675" w:type="dxa"/>
          </w:tcPr>
          <w:p w14:paraId="799D3DD4" w14:textId="77777777" w:rsidR="003A71A3" w:rsidRPr="00A82192" w:rsidRDefault="003A71A3" w:rsidP="003F3F76">
            <w:pPr>
              <w:pStyle w:val="TableText"/>
            </w:pPr>
          </w:p>
        </w:tc>
        <w:tc>
          <w:tcPr>
            <w:tcW w:w="1418" w:type="dxa"/>
            <w:shd w:val="clear" w:color="auto" w:fill="auto"/>
          </w:tcPr>
          <w:p w14:paraId="2059EDEC" w14:textId="77777777" w:rsidR="003A71A3" w:rsidRPr="00A82192" w:rsidRDefault="003A71A3" w:rsidP="003F3F76">
            <w:pPr>
              <w:pStyle w:val="TableText"/>
            </w:pPr>
          </w:p>
        </w:tc>
        <w:tc>
          <w:tcPr>
            <w:tcW w:w="1843" w:type="dxa"/>
            <w:shd w:val="clear" w:color="auto" w:fill="auto"/>
          </w:tcPr>
          <w:p w14:paraId="35092C9C" w14:textId="77777777" w:rsidR="003A71A3" w:rsidRPr="00A82192" w:rsidRDefault="003A71A3" w:rsidP="003F3F76">
            <w:pPr>
              <w:pStyle w:val="TableText"/>
            </w:pPr>
          </w:p>
        </w:tc>
        <w:tc>
          <w:tcPr>
            <w:tcW w:w="1212" w:type="dxa"/>
            <w:shd w:val="clear" w:color="auto" w:fill="auto"/>
          </w:tcPr>
          <w:p w14:paraId="3C012727" w14:textId="77777777" w:rsidR="003A71A3" w:rsidRPr="00A82192" w:rsidRDefault="003A71A3" w:rsidP="003F3F76">
            <w:pPr>
              <w:pStyle w:val="TableText"/>
            </w:pPr>
          </w:p>
        </w:tc>
        <w:tc>
          <w:tcPr>
            <w:tcW w:w="4741" w:type="dxa"/>
            <w:shd w:val="clear" w:color="auto" w:fill="auto"/>
          </w:tcPr>
          <w:p w14:paraId="1347CBC7" w14:textId="77777777" w:rsidR="003A71A3" w:rsidRPr="00A82192" w:rsidRDefault="003A71A3" w:rsidP="003F3F76">
            <w:pPr>
              <w:pStyle w:val="TableText"/>
            </w:pPr>
          </w:p>
        </w:tc>
      </w:tr>
    </w:tbl>
    <w:p w14:paraId="62A66A97" w14:textId="77777777" w:rsidR="00077645" w:rsidRPr="00A82192" w:rsidRDefault="00077645" w:rsidP="00077645">
      <w:pPr>
        <w:jc w:val="center"/>
        <w:rPr>
          <w:b/>
          <w:caps/>
        </w:rPr>
        <w:sectPr w:rsidR="00077645" w:rsidRPr="00A82192" w:rsidSect="00EE631A">
          <w:headerReference w:type="default" r:id="rId18"/>
          <w:footerReference w:type="default" r:id="rId19"/>
          <w:pgSz w:w="11907" w:h="16834" w:code="9"/>
          <w:pgMar w:top="1134" w:right="1134" w:bottom="1134" w:left="1134" w:header="709" w:footer="709" w:gutter="0"/>
          <w:cols w:space="720"/>
          <w:noEndnote/>
          <w:docGrid w:linePitch="272"/>
        </w:sectPr>
      </w:pPr>
    </w:p>
    <w:bookmarkStart w:id="17" w:name="FiguresList" w:displacedByCustomXml="next"/>
    <w:bookmarkEnd w:id="17" w:displacedByCustomXml="next"/>
    <w:bookmarkStart w:id="18" w:name="ContentsList" w:displacedByCustomXml="next"/>
    <w:bookmarkEnd w:id="18" w:displacedByCustomXml="next"/>
    <w:bookmarkStart w:id="19" w:name="_Toc148328614" w:displacedByCustomXml="next"/>
    <w:bookmarkStart w:id="20" w:name="_Toc93716623" w:displacedByCustomXml="next"/>
    <w:bookmarkStart w:id="21" w:name="_Toc86547091" w:displacedByCustomXml="next"/>
    <w:bookmarkStart w:id="22" w:name="_Toc63487449" w:displacedByCustomXml="next"/>
    <w:bookmarkStart w:id="23" w:name="_Toc56574210" w:displacedByCustomXml="next"/>
    <w:bookmarkStart w:id="24" w:name="_Toc56574196" w:displacedByCustomXml="next"/>
    <w:bookmarkStart w:id="25" w:name="_Toc18699878" w:displacedByCustomXml="next"/>
    <w:bookmarkStart w:id="26" w:name="_Toc18667526" w:displacedByCustomXml="next"/>
    <w:bookmarkStart w:id="27" w:name="_Toc18667487" w:displacedByCustomXml="next"/>
    <w:bookmarkStart w:id="28" w:name="_Toc18667480" w:displacedByCustomXml="next"/>
    <w:bookmarkStart w:id="29" w:name="_Toc18667473" w:displacedByCustomXml="next"/>
    <w:bookmarkStart w:id="30" w:name="_Toc18551235" w:displacedByCustomXml="next"/>
    <w:bookmarkStart w:id="31" w:name="_Toc18542410" w:displacedByCustomXml="next"/>
    <w:bookmarkStart w:id="32" w:name="_Toc18542389" w:displacedByCustomXml="next"/>
    <w:bookmarkStart w:id="33" w:name="_Toc18542374" w:displacedByCustomXml="next"/>
    <w:bookmarkStart w:id="34" w:name="_Toc18541921" w:displacedByCustomXml="next"/>
    <w:bookmarkStart w:id="35" w:name="_Toc18541446" w:displacedByCustomXml="next"/>
    <w:bookmarkStart w:id="36" w:name="_Toc14404734" w:displacedByCustomXml="next"/>
    <w:bookmarkStart w:id="37" w:name="_Toc14404595" w:displacedByCustomXml="next"/>
    <w:bookmarkStart w:id="38" w:name="_Toc14403889" w:displacedByCustomXml="next"/>
    <w:bookmarkStart w:id="39" w:name="_Toc14143172" w:displacedByCustomXml="next"/>
    <w:bookmarkStart w:id="40" w:name="_Toc14142939" w:displacedByCustomXml="next"/>
    <w:bookmarkStart w:id="41" w:name="_Toc10264264" w:displacedByCustomXml="next"/>
    <w:bookmarkStart w:id="42" w:name="_Toc10264255" w:displacedByCustomXml="next"/>
    <w:bookmarkStart w:id="43" w:name="_Toc10264244" w:displacedByCustomXml="next"/>
    <w:bookmarkStart w:id="44" w:name="_Toc10264235" w:displacedByCustomXml="next"/>
    <w:bookmarkStart w:id="45" w:name="_Toc10258483" w:displacedByCustomXml="next"/>
    <w:bookmarkStart w:id="46" w:name="_Toc10185474" w:displacedByCustomXml="next"/>
    <w:bookmarkStart w:id="47" w:name="_Toc10185465" w:displacedByCustomXml="next"/>
    <w:bookmarkStart w:id="48" w:name="_Toc10185456" w:displacedByCustomXml="next"/>
    <w:bookmarkStart w:id="49" w:name="_Toc10185435" w:displacedByCustomXml="next"/>
    <w:bookmarkStart w:id="50" w:name="_Toc10185397" w:displacedByCustomXml="next"/>
    <w:bookmarkStart w:id="51" w:name="_Toc10185329" w:displacedByCustomXml="next"/>
    <w:bookmarkStart w:id="52" w:name="_Toc529104357" w:displacedByCustomXml="next"/>
    <w:bookmarkStart w:id="53" w:name="_Toc529104336" w:displacedByCustomXml="next"/>
    <w:bookmarkStart w:id="54" w:name="_Toc505814900" w:displacedByCustomXml="next"/>
    <w:bookmarkStart w:id="55" w:name="_Toc505814846" w:displacedByCustomXml="next"/>
    <w:bookmarkStart w:id="56" w:name="_Toc505814838" w:displacedByCustomXml="next"/>
    <w:bookmarkStart w:id="57" w:name="_Toc505814828" w:displacedByCustomXml="next"/>
    <w:bookmarkStart w:id="58" w:name="_Toc505814327" w:displacedByCustomXml="next"/>
    <w:bookmarkStart w:id="59" w:name="_Toc505814225" w:displacedByCustomXml="next"/>
    <w:bookmarkStart w:id="60" w:name="_Toc505468088" w:displacedByCustomXml="next"/>
    <w:bookmarkStart w:id="61" w:name="_Toc505467894" w:displacedByCustomXml="next"/>
    <w:bookmarkStart w:id="62" w:name="_Toc505467014" w:displacedByCustomXml="next"/>
    <w:bookmarkStart w:id="63" w:name="_Toc502540344" w:displacedByCustomXml="next"/>
    <w:bookmarkStart w:id="64" w:name="_Toc502540335" w:displacedByCustomXml="next"/>
    <w:bookmarkStart w:id="65" w:name="_Toc502540204" w:displacedByCustomXml="next"/>
    <w:bookmarkStart w:id="66" w:name="_Toc502539554" w:displacedByCustomXml="next"/>
    <w:bookmarkStart w:id="67" w:name="_Toc502539545" w:displacedByCustomXml="next"/>
    <w:bookmarkStart w:id="68" w:name="_Toc502539537" w:displacedByCustomXml="next"/>
    <w:bookmarkStart w:id="69" w:name="_Toc502539244" w:displacedByCustomXml="next"/>
    <w:bookmarkStart w:id="70" w:name="_Toc502539232" w:displacedByCustomXml="next"/>
    <w:bookmarkStart w:id="71" w:name="_Toc502539222" w:displacedByCustomXml="next"/>
    <w:bookmarkStart w:id="72" w:name="_Toc502538913" w:displacedByCustomXml="next"/>
    <w:bookmarkStart w:id="73" w:name="_Toc501746265" w:displacedByCustomXml="next"/>
    <w:bookmarkStart w:id="74" w:name="_Toc501746092" w:displacedByCustomXml="next"/>
    <w:bookmarkStart w:id="75" w:name="_Toc501746082" w:displacedByCustomXml="next"/>
    <w:bookmarkStart w:id="76" w:name="_Toc501746073" w:displacedByCustomXml="next"/>
    <w:bookmarkStart w:id="77" w:name="_Toc501746065" w:displacedByCustomXml="next"/>
    <w:bookmarkStart w:id="78" w:name="_Toc501745932" w:displacedByCustomXml="next"/>
    <w:bookmarkStart w:id="79" w:name="_Toc501745329" w:displacedByCustomXml="next"/>
    <w:bookmarkStart w:id="80" w:name="_Toc501745228" w:displacedByCustomXml="next"/>
    <w:bookmarkStart w:id="81" w:name="_Toc501696860" w:displacedByCustomXml="next"/>
    <w:bookmarkStart w:id="82" w:name="_Toc501696843" w:displacedByCustomXml="next"/>
    <w:bookmarkStart w:id="83" w:name="_Toc501696835" w:displacedByCustomXml="next"/>
    <w:bookmarkStart w:id="84" w:name="_Toc501696828" w:displacedByCustomXml="next"/>
    <w:bookmarkStart w:id="85" w:name="_Toc501696768" w:displacedByCustomXml="next"/>
    <w:bookmarkStart w:id="86" w:name="_Toc501687344" w:displacedByCustomXml="next"/>
    <w:bookmarkStart w:id="87" w:name="_Toc501687196" w:displacedByCustomXml="next"/>
    <w:bookmarkStart w:id="88" w:name="_Toc501686847" w:displacedByCustomXml="next"/>
    <w:bookmarkStart w:id="89" w:name="_Toc501686824" w:displacedByCustomXml="next"/>
    <w:bookmarkStart w:id="90" w:name="_Toc501686629" w:displacedByCustomXml="next"/>
    <w:bookmarkStart w:id="91" w:name="_Toc501686579" w:displacedByCustomXml="next"/>
    <w:bookmarkStart w:id="92" w:name="_Toc501675972" w:displacedByCustomXml="next"/>
    <w:bookmarkStart w:id="93" w:name="_Toc501662299" w:displacedByCustomXml="next"/>
    <w:bookmarkStart w:id="94" w:name="_Toc501662290" w:displacedByCustomXml="next"/>
    <w:bookmarkStart w:id="95" w:name="_Toc501662275" w:displacedByCustomXml="next"/>
    <w:bookmarkStart w:id="96" w:name="_Toc501583428" w:displacedByCustomXml="next"/>
    <w:bookmarkStart w:id="97" w:name="_Toc501583414" w:displacedByCustomXml="next"/>
    <w:bookmarkStart w:id="98" w:name="_Toc501532846" w:displacedByCustomXml="next"/>
    <w:bookmarkStart w:id="99" w:name="_Toc501532837" w:displacedByCustomXml="next"/>
    <w:bookmarkStart w:id="100" w:name="_Toc501532826" w:displacedByCustomXml="next"/>
    <w:bookmarkStart w:id="101" w:name="_Toc501532699" w:displacedByCustomXml="next"/>
    <w:bookmarkStart w:id="102" w:name="_Toc501532679" w:displacedByCustomXml="next"/>
    <w:bookmarkStart w:id="103" w:name="_Toc501532609" w:displacedByCustomXml="next"/>
    <w:bookmarkStart w:id="104" w:name="_Toc501532544" w:displacedByCustomXml="next"/>
    <w:bookmarkStart w:id="105" w:name="_Toc501532408" w:displacedByCustomXml="next"/>
    <w:bookmarkStart w:id="106" w:name="_Toc501531447" w:displacedByCustomXml="next"/>
    <w:bookmarkStart w:id="107" w:name="_Toc501531020" w:displacedByCustomXml="next"/>
    <w:bookmarkStart w:id="108" w:name="_Toc501530992" w:displacedByCustomXml="next"/>
    <w:bookmarkStart w:id="109" w:name="_Toc501530915" w:displacedByCustomXml="next"/>
    <w:bookmarkStart w:id="110" w:name="_Toc501530770" w:displacedByCustomXml="next"/>
    <w:bookmarkStart w:id="111" w:name="_Toc501530575" w:displacedByCustomXml="next"/>
    <w:bookmarkStart w:id="112" w:name="_Toc501530342" w:displacedByCustomXml="next"/>
    <w:bookmarkStart w:id="113" w:name="_Toc501530279" w:displacedByCustomXml="next"/>
    <w:bookmarkStart w:id="114" w:name="_Toc501530099" w:displacedByCustomXml="next"/>
    <w:bookmarkStart w:id="115" w:name="_Toc501530019" w:displacedByCustomXml="next"/>
    <w:bookmarkStart w:id="116" w:name="_Toc501529784" w:displacedByCustomXml="next"/>
    <w:bookmarkStart w:id="117" w:name="_Toc501529748" w:displacedByCustomXml="next"/>
    <w:bookmarkStart w:id="118" w:name="_Toc501529688" w:displacedByCustomXml="next"/>
    <w:bookmarkStart w:id="119" w:name="_Toc501529678" w:displacedByCustomXml="next"/>
    <w:bookmarkStart w:id="120" w:name="_Toc501529662" w:displacedByCustomXml="next"/>
    <w:bookmarkStart w:id="121" w:name="_Toc501529646" w:displacedByCustomXml="next"/>
    <w:bookmarkStart w:id="122" w:name="_Toc501529597" w:displacedByCustomXml="next"/>
    <w:bookmarkStart w:id="123" w:name="_Toc501529584" w:displacedByCustomXml="next"/>
    <w:bookmarkStart w:id="124" w:name="_Toc501529576" w:displacedByCustomXml="next"/>
    <w:bookmarkStart w:id="125" w:name="_Toc501529464" w:displacedByCustomXml="next"/>
    <w:bookmarkStart w:id="126" w:name="_Toc501529452" w:displacedByCustomXml="next"/>
    <w:bookmarkStart w:id="127" w:name="_Toc501529422" w:displacedByCustomXml="next"/>
    <w:bookmarkStart w:id="128" w:name="_Toc501529351" w:displacedByCustomXml="next"/>
    <w:bookmarkStart w:id="129" w:name="_Toc501528850" w:displacedByCustomXml="next"/>
    <w:bookmarkStart w:id="130" w:name="_Toc501528432" w:displacedByCustomXml="next"/>
    <w:bookmarkStart w:id="131" w:name="_Toc501528091" w:displacedByCustomXml="next"/>
    <w:bookmarkStart w:id="132" w:name="_Toc501527276" w:displacedByCustomXml="next"/>
    <w:bookmarkStart w:id="133" w:name="_Toc501527191" w:displacedByCustomXml="next"/>
    <w:bookmarkStart w:id="134" w:name="_Toc501526225" w:displacedByCustomXml="next"/>
    <w:bookmarkStart w:id="135" w:name="_Toc501525656" w:displacedByCustomXml="next"/>
    <w:bookmarkStart w:id="136" w:name="_Toc501153008" w:displacedByCustomXml="next"/>
    <w:bookmarkStart w:id="137" w:name="_Toc501096244" w:displacedByCustomXml="next"/>
    <w:bookmarkStart w:id="138" w:name="_Toc501096143" w:displacedByCustomXml="next"/>
    <w:bookmarkStart w:id="139" w:name="_Toc501094782" w:displacedByCustomXml="next"/>
    <w:bookmarkStart w:id="140" w:name="_Toc501092389" w:displacedByCustomXml="next"/>
    <w:bookmarkStart w:id="141" w:name="_Toc500576562" w:displacedByCustomXml="next"/>
    <w:bookmarkStart w:id="142" w:name="_Toc499988830" w:displacedByCustomXml="next"/>
    <w:bookmarkStart w:id="143" w:name="_Toc499542572" w:displacedByCustomXml="next"/>
    <w:bookmarkStart w:id="144" w:name="_Toc499537527" w:displacedByCustomXml="next"/>
    <w:bookmarkStart w:id="145" w:name="_Toc499537308" w:displacedByCustomXml="next"/>
    <w:bookmarkStart w:id="146" w:name="_Toc499537180" w:displacedByCustomXml="next"/>
    <w:bookmarkStart w:id="147" w:name="_Toc499537160" w:displacedByCustomXml="next"/>
    <w:bookmarkStart w:id="148" w:name="_Toc499536950" w:displacedByCustomXml="next"/>
    <w:bookmarkStart w:id="149" w:name="_Toc499536877" w:displacedByCustomXml="next"/>
    <w:bookmarkStart w:id="150" w:name="_Toc499536655" w:displacedByCustomXml="next"/>
    <w:sdt>
      <w:sdtPr>
        <w:id w:val="-749740348"/>
        <w:docPartObj>
          <w:docPartGallery w:val="Table of Contents"/>
          <w:docPartUnique/>
        </w:docPartObj>
      </w:sdtPr>
      <w:sdtEndPr>
        <w:rPr>
          <w:rFonts w:ascii="Arial" w:eastAsia="Times New Roman" w:hAnsi="Arial" w:cs="Arial"/>
          <w:noProof/>
          <w:color w:val="auto"/>
          <w:sz w:val="20"/>
          <w:szCs w:val="24"/>
          <w:lang w:val="en-ZA" w:eastAsia="en-US"/>
        </w:rPr>
      </w:sdtEndPr>
      <w:sdtContent>
        <w:p w14:paraId="79CC6E02" w14:textId="2A8DD4DA" w:rsidR="009D64B1" w:rsidRDefault="009D64B1">
          <w:pPr>
            <w:pStyle w:val="TOCHeading"/>
          </w:pPr>
          <w:r>
            <w:t>Table of Contents</w:t>
          </w:r>
        </w:p>
        <w:p w14:paraId="06583C1C" w14:textId="77777777" w:rsidR="007D3E4B" w:rsidRDefault="009D64B1">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26345628" w:history="1">
            <w:r w:rsidR="007D3E4B" w:rsidRPr="00726B98">
              <w:rPr>
                <w:rStyle w:val="Hyperlink"/>
                <w:noProof/>
              </w:rPr>
              <w:t>abbreviations</w:t>
            </w:r>
            <w:r w:rsidR="007D3E4B">
              <w:rPr>
                <w:noProof/>
                <w:webHidden/>
              </w:rPr>
              <w:tab/>
            </w:r>
            <w:r w:rsidR="007D3E4B">
              <w:rPr>
                <w:noProof/>
                <w:webHidden/>
              </w:rPr>
              <w:fldChar w:fldCharType="begin"/>
            </w:r>
            <w:r w:rsidR="007D3E4B">
              <w:rPr>
                <w:noProof/>
                <w:webHidden/>
              </w:rPr>
              <w:instrText xml:space="preserve"> PAGEREF _Toc526345628 \h </w:instrText>
            </w:r>
            <w:r w:rsidR="007D3E4B">
              <w:rPr>
                <w:noProof/>
                <w:webHidden/>
              </w:rPr>
            </w:r>
            <w:r w:rsidR="007D3E4B">
              <w:rPr>
                <w:noProof/>
                <w:webHidden/>
              </w:rPr>
              <w:fldChar w:fldCharType="separate"/>
            </w:r>
            <w:r w:rsidR="007D3E4B">
              <w:rPr>
                <w:noProof/>
                <w:webHidden/>
              </w:rPr>
              <w:t>4</w:t>
            </w:r>
            <w:r w:rsidR="007D3E4B">
              <w:rPr>
                <w:noProof/>
                <w:webHidden/>
              </w:rPr>
              <w:fldChar w:fldCharType="end"/>
            </w:r>
          </w:hyperlink>
        </w:p>
        <w:p w14:paraId="0206B83F" w14:textId="77777777" w:rsidR="007D3E4B" w:rsidRDefault="007D3E4B">
          <w:pPr>
            <w:pStyle w:val="TOC1"/>
            <w:rPr>
              <w:rFonts w:asciiTheme="minorHAnsi" w:eastAsiaTheme="minorEastAsia" w:hAnsiTheme="minorHAnsi" w:cstheme="minorBidi"/>
              <w:b w:val="0"/>
              <w:noProof/>
              <w:sz w:val="22"/>
              <w:szCs w:val="22"/>
              <w:lang w:val="en-US"/>
            </w:rPr>
          </w:pPr>
          <w:hyperlink w:anchor="_Toc526345629" w:history="1">
            <w:r w:rsidRPr="00726B98">
              <w:rPr>
                <w:rStyle w:val="Hyperlink"/>
                <w:noProof/>
              </w:rPr>
              <w:t>1</w:t>
            </w:r>
            <w:r>
              <w:rPr>
                <w:rFonts w:asciiTheme="minorHAnsi" w:eastAsiaTheme="minorEastAsia" w:hAnsiTheme="minorHAnsi" w:cstheme="minorBidi"/>
                <w:b w:val="0"/>
                <w:noProof/>
                <w:sz w:val="22"/>
                <w:szCs w:val="22"/>
                <w:lang w:val="en-US"/>
              </w:rPr>
              <w:tab/>
            </w:r>
            <w:r w:rsidRPr="00726B98">
              <w:rPr>
                <w:rStyle w:val="Hyperlink"/>
                <w:noProof/>
              </w:rPr>
              <w:t>Introduction</w:t>
            </w:r>
            <w:r>
              <w:rPr>
                <w:noProof/>
                <w:webHidden/>
              </w:rPr>
              <w:tab/>
            </w:r>
            <w:r>
              <w:rPr>
                <w:noProof/>
                <w:webHidden/>
              </w:rPr>
              <w:fldChar w:fldCharType="begin"/>
            </w:r>
            <w:r>
              <w:rPr>
                <w:noProof/>
                <w:webHidden/>
              </w:rPr>
              <w:instrText xml:space="preserve"> PAGEREF _Toc526345629 \h </w:instrText>
            </w:r>
            <w:r>
              <w:rPr>
                <w:noProof/>
                <w:webHidden/>
              </w:rPr>
            </w:r>
            <w:r>
              <w:rPr>
                <w:noProof/>
                <w:webHidden/>
              </w:rPr>
              <w:fldChar w:fldCharType="separate"/>
            </w:r>
            <w:r>
              <w:rPr>
                <w:noProof/>
                <w:webHidden/>
              </w:rPr>
              <w:t>5</w:t>
            </w:r>
            <w:r>
              <w:rPr>
                <w:noProof/>
                <w:webHidden/>
              </w:rPr>
              <w:fldChar w:fldCharType="end"/>
            </w:r>
          </w:hyperlink>
        </w:p>
        <w:p w14:paraId="56D6F398" w14:textId="77777777" w:rsidR="007D3E4B" w:rsidRDefault="007D3E4B">
          <w:pPr>
            <w:pStyle w:val="TOC2"/>
            <w:rPr>
              <w:rFonts w:asciiTheme="minorHAnsi" w:eastAsiaTheme="minorEastAsia" w:hAnsiTheme="minorHAnsi" w:cstheme="minorBidi"/>
              <w:noProof/>
              <w:sz w:val="22"/>
              <w:szCs w:val="22"/>
              <w:lang w:val="en-US"/>
            </w:rPr>
          </w:pPr>
          <w:hyperlink w:anchor="_Toc526345630" w:history="1">
            <w:r w:rsidRPr="00726B98">
              <w:rPr>
                <w:rStyle w:val="Hyperlink"/>
                <w:noProof/>
              </w:rPr>
              <w:t>1.1</w:t>
            </w:r>
            <w:r>
              <w:rPr>
                <w:rFonts w:asciiTheme="minorHAnsi" w:eastAsiaTheme="minorEastAsia" w:hAnsiTheme="minorHAnsi" w:cstheme="minorBidi"/>
                <w:noProof/>
                <w:sz w:val="22"/>
                <w:szCs w:val="22"/>
                <w:lang w:val="en-US"/>
              </w:rPr>
              <w:tab/>
            </w:r>
            <w:r w:rsidRPr="00726B98">
              <w:rPr>
                <w:rStyle w:val="Hyperlink"/>
                <w:noProof/>
              </w:rPr>
              <w:t>Identification</w:t>
            </w:r>
            <w:r>
              <w:rPr>
                <w:noProof/>
                <w:webHidden/>
              </w:rPr>
              <w:tab/>
            </w:r>
            <w:r>
              <w:rPr>
                <w:noProof/>
                <w:webHidden/>
              </w:rPr>
              <w:fldChar w:fldCharType="begin"/>
            </w:r>
            <w:r>
              <w:rPr>
                <w:noProof/>
                <w:webHidden/>
              </w:rPr>
              <w:instrText xml:space="preserve"> PAGEREF _Toc526345630 \h </w:instrText>
            </w:r>
            <w:r>
              <w:rPr>
                <w:noProof/>
                <w:webHidden/>
              </w:rPr>
            </w:r>
            <w:r>
              <w:rPr>
                <w:noProof/>
                <w:webHidden/>
              </w:rPr>
              <w:fldChar w:fldCharType="separate"/>
            </w:r>
            <w:r>
              <w:rPr>
                <w:noProof/>
                <w:webHidden/>
              </w:rPr>
              <w:t>5</w:t>
            </w:r>
            <w:r>
              <w:rPr>
                <w:noProof/>
                <w:webHidden/>
              </w:rPr>
              <w:fldChar w:fldCharType="end"/>
            </w:r>
          </w:hyperlink>
        </w:p>
        <w:p w14:paraId="0F4BFC98" w14:textId="77777777" w:rsidR="007D3E4B" w:rsidRDefault="007D3E4B">
          <w:pPr>
            <w:pStyle w:val="TOC2"/>
            <w:rPr>
              <w:rFonts w:asciiTheme="minorHAnsi" w:eastAsiaTheme="minorEastAsia" w:hAnsiTheme="minorHAnsi" w:cstheme="minorBidi"/>
              <w:noProof/>
              <w:sz w:val="22"/>
              <w:szCs w:val="22"/>
              <w:lang w:val="en-US"/>
            </w:rPr>
          </w:pPr>
          <w:hyperlink w:anchor="_Toc526345631" w:history="1">
            <w:r w:rsidRPr="00726B98">
              <w:rPr>
                <w:rStyle w:val="Hyperlink"/>
                <w:noProof/>
              </w:rPr>
              <w:t>1.2</w:t>
            </w:r>
            <w:r>
              <w:rPr>
                <w:rFonts w:asciiTheme="minorHAnsi" w:eastAsiaTheme="minorEastAsia" w:hAnsiTheme="minorHAnsi" w:cstheme="minorBidi"/>
                <w:noProof/>
                <w:sz w:val="22"/>
                <w:szCs w:val="22"/>
                <w:lang w:val="en-US"/>
              </w:rPr>
              <w:tab/>
            </w:r>
            <w:r w:rsidRPr="00726B98">
              <w:rPr>
                <w:rStyle w:val="Hyperlink"/>
                <w:noProof/>
              </w:rPr>
              <w:t>Document Purpose and Scope</w:t>
            </w:r>
            <w:r>
              <w:rPr>
                <w:noProof/>
                <w:webHidden/>
              </w:rPr>
              <w:tab/>
            </w:r>
            <w:r>
              <w:rPr>
                <w:noProof/>
                <w:webHidden/>
              </w:rPr>
              <w:fldChar w:fldCharType="begin"/>
            </w:r>
            <w:r>
              <w:rPr>
                <w:noProof/>
                <w:webHidden/>
              </w:rPr>
              <w:instrText xml:space="preserve"> PAGEREF _Toc526345631 \h </w:instrText>
            </w:r>
            <w:r>
              <w:rPr>
                <w:noProof/>
                <w:webHidden/>
              </w:rPr>
            </w:r>
            <w:r>
              <w:rPr>
                <w:noProof/>
                <w:webHidden/>
              </w:rPr>
              <w:fldChar w:fldCharType="separate"/>
            </w:r>
            <w:r>
              <w:rPr>
                <w:noProof/>
                <w:webHidden/>
              </w:rPr>
              <w:t>5</w:t>
            </w:r>
            <w:r>
              <w:rPr>
                <w:noProof/>
                <w:webHidden/>
              </w:rPr>
              <w:fldChar w:fldCharType="end"/>
            </w:r>
          </w:hyperlink>
        </w:p>
        <w:p w14:paraId="71260CB0" w14:textId="77777777" w:rsidR="007D3E4B" w:rsidRDefault="007D3E4B">
          <w:pPr>
            <w:pStyle w:val="TOC1"/>
            <w:rPr>
              <w:rFonts w:asciiTheme="minorHAnsi" w:eastAsiaTheme="minorEastAsia" w:hAnsiTheme="minorHAnsi" w:cstheme="minorBidi"/>
              <w:b w:val="0"/>
              <w:noProof/>
              <w:sz w:val="22"/>
              <w:szCs w:val="22"/>
              <w:lang w:val="en-US"/>
            </w:rPr>
          </w:pPr>
          <w:hyperlink w:anchor="_Toc526345632" w:history="1">
            <w:r w:rsidRPr="00726B98">
              <w:rPr>
                <w:rStyle w:val="Hyperlink"/>
                <w:noProof/>
              </w:rPr>
              <w:t>2</w:t>
            </w:r>
            <w:r>
              <w:rPr>
                <w:rFonts w:asciiTheme="minorHAnsi" w:eastAsiaTheme="minorEastAsia" w:hAnsiTheme="minorHAnsi" w:cstheme="minorBidi"/>
                <w:b w:val="0"/>
                <w:noProof/>
                <w:sz w:val="22"/>
                <w:szCs w:val="22"/>
                <w:lang w:val="en-US"/>
              </w:rPr>
              <w:tab/>
            </w:r>
            <w:r w:rsidRPr="00726B98">
              <w:rPr>
                <w:rStyle w:val="Hyperlink"/>
                <w:noProof/>
              </w:rPr>
              <w:t>Referenced Documents</w:t>
            </w:r>
            <w:r>
              <w:rPr>
                <w:noProof/>
                <w:webHidden/>
              </w:rPr>
              <w:tab/>
            </w:r>
            <w:r>
              <w:rPr>
                <w:noProof/>
                <w:webHidden/>
              </w:rPr>
              <w:fldChar w:fldCharType="begin"/>
            </w:r>
            <w:r>
              <w:rPr>
                <w:noProof/>
                <w:webHidden/>
              </w:rPr>
              <w:instrText xml:space="preserve"> PAGEREF _Toc526345632 \h </w:instrText>
            </w:r>
            <w:r>
              <w:rPr>
                <w:noProof/>
                <w:webHidden/>
              </w:rPr>
            </w:r>
            <w:r>
              <w:rPr>
                <w:noProof/>
                <w:webHidden/>
              </w:rPr>
              <w:fldChar w:fldCharType="separate"/>
            </w:r>
            <w:r>
              <w:rPr>
                <w:noProof/>
                <w:webHidden/>
              </w:rPr>
              <w:t>6</w:t>
            </w:r>
            <w:r>
              <w:rPr>
                <w:noProof/>
                <w:webHidden/>
              </w:rPr>
              <w:fldChar w:fldCharType="end"/>
            </w:r>
          </w:hyperlink>
        </w:p>
        <w:p w14:paraId="5BC1A1FD" w14:textId="77777777" w:rsidR="007D3E4B" w:rsidRDefault="007D3E4B">
          <w:pPr>
            <w:pStyle w:val="TOC1"/>
            <w:rPr>
              <w:rFonts w:asciiTheme="minorHAnsi" w:eastAsiaTheme="minorEastAsia" w:hAnsiTheme="minorHAnsi" w:cstheme="minorBidi"/>
              <w:b w:val="0"/>
              <w:noProof/>
              <w:sz w:val="22"/>
              <w:szCs w:val="22"/>
              <w:lang w:val="en-US"/>
            </w:rPr>
          </w:pPr>
          <w:hyperlink w:anchor="_Toc526345633" w:history="1">
            <w:r w:rsidRPr="00726B98">
              <w:rPr>
                <w:rStyle w:val="Hyperlink"/>
                <w:noProof/>
              </w:rPr>
              <w:t>3</w:t>
            </w:r>
            <w:r>
              <w:rPr>
                <w:rFonts w:asciiTheme="minorHAnsi" w:eastAsiaTheme="minorEastAsia" w:hAnsiTheme="minorHAnsi" w:cstheme="minorBidi"/>
                <w:b w:val="0"/>
                <w:noProof/>
                <w:sz w:val="22"/>
                <w:szCs w:val="22"/>
                <w:lang w:val="en-US"/>
              </w:rPr>
              <w:tab/>
            </w:r>
            <w:r w:rsidRPr="00726B98">
              <w:rPr>
                <w:rStyle w:val="Hyperlink"/>
                <w:noProof/>
              </w:rPr>
              <w:t>Help Documentation</w:t>
            </w:r>
            <w:r>
              <w:rPr>
                <w:noProof/>
                <w:webHidden/>
              </w:rPr>
              <w:tab/>
            </w:r>
            <w:r>
              <w:rPr>
                <w:noProof/>
                <w:webHidden/>
              </w:rPr>
              <w:fldChar w:fldCharType="begin"/>
            </w:r>
            <w:r>
              <w:rPr>
                <w:noProof/>
                <w:webHidden/>
              </w:rPr>
              <w:instrText xml:space="preserve"> PAGEREF _Toc526345633 \h </w:instrText>
            </w:r>
            <w:r>
              <w:rPr>
                <w:noProof/>
                <w:webHidden/>
              </w:rPr>
            </w:r>
            <w:r>
              <w:rPr>
                <w:noProof/>
                <w:webHidden/>
              </w:rPr>
              <w:fldChar w:fldCharType="separate"/>
            </w:r>
            <w:r>
              <w:rPr>
                <w:noProof/>
                <w:webHidden/>
              </w:rPr>
              <w:t>7</w:t>
            </w:r>
            <w:r>
              <w:rPr>
                <w:noProof/>
                <w:webHidden/>
              </w:rPr>
              <w:fldChar w:fldCharType="end"/>
            </w:r>
          </w:hyperlink>
        </w:p>
        <w:p w14:paraId="2E704FE3" w14:textId="77777777" w:rsidR="007D3E4B" w:rsidRDefault="007D3E4B">
          <w:pPr>
            <w:pStyle w:val="TOC2"/>
            <w:rPr>
              <w:rFonts w:asciiTheme="minorHAnsi" w:eastAsiaTheme="minorEastAsia" w:hAnsiTheme="minorHAnsi" w:cstheme="minorBidi"/>
              <w:noProof/>
              <w:sz w:val="22"/>
              <w:szCs w:val="22"/>
              <w:lang w:val="en-US"/>
            </w:rPr>
          </w:pPr>
          <w:hyperlink w:anchor="_Toc526345634" w:history="1">
            <w:r w:rsidRPr="00726B98">
              <w:rPr>
                <w:rStyle w:val="Hyperlink"/>
                <w:noProof/>
              </w:rPr>
              <w:t>3.1</w:t>
            </w:r>
            <w:r>
              <w:rPr>
                <w:rFonts w:asciiTheme="minorHAnsi" w:eastAsiaTheme="minorEastAsia" w:hAnsiTheme="minorHAnsi" w:cstheme="minorBidi"/>
                <w:noProof/>
                <w:sz w:val="22"/>
                <w:szCs w:val="22"/>
                <w:lang w:val="en-US"/>
              </w:rPr>
              <w:tab/>
            </w:r>
            <w:r w:rsidRPr="00726B98">
              <w:rPr>
                <w:rStyle w:val="Hyperlink"/>
                <w:noProof/>
              </w:rPr>
              <w:t>General Functions</w:t>
            </w:r>
            <w:r>
              <w:rPr>
                <w:noProof/>
                <w:webHidden/>
              </w:rPr>
              <w:tab/>
            </w:r>
            <w:r>
              <w:rPr>
                <w:noProof/>
                <w:webHidden/>
              </w:rPr>
              <w:fldChar w:fldCharType="begin"/>
            </w:r>
            <w:r>
              <w:rPr>
                <w:noProof/>
                <w:webHidden/>
              </w:rPr>
              <w:instrText xml:space="preserve"> PAGEREF _Toc526345634 \h </w:instrText>
            </w:r>
            <w:r>
              <w:rPr>
                <w:noProof/>
                <w:webHidden/>
              </w:rPr>
            </w:r>
            <w:r>
              <w:rPr>
                <w:noProof/>
                <w:webHidden/>
              </w:rPr>
              <w:fldChar w:fldCharType="separate"/>
            </w:r>
            <w:r>
              <w:rPr>
                <w:noProof/>
                <w:webHidden/>
              </w:rPr>
              <w:t>7</w:t>
            </w:r>
            <w:r>
              <w:rPr>
                <w:noProof/>
                <w:webHidden/>
              </w:rPr>
              <w:fldChar w:fldCharType="end"/>
            </w:r>
          </w:hyperlink>
        </w:p>
        <w:p w14:paraId="25B57D4D" w14:textId="77777777" w:rsidR="007D3E4B" w:rsidRDefault="007D3E4B">
          <w:pPr>
            <w:pStyle w:val="TOC3"/>
            <w:rPr>
              <w:rFonts w:asciiTheme="minorHAnsi" w:eastAsiaTheme="minorEastAsia" w:hAnsiTheme="minorHAnsi" w:cstheme="minorBidi"/>
              <w:noProof/>
              <w:sz w:val="22"/>
              <w:szCs w:val="22"/>
              <w:lang w:val="en-US"/>
            </w:rPr>
          </w:pPr>
          <w:hyperlink w:anchor="_Toc526345635" w:history="1">
            <w:r w:rsidRPr="00726B98">
              <w:rPr>
                <w:rStyle w:val="Hyperlink"/>
                <w:noProof/>
              </w:rPr>
              <w:t>3.1.1</w:t>
            </w:r>
            <w:r>
              <w:rPr>
                <w:rFonts w:asciiTheme="minorHAnsi" w:eastAsiaTheme="minorEastAsia" w:hAnsiTheme="minorHAnsi" w:cstheme="minorBidi"/>
                <w:noProof/>
                <w:sz w:val="22"/>
                <w:szCs w:val="22"/>
                <w:lang w:val="en-US"/>
              </w:rPr>
              <w:tab/>
            </w:r>
            <w:r w:rsidRPr="00726B98">
              <w:rPr>
                <w:rStyle w:val="Hyperlink"/>
                <w:noProof/>
              </w:rPr>
              <w:t>Login Page</w:t>
            </w:r>
            <w:r>
              <w:rPr>
                <w:noProof/>
                <w:webHidden/>
              </w:rPr>
              <w:tab/>
            </w:r>
            <w:r>
              <w:rPr>
                <w:noProof/>
                <w:webHidden/>
              </w:rPr>
              <w:fldChar w:fldCharType="begin"/>
            </w:r>
            <w:r>
              <w:rPr>
                <w:noProof/>
                <w:webHidden/>
              </w:rPr>
              <w:instrText xml:space="preserve"> PAGEREF _Toc526345635 \h </w:instrText>
            </w:r>
            <w:r>
              <w:rPr>
                <w:noProof/>
                <w:webHidden/>
              </w:rPr>
            </w:r>
            <w:r>
              <w:rPr>
                <w:noProof/>
                <w:webHidden/>
              </w:rPr>
              <w:fldChar w:fldCharType="separate"/>
            </w:r>
            <w:r>
              <w:rPr>
                <w:noProof/>
                <w:webHidden/>
              </w:rPr>
              <w:t>7</w:t>
            </w:r>
            <w:r>
              <w:rPr>
                <w:noProof/>
                <w:webHidden/>
              </w:rPr>
              <w:fldChar w:fldCharType="end"/>
            </w:r>
          </w:hyperlink>
        </w:p>
        <w:p w14:paraId="3E94B18A" w14:textId="77777777" w:rsidR="007D3E4B" w:rsidRDefault="007D3E4B">
          <w:pPr>
            <w:pStyle w:val="TOC3"/>
            <w:rPr>
              <w:rFonts w:asciiTheme="minorHAnsi" w:eastAsiaTheme="minorEastAsia" w:hAnsiTheme="minorHAnsi" w:cstheme="minorBidi"/>
              <w:noProof/>
              <w:sz w:val="22"/>
              <w:szCs w:val="22"/>
              <w:lang w:val="en-US"/>
            </w:rPr>
          </w:pPr>
          <w:hyperlink w:anchor="_Toc526345636" w:history="1">
            <w:r w:rsidRPr="00726B98">
              <w:rPr>
                <w:rStyle w:val="Hyperlink"/>
                <w:noProof/>
              </w:rPr>
              <w:t>3.1.2</w:t>
            </w:r>
            <w:r>
              <w:rPr>
                <w:rFonts w:asciiTheme="minorHAnsi" w:eastAsiaTheme="minorEastAsia" w:hAnsiTheme="minorHAnsi" w:cstheme="minorBidi"/>
                <w:noProof/>
                <w:sz w:val="22"/>
                <w:szCs w:val="22"/>
                <w:lang w:val="en-US"/>
              </w:rPr>
              <w:tab/>
            </w:r>
            <w:r w:rsidRPr="00726B98">
              <w:rPr>
                <w:rStyle w:val="Hyperlink"/>
                <w:noProof/>
              </w:rPr>
              <w:t>Terms and Conditions of Use Page</w:t>
            </w:r>
            <w:r>
              <w:rPr>
                <w:noProof/>
                <w:webHidden/>
              </w:rPr>
              <w:tab/>
            </w:r>
            <w:r>
              <w:rPr>
                <w:noProof/>
                <w:webHidden/>
              </w:rPr>
              <w:fldChar w:fldCharType="begin"/>
            </w:r>
            <w:r>
              <w:rPr>
                <w:noProof/>
                <w:webHidden/>
              </w:rPr>
              <w:instrText xml:space="preserve"> PAGEREF _Toc526345636 \h </w:instrText>
            </w:r>
            <w:r>
              <w:rPr>
                <w:noProof/>
                <w:webHidden/>
              </w:rPr>
            </w:r>
            <w:r>
              <w:rPr>
                <w:noProof/>
                <w:webHidden/>
              </w:rPr>
              <w:fldChar w:fldCharType="separate"/>
            </w:r>
            <w:r>
              <w:rPr>
                <w:noProof/>
                <w:webHidden/>
              </w:rPr>
              <w:t>8</w:t>
            </w:r>
            <w:r>
              <w:rPr>
                <w:noProof/>
                <w:webHidden/>
              </w:rPr>
              <w:fldChar w:fldCharType="end"/>
            </w:r>
          </w:hyperlink>
        </w:p>
        <w:p w14:paraId="696BC84F" w14:textId="77777777" w:rsidR="007D3E4B" w:rsidRDefault="007D3E4B">
          <w:pPr>
            <w:pStyle w:val="TOC3"/>
            <w:rPr>
              <w:rFonts w:asciiTheme="minorHAnsi" w:eastAsiaTheme="minorEastAsia" w:hAnsiTheme="minorHAnsi" w:cstheme="minorBidi"/>
              <w:noProof/>
              <w:sz w:val="22"/>
              <w:szCs w:val="22"/>
              <w:lang w:val="en-US"/>
            </w:rPr>
          </w:pPr>
          <w:hyperlink w:anchor="_Toc526345637" w:history="1">
            <w:r w:rsidRPr="00726B98">
              <w:rPr>
                <w:rStyle w:val="Hyperlink"/>
                <w:noProof/>
              </w:rPr>
              <w:t>3.1.3</w:t>
            </w:r>
            <w:r>
              <w:rPr>
                <w:rFonts w:asciiTheme="minorHAnsi" w:eastAsiaTheme="minorEastAsia" w:hAnsiTheme="minorHAnsi" w:cstheme="minorBidi"/>
                <w:noProof/>
                <w:sz w:val="22"/>
                <w:szCs w:val="22"/>
                <w:lang w:val="en-US"/>
              </w:rPr>
              <w:tab/>
            </w:r>
            <w:r w:rsidRPr="00726B98">
              <w:rPr>
                <w:rStyle w:val="Hyperlink"/>
                <w:noProof/>
              </w:rPr>
              <w:t>Login Password Management Function</w:t>
            </w:r>
            <w:r>
              <w:rPr>
                <w:noProof/>
                <w:webHidden/>
              </w:rPr>
              <w:tab/>
            </w:r>
            <w:r>
              <w:rPr>
                <w:noProof/>
                <w:webHidden/>
              </w:rPr>
              <w:fldChar w:fldCharType="begin"/>
            </w:r>
            <w:r>
              <w:rPr>
                <w:noProof/>
                <w:webHidden/>
              </w:rPr>
              <w:instrText xml:space="preserve"> PAGEREF _Toc526345637 \h </w:instrText>
            </w:r>
            <w:r>
              <w:rPr>
                <w:noProof/>
                <w:webHidden/>
              </w:rPr>
            </w:r>
            <w:r>
              <w:rPr>
                <w:noProof/>
                <w:webHidden/>
              </w:rPr>
              <w:fldChar w:fldCharType="separate"/>
            </w:r>
            <w:r>
              <w:rPr>
                <w:noProof/>
                <w:webHidden/>
              </w:rPr>
              <w:t>8</w:t>
            </w:r>
            <w:r>
              <w:rPr>
                <w:noProof/>
                <w:webHidden/>
              </w:rPr>
              <w:fldChar w:fldCharType="end"/>
            </w:r>
          </w:hyperlink>
        </w:p>
        <w:p w14:paraId="66F05BFC" w14:textId="77777777" w:rsidR="007D3E4B" w:rsidRDefault="007D3E4B">
          <w:pPr>
            <w:pStyle w:val="TOC2"/>
            <w:rPr>
              <w:rFonts w:asciiTheme="minorHAnsi" w:eastAsiaTheme="minorEastAsia" w:hAnsiTheme="minorHAnsi" w:cstheme="minorBidi"/>
              <w:noProof/>
              <w:sz w:val="22"/>
              <w:szCs w:val="22"/>
              <w:lang w:val="en-US"/>
            </w:rPr>
          </w:pPr>
          <w:hyperlink w:anchor="_Toc526345638" w:history="1">
            <w:r w:rsidRPr="00726B98">
              <w:rPr>
                <w:rStyle w:val="Hyperlink"/>
                <w:noProof/>
              </w:rPr>
              <w:t>3.2</w:t>
            </w:r>
            <w:r>
              <w:rPr>
                <w:rFonts w:asciiTheme="minorHAnsi" w:eastAsiaTheme="minorEastAsia" w:hAnsiTheme="minorHAnsi" w:cstheme="minorBidi"/>
                <w:noProof/>
                <w:sz w:val="22"/>
                <w:szCs w:val="22"/>
                <w:lang w:val="en-US"/>
              </w:rPr>
              <w:tab/>
            </w:r>
            <w:r w:rsidRPr="00726B98">
              <w:rPr>
                <w:rStyle w:val="Hyperlink"/>
                <w:noProof/>
              </w:rPr>
              <w:t>Administrator Functions</w:t>
            </w:r>
            <w:r>
              <w:rPr>
                <w:noProof/>
                <w:webHidden/>
              </w:rPr>
              <w:tab/>
            </w:r>
            <w:r>
              <w:rPr>
                <w:noProof/>
                <w:webHidden/>
              </w:rPr>
              <w:fldChar w:fldCharType="begin"/>
            </w:r>
            <w:r>
              <w:rPr>
                <w:noProof/>
                <w:webHidden/>
              </w:rPr>
              <w:instrText xml:space="preserve"> PAGEREF _Toc526345638 \h </w:instrText>
            </w:r>
            <w:r>
              <w:rPr>
                <w:noProof/>
                <w:webHidden/>
              </w:rPr>
            </w:r>
            <w:r>
              <w:rPr>
                <w:noProof/>
                <w:webHidden/>
              </w:rPr>
              <w:fldChar w:fldCharType="separate"/>
            </w:r>
            <w:r>
              <w:rPr>
                <w:noProof/>
                <w:webHidden/>
              </w:rPr>
              <w:t>8</w:t>
            </w:r>
            <w:r>
              <w:rPr>
                <w:noProof/>
                <w:webHidden/>
              </w:rPr>
              <w:fldChar w:fldCharType="end"/>
            </w:r>
          </w:hyperlink>
        </w:p>
        <w:p w14:paraId="2E05B1DB" w14:textId="77777777" w:rsidR="007D3E4B" w:rsidRDefault="007D3E4B">
          <w:pPr>
            <w:pStyle w:val="TOC3"/>
            <w:rPr>
              <w:rFonts w:asciiTheme="minorHAnsi" w:eastAsiaTheme="minorEastAsia" w:hAnsiTheme="minorHAnsi" w:cstheme="minorBidi"/>
              <w:noProof/>
              <w:sz w:val="22"/>
              <w:szCs w:val="22"/>
              <w:lang w:val="en-US"/>
            </w:rPr>
          </w:pPr>
          <w:hyperlink w:anchor="_Toc526345639" w:history="1">
            <w:r w:rsidRPr="00726B98">
              <w:rPr>
                <w:rStyle w:val="Hyperlink"/>
                <w:noProof/>
              </w:rPr>
              <w:t>3.2.1</w:t>
            </w:r>
            <w:r>
              <w:rPr>
                <w:rFonts w:asciiTheme="minorHAnsi" w:eastAsiaTheme="minorEastAsia" w:hAnsiTheme="minorHAnsi" w:cstheme="minorBidi"/>
                <w:noProof/>
                <w:sz w:val="22"/>
                <w:szCs w:val="22"/>
                <w:lang w:val="en-US"/>
              </w:rPr>
              <w:tab/>
            </w:r>
            <w:r w:rsidRPr="00726B98">
              <w:rPr>
                <w:rStyle w:val="Hyperlink"/>
                <w:noProof/>
              </w:rPr>
              <w:t>Manage User Access Control Function</w:t>
            </w:r>
            <w:r>
              <w:rPr>
                <w:noProof/>
                <w:webHidden/>
              </w:rPr>
              <w:tab/>
            </w:r>
            <w:r>
              <w:rPr>
                <w:noProof/>
                <w:webHidden/>
              </w:rPr>
              <w:fldChar w:fldCharType="begin"/>
            </w:r>
            <w:r>
              <w:rPr>
                <w:noProof/>
                <w:webHidden/>
              </w:rPr>
              <w:instrText xml:space="preserve"> PAGEREF _Toc526345639 \h </w:instrText>
            </w:r>
            <w:r>
              <w:rPr>
                <w:noProof/>
                <w:webHidden/>
              </w:rPr>
            </w:r>
            <w:r>
              <w:rPr>
                <w:noProof/>
                <w:webHidden/>
              </w:rPr>
              <w:fldChar w:fldCharType="separate"/>
            </w:r>
            <w:r>
              <w:rPr>
                <w:noProof/>
                <w:webHidden/>
              </w:rPr>
              <w:t>8</w:t>
            </w:r>
            <w:r>
              <w:rPr>
                <w:noProof/>
                <w:webHidden/>
              </w:rPr>
              <w:fldChar w:fldCharType="end"/>
            </w:r>
          </w:hyperlink>
        </w:p>
        <w:p w14:paraId="2B84FA33" w14:textId="77777777" w:rsidR="007D3E4B" w:rsidRDefault="007D3E4B">
          <w:pPr>
            <w:pStyle w:val="TOC2"/>
            <w:rPr>
              <w:rFonts w:asciiTheme="minorHAnsi" w:eastAsiaTheme="minorEastAsia" w:hAnsiTheme="minorHAnsi" w:cstheme="minorBidi"/>
              <w:noProof/>
              <w:sz w:val="22"/>
              <w:szCs w:val="22"/>
              <w:lang w:val="en-US"/>
            </w:rPr>
          </w:pPr>
          <w:hyperlink w:anchor="_Toc526345640" w:history="1">
            <w:r w:rsidRPr="00726B98">
              <w:rPr>
                <w:rStyle w:val="Hyperlink"/>
                <w:noProof/>
              </w:rPr>
              <w:t>3.3</w:t>
            </w:r>
            <w:r>
              <w:rPr>
                <w:rFonts w:asciiTheme="minorHAnsi" w:eastAsiaTheme="minorEastAsia" w:hAnsiTheme="minorHAnsi" w:cstheme="minorBidi"/>
                <w:noProof/>
                <w:sz w:val="22"/>
                <w:szCs w:val="22"/>
                <w:lang w:val="en-US"/>
              </w:rPr>
              <w:tab/>
            </w:r>
            <w:r w:rsidRPr="00726B98">
              <w:rPr>
                <w:rStyle w:val="Hyperlink"/>
                <w:noProof/>
              </w:rPr>
              <w:t>User Functions</w:t>
            </w:r>
            <w:r>
              <w:rPr>
                <w:noProof/>
                <w:webHidden/>
              </w:rPr>
              <w:tab/>
            </w:r>
            <w:r>
              <w:rPr>
                <w:noProof/>
                <w:webHidden/>
              </w:rPr>
              <w:fldChar w:fldCharType="begin"/>
            </w:r>
            <w:r>
              <w:rPr>
                <w:noProof/>
                <w:webHidden/>
              </w:rPr>
              <w:instrText xml:space="preserve"> PAGEREF _Toc526345640 \h </w:instrText>
            </w:r>
            <w:r>
              <w:rPr>
                <w:noProof/>
                <w:webHidden/>
              </w:rPr>
            </w:r>
            <w:r>
              <w:rPr>
                <w:noProof/>
                <w:webHidden/>
              </w:rPr>
              <w:fldChar w:fldCharType="separate"/>
            </w:r>
            <w:r>
              <w:rPr>
                <w:noProof/>
                <w:webHidden/>
              </w:rPr>
              <w:t>9</w:t>
            </w:r>
            <w:r>
              <w:rPr>
                <w:noProof/>
                <w:webHidden/>
              </w:rPr>
              <w:fldChar w:fldCharType="end"/>
            </w:r>
          </w:hyperlink>
        </w:p>
        <w:p w14:paraId="277F2FA0" w14:textId="77777777" w:rsidR="007D3E4B" w:rsidRDefault="007D3E4B">
          <w:pPr>
            <w:pStyle w:val="TOC3"/>
            <w:rPr>
              <w:rFonts w:asciiTheme="minorHAnsi" w:eastAsiaTheme="minorEastAsia" w:hAnsiTheme="minorHAnsi" w:cstheme="minorBidi"/>
              <w:noProof/>
              <w:sz w:val="22"/>
              <w:szCs w:val="22"/>
              <w:lang w:val="en-US"/>
            </w:rPr>
          </w:pPr>
          <w:hyperlink w:anchor="_Toc526345641" w:history="1">
            <w:r w:rsidRPr="00726B98">
              <w:rPr>
                <w:rStyle w:val="Hyperlink"/>
                <w:noProof/>
              </w:rPr>
              <w:t>3.3.1</w:t>
            </w:r>
            <w:r>
              <w:rPr>
                <w:rFonts w:asciiTheme="minorHAnsi" w:eastAsiaTheme="minorEastAsia" w:hAnsiTheme="minorHAnsi" w:cstheme="minorBidi"/>
                <w:noProof/>
                <w:sz w:val="22"/>
                <w:szCs w:val="22"/>
                <w:lang w:val="en-US"/>
              </w:rPr>
              <w:tab/>
            </w:r>
            <w:r w:rsidRPr="00726B98">
              <w:rPr>
                <w:rStyle w:val="Hyperlink"/>
                <w:noProof/>
              </w:rPr>
              <w:t>Manage System Settings Function</w:t>
            </w:r>
            <w:r>
              <w:rPr>
                <w:noProof/>
                <w:webHidden/>
              </w:rPr>
              <w:tab/>
            </w:r>
            <w:r>
              <w:rPr>
                <w:noProof/>
                <w:webHidden/>
              </w:rPr>
              <w:fldChar w:fldCharType="begin"/>
            </w:r>
            <w:r>
              <w:rPr>
                <w:noProof/>
                <w:webHidden/>
              </w:rPr>
              <w:instrText xml:space="preserve"> PAGEREF _Toc526345641 \h </w:instrText>
            </w:r>
            <w:r>
              <w:rPr>
                <w:noProof/>
                <w:webHidden/>
              </w:rPr>
            </w:r>
            <w:r>
              <w:rPr>
                <w:noProof/>
                <w:webHidden/>
              </w:rPr>
              <w:fldChar w:fldCharType="separate"/>
            </w:r>
            <w:r>
              <w:rPr>
                <w:noProof/>
                <w:webHidden/>
              </w:rPr>
              <w:t>9</w:t>
            </w:r>
            <w:r>
              <w:rPr>
                <w:noProof/>
                <w:webHidden/>
              </w:rPr>
              <w:fldChar w:fldCharType="end"/>
            </w:r>
          </w:hyperlink>
        </w:p>
        <w:p w14:paraId="5552D056" w14:textId="77777777" w:rsidR="007D3E4B" w:rsidRDefault="007D3E4B">
          <w:pPr>
            <w:pStyle w:val="TOC3"/>
            <w:rPr>
              <w:rFonts w:asciiTheme="minorHAnsi" w:eastAsiaTheme="minorEastAsia" w:hAnsiTheme="minorHAnsi" w:cstheme="minorBidi"/>
              <w:noProof/>
              <w:sz w:val="22"/>
              <w:szCs w:val="22"/>
              <w:lang w:val="en-US"/>
            </w:rPr>
          </w:pPr>
          <w:hyperlink w:anchor="_Toc526345642" w:history="1">
            <w:r w:rsidRPr="00726B98">
              <w:rPr>
                <w:rStyle w:val="Hyperlink"/>
                <w:noProof/>
              </w:rPr>
              <w:t>3.3.2</w:t>
            </w:r>
            <w:r>
              <w:rPr>
                <w:rFonts w:asciiTheme="minorHAnsi" w:eastAsiaTheme="minorEastAsia" w:hAnsiTheme="minorHAnsi" w:cstheme="minorBidi"/>
                <w:noProof/>
                <w:sz w:val="22"/>
                <w:szCs w:val="22"/>
                <w:lang w:val="en-US"/>
              </w:rPr>
              <w:tab/>
            </w:r>
            <w:r w:rsidRPr="00726B98">
              <w:rPr>
                <w:rStyle w:val="Hyperlink"/>
                <w:noProof/>
              </w:rPr>
              <w:t>Manage Wheel Measurements Function</w:t>
            </w:r>
            <w:r>
              <w:rPr>
                <w:noProof/>
                <w:webHidden/>
              </w:rPr>
              <w:tab/>
            </w:r>
            <w:r>
              <w:rPr>
                <w:noProof/>
                <w:webHidden/>
              </w:rPr>
              <w:fldChar w:fldCharType="begin"/>
            </w:r>
            <w:r>
              <w:rPr>
                <w:noProof/>
                <w:webHidden/>
              </w:rPr>
              <w:instrText xml:space="preserve"> PAGEREF _Toc526345642 \h </w:instrText>
            </w:r>
            <w:r>
              <w:rPr>
                <w:noProof/>
                <w:webHidden/>
              </w:rPr>
            </w:r>
            <w:r>
              <w:rPr>
                <w:noProof/>
                <w:webHidden/>
              </w:rPr>
              <w:fldChar w:fldCharType="separate"/>
            </w:r>
            <w:r>
              <w:rPr>
                <w:noProof/>
                <w:webHidden/>
              </w:rPr>
              <w:t>9</w:t>
            </w:r>
            <w:r>
              <w:rPr>
                <w:noProof/>
                <w:webHidden/>
              </w:rPr>
              <w:fldChar w:fldCharType="end"/>
            </w:r>
          </w:hyperlink>
        </w:p>
        <w:p w14:paraId="650F4A75" w14:textId="77777777" w:rsidR="007D3E4B" w:rsidRDefault="007D3E4B">
          <w:pPr>
            <w:pStyle w:val="TOC3"/>
            <w:rPr>
              <w:rFonts w:asciiTheme="minorHAnsi" w:eastAsiaTheme="minorEastAsia" w:hAnsiTheme="minorHAnsi" w:cstheme="minorBidi"/>
              <w:noProof/>
              <w:sz w:val="22"/>
              <w:szCs w:val="22"/>
              <w:lang w:val="en-US"/>
            </w:rPr>
          </w:pPr>
          <w:hyperlink w:anchor="_Toc526345643" w:history="1">
            <w:r w:rsidRPr="00726B98">
              <w:rPr>
                <w:rStyle w:val="Hyperlink"/>
                <w:noProof/>
              </w:rPr>
              <w:t>3.3.3</w:t>
            </w:r>
            <w:r>
              <w:rPr>
                <w:rFonts w:asciiTheme="minorHAnsi" w:eastAsiaTheme="minorEastAsia" w:hAnsiTheme="minorHAnsi" w:cstheme="minorBidi"/>
                <w:noProof/>
                <w:sz w:val="22"/>
                <w:szCs w:val="22"/>
                <w:lang w:val="en-US"/>
              </w:rPr>
              <w:tab/>
            </w:r>
            <w:r w:rsidRPr="00726B98">
              <w:rPr>
                <w:rStyle w:val="Hyperlink"/>
                <w:noProof/>
              </w:rPr>
              <w:t>System Activity Logs Management Function</w:t>
            </w:r>
            <w:r>
              <w:rPr>
                <w:noProof/>
                <w:webHidden/>
              </w:rPr>
              <w:tab/>
            </w:r>
            <w:r>
              <w:rPr>
                <w:noProof/>
                <w:webHidden/>
              </w:rPr>
              <w:fldChar w:fldCharType="begin"/>
            </w:r>
            <w:r>
              <w:rPr>
                <w:noProof/>
                <w:webHidden/>
              </w:rPr>
              <w:instrText xml:space="preserve"> PAGEREF _Toc526345643 \h </w:instrText>
            </w:r>
            <w:r>
              <w:rPr>
                <w:noProof/>
                <w:webHidden/>
              </w:rPr>
            </w:r>
            <w:r>
              <w:rPr>
                <w:noProof/>
                <w:webHidden/>
              </w:rPr>
              <w:fldChar w:fldCharType="separate"/>
            </w:r>
            <w:r>
              <w:rPr>
                <w:noProof/>
                <w:webHidden/>
              </w:rPr>
              <w:t>9</w:t>
            </w:r>
            <w:r>
              <w:rPr>
                <w:noProof/>
                <w:webHidden/>
              </w:rPr>
              <w:fldChar w:fldCharType="end"/>
            </w:r>
          </w:hyperlink>
        </w:p>
        <w:p w14:paraId="16A854D4" w14:textId="77777777" w:rsidR="007D3E4B" w:rsidRDefault="007D3E4B">
          <w:pPr>
            <w:pStyle w:val="TOC3"/>
            <w:rPr>
              <w:rFonts w:asciiTheme="minorHAnsi" w:eastAsiaTheme="minorEastAsia" w:hAnsiTheme="minorHAnsi" w:cstheme="minorBidi"/>
              <w:noProof/>
              <w:sz w:val="22"/>
              <w:szCs w:val="22"/>
              <w:lang w:val="en-US"/>
            </w:rPr>
          </w:pPr>
          <w:hyperlink w:anchor="_Toc526345644" w:history="1">
            <w:r w:rsidRPr="00726B98">
              <w:rPr>
                <w:rStyle w:val="Hyperlink"/>
                <w:noProof/>
              </w:rPr>
              <w:t>3.3.4</w:t>
            </w:r>
            <w:r>
              <w:rPr>
                <w:rFonts w:asciiTheme="minorHAnsi" w:eastAsiaTheme="minorEastAsia" w:hAnsiTheme="minorHAnsi" w:cstheme="minorBidi"/>
                <w:noProof/>
                <w:sz w:val="22"/>
                <w:szCs w:val="22"/>
                <w:lang w:val="en-US"/>
              </w:rPr>
              <w:tab/>
            </w:r>
            <w:r w:rsidRPr="00726B98">
              <w:rPr>
                <w:rStyle w:val="Hyperlink"/>
                <w:noProof/>
              </w:rPr>
              <w:t>Wheel Measurements Planning Report Management Function</w:t>
            </w:r>
            <w:r>
              <w:rPr>
                <w:noProof/>
                <w:webHidden/>
              </w:rPr>
              <w:tab/>
            </w:r>
            <w:r>
              <w:rPr>
                <w:noProof/>
                <w:webHidden/>
              </w:rPr>
              <w:fldChar w:fldCharType="begin"/>
            </w:r>
            <w:r>
              <w:rPr>
                <w:noProof/>
                <w:webHidden/>
              </w:rPr>
              <w:instrText xml:space="preserve"> PAGEREF _Toc526345644 \h </w:instrText>
            </w:r>
            <w:r>
              <w:rPr>
                <w:noProof/>
                <w:webHidden/>
              </w:rPr>
            </w:r>
            <w:r>
              <w:rPr>
                <w:noProof/>
                <w:webHidden/>
              </w:rPr>
              <w:fldChar w:fldCharType="separate"/>
            </w:r>
            <w:r>
              <w:rPr>
                <w:noProof/>
                <w:webHidden/>
              </w:rPr>
              <w:t>9</w:t>
            </w:r>
            <w:r>
              <w:rPr>
                <w:noProof/>
                <w:webHidden/>
              </w:rPr>
              <w:fldChar w:fldCharType="end"/>
            </w:r>
          </w:hyperlink>
        </w:p>
        <w:p w14:paraId="52CB1930" w14:textId="77777777" w:rsidR="007D3E4B" w:rsidRDefault="007D3E4B">
          <w:pPr>
            <w:pStyle w:val="TOC3"/>
            <w:rPr>
              <w:rFonts w:asciiTheme="minorHAnsi" w:eastAsiaTheme="minorEastAsia" w:hAnsiTheme="minorHAnsi" w:cstheme="minorBidi"/>
              <w:noProof/>
              <w:sz w:val="22"/>
              <w:szCs w:val="22"/>
              <w:lang w:val="en-US"/>
            </w:rPr>
          </w:pPr>
          <w:hyperlink w:anchor="_Toc526345645" w:history="1">
            <w:r w:rsidRPr="00726B98">
              <w:rPr>
                <w:rStyle w:val="Hyperlink"/>
                <w:noProof/>
              </w:rPr>
              <w:t>3.3.5</w:t>
            </w:r>
            <w:r>
              <w:rPr>
                <w:rFonts w:asciiTheme="minorHAnsi" w:eastAsiaTheme="minorEastAsia" w:hAnsiTheme="minorHAnsi" w:cstheme="minorBidi"/>
                <w:noProof/>
                <w:sz w:val="22"/>
                <w:szCs w:val="22"/>
                <w:lang w:val="en-US"/>
              </w:rPr>
              <w:tab/>
            </w:r>
            <w:r w:rsidRPr="00726B98">
              <w:rPr>
                <w:rStyle w:val="Hyperlink"/>
                <w:noProof/>
              </w:rPr>
              <w:t>Wheel Re-profiling Data Management Function</w:t>
            </w:r>
            <w:r>
              <w:rPr>
                <w:noProof/>
                <w:webHidden/>
              </w:rPr>
              <w:tab/>
            </w:r>
            <w:r>
              <w:rPr>
                <w:noProof/>
                <w:webHidden/>
              </w:rPr>
              <w:fldChar w:fldCharType="begin"/>
            </w:r>
            <w:r>
              <w:rPr>
                <w:noProof/>
                <w:webHidden/>
              </w:rPr>
              <w:instrText xml:space="preserve"> PAGEREF _Toc526345645 \h </w:instrText>
            </w:r>
            <w:r>
              <w:rPr>
                <w:noProof/>
                <w:webHidden/>
              </w:rPr>
            </w:r>
            <w:r>
              <w:rPr>
                <w:noProof/>
                <w:webHidden/>
              </w:rPr>
              <w:fldChar w:fldCharType="separate"/>
            </w:r>
            <w:r>
              <w:rPr>
                <w:noProof/>
                <w:webHidden/>
              </w:rPr>
              <w:t>9</w:t>
            </w:r>
            <w:r>
              <w:rPr>
                <w:noProof/>
                <w:webHidden/>
              </w:rPr>
              <w:fldChar w:fldCharType="end"/>
            </w:r>
          </w:hyperlink>
        </w:p>
        <w:p w14:paraId="32A52D20" w14:textId="65068FF6" w:rsidR="009D64B1" w:rsidRDefault="009D64B1">
          <w:r>
            <w:rPr>
              <w:b/>
              <w:bCs/>
              <w:noProof/>
            </w:rPr>
            <w:fldChar w:fldCharType="end"/>
          </w:r>
        </w:p>
      </w:sdtContent>
    </w:sdt>
    <w:bookmarkEnd w:id="150"/>
    <w:bookmarkEnd w:id="149"/>
    <w:bookmarkEnd w:id="148"/>
    <w:bookmarkEnd w:id="147"/>
    <w:bookmarkEnd w:id="146"/>
    <w:bookmarkEnd w:id="145"/>
    <w:bookmarkEnd w:id="144"/>
    <w:bookmarkEnd w:id="143"/>
    <w:bookmarkEnd w:id="142"/>
    <w:bookmarkEnd w:id="141"/>
    <w:bookmarkEnd w:id="140"/>
    <w:bookmarkEnd w:id="139"/>
    <w:bookmarkEnd w:id="138"/>
    <w:bookmarkEnd w:id="137"/>
    <w:bookmarkEnd w:id="136"/>
    <w:bookmarkEnd w:id="135"/>
    <w:bookmarkEnd w:id="134"/>
    <w:bookmarkEnd w:id="133"/>
    <w:bookmarkEnd w:id="132"/>
    <w:bookmarkEnd w:id="131"/>
    <w:bookmarkEnd w:id="130"/>
    <w:bookmarkEnd w:id="129"/>
    <w:bookmarkEnd w:id="128"/>
    <w:bookmarkEnd w:id="127"/>
    <w:bookmarkEnd w:id="126"/>
    <w:bookmarkEnd w:id="125"/>
    <w:bookmarkEnd w:id="124"/>
    <w:bookmarkEnd w:id="123"/>
    <w:bookmarkEnd w:id="122"/>
    <w:bookmarkEnd w:id="121"/>
    <w:bookmarkEnd w:id="120"/>
    <w:bookmarkEnd w:id="119"/>
    <w:bookmarkEnd w:id="118"/>
    <w:bookmarkEnd w:id="117"/>
    <w:bookmarkEnd w:id="116"/>
    <w:bookmarkEnd w:id="115"/>
    <w:bookmarkEnd w:id="114"/>
    <w:bookmarkEnd w:id="113"/>
    <w:bookmarkEnd w:id="112"/>
    <w:bookmarkEnd w:id="111"/>
    <w:bookmarkEnd w:id="110"/>
    <w:bookmarkEnd w:id="109"/>
    <w:bookmarkEnd w:id="108"/>
    <w:bookmarkEnd w:id="107"/>
    <w:bookmarkEnd w:id="106"/>
    <w:bookmarkEnd w:id="105"/>
    <w:bookmarkEnd w:id="104"/>
    <w:bookmarkEnd w:id="103"/>
    <w:bookmarkEnd w:id="102"/>
    <w:bookmarkEnd w:id="101"/>
    <w:bookmarkEnd w:id="100"/>
    <w:bookmarkEnd w:id="99"/>
    <w:bookmarkEnd w:id="98"/>
    <w:bookmarkEnd w:id="97"/>
    <w:bookmarkEnd w:id="96"/>
    <w:bookmarkEnd w:id="95"/>
    <w:bookmarkEnd w:id="94"/>
    <w:bookmarkEnd w:id="93"/>
    <w:bookmarkEnd w:id="92"/>
    <w:bookmarkEnd w:id="91"/>
    <w:bookmarkEnd w:id="90"/>
    <w:bookmarkEnd w:id="89"/>
    <w:bookmarkEnd w:id="88"/>
    <w:bookmarkEnd w:id="87"/>
    <w:bookmarkEnd w:id="86"/>
    <w:bookmarkEnd w:id="85"/>
    <w:bookmarkEnd w:id="84"/>
    <w:bookmarkEnd w:id="83"/>
    <w:bookmarkEnd w:id="82"/>
    <w:bookmarkEnd w:id="81"/>
    <w:bookmarkEnd w:id="80"/>
    <w:bookmarkEnd w:id="79"/>
    <w:bookmarkEnd w:id="78"/>
    <w:bookmarkEnd w:id="77"/>
    <w:bookmarkEnd w:id="76"/>
    <w:bookmarkEnd w:id="75"/>
    <w:bookmarkEnd w:id="74"/>
    <w:bookmarkEnd w:id="73"/>
    <w:bookmarkEnd w:id="72"/>
    <w:bookmarkEnd w:id="71"/>
    <w:bookmarkEnd w:id="70"/>
    <w:bookmarkEnd w:id="69"/>
    <w:bookmarkEnd w:id="68"/>
    <w:bookmarkEnd w:id="67"/>
    <w:bookmarkEnd w:id="66"/>
    <w:bookmarkEnd w:id="65"/>
    <w:bookmarkEnd w:id="64"/>
    <w:bookmarkEnd w:id="63"/>
    <w:bookmarkEnd w:id="62"/>
    <w:bookmarkEnd w:id="61"/>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42"/>
    <w:bookmarkEnd w:id="41"/>
    <w:bookmarkEnd w:id="40"/>
    <w:bookmarkEnd w:id="39"/>
    <w:bookmarkEnd w:id="38"/>
    <w:bookmarkEnd w:id="37"/>
    <w:bookmarkEnd w:id="36"/>
    <w:bookmarkEnd w:id="35"/>
    <w:bookmarkEnd w:id="34"/>
    <w:bookmarkEnd w:id="33"/>
    <w:bookmarkEnd w:id="32"/>
    <w:bookmarkEnd w:id="31"/>
    <w:bookmarkEnd w:id="30"/>
    <w:bookmarkEnd w:id="29"/>
    <w:bookmarkEnd w:id="28"/>
    <w:bookmarkEnd w:id="27"/>
    <w:bookmarkEnd w:id="26"/>
    <w:bookmarkEnd w:id="25"/>
    <w:bookmarkEnd w:id="24"/>
    <w:bookmarkEnd w:id="23"/>
    <w:bookmarkEnd w:id="22"/>
    <w:bookmarkEnd w:id="21"/>
    <w:bookmarkEnd w:id="20"/>
    <w:bookmarkEnd w:id="19"/>
    <w:p w14:paraId="2C3CA06C" w14:textId="77777777" w:rsidR="00AB3B68" w:rsidRPr="00A82192" w:rsidRDefault="00AB3B68" w:rsidP="009A3F9F">
      <w:pPr>
        <w:pStyle w:val="BodyText"/>
      </w:pPr>
    </w:p>
    <w:p w14:paraId="2CE3172B" w14:textId="77777777" w:rsidR="00AB3B68" w:rsidRPr="00A82192" w:rsidRDefault="00AB3B68" w:rsidP="00AB3B68"/>
    <w:p w14:paraId="1EFC8E7C" w14:textId="77777777" w:rsidR="00AB3B68" w:rsidRPr="00A82192" w:rsidRDefault="00AB3B68" w:rsidP="00AB3B68"/>
    <w:p w14:paraId="59F2F7EC" w14:textId="77777777" w:rsidR="00AB3B68" w:rsidRPr="00A82192" w:rsidRDefault="00AB3B68" w:rsidP="00AB3B68"/>
    <w:p w14:paraId="591E0082" w14:textId="77777777" w:rsidR="00AB3B68" w:rsidRPr="00A82192" w:rsidRDefault="00AB3B68" w:rsidP="00AB3B68"/>
    <w:p w14:paraId="6F066B04" w14:textId="77777777" w:rsidR="00AB3B68" w:rsidRPr="00A82192" w:rsidRDefault="00AB3B68" w:rsidP="00AB3B68"/>
    <w:p w14:paraId="644478F4" w14:textId="77777777" w:rsidR="00AB3B68" w:rsidRPr="00A82192" w:rsidRDefault="00AB3B68" w:rsidP="00AB3B68"/>
    <w:p w14:paraId="31E11643" w14:textId="77777777" w:rsidR="00077645" w:rsidRPr="00A82192" w:rsidRDefault="00AB3B68" w:rsidP="00AB3B68">
      <w:pPr>
        <w:tabs>
          <w:tab w:val="left" w:pos="1555"/>
        </w:tabs>
      </w:pPr>
      <w:r w:rsidRPr="00A82192">
        <w:tab/>
      </w:r>
    </w:p>
    <w:p w14:paraId="4F961588" w14:textId="77777777" w:rsidR="00077645" w:rsidRPr="00A82192" w:rsidRDefault="00077645" w:rsidP="009A3F9F">
      <w:pPr>
        <w:pStyle w:val="BodyText"/>
      </w:pPr>
      <w:bookmarkStart w:id="151" w:name="TablesList"/>
      <w:bookmarkEnd w:id="151"/>
    </w:p>
    <w:p w14:paraId="46BC9D6F" w14:textId="53179916" w:rsidR="00C6644B" w:rsidRPr="00A82192" w:rsidRDefault="009B2B45" w:rsidP="009B2B45">
      <w:pPr>
        <w:pStyle w:val="ListHeading"/>
      </w:pPr>
      <w:bookmarkStart w:id="152" w:name="Abbreviations"/>
      <w:bookmarkStart w:id="153" w:name="_Toc526345628"/>
      <w:bookmarkEnd w:id="152"/>
      <w:r w:rsidRPr="00A82192">
        <w:lastRenderedPageBreak/>
        <w:t>abbreviations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9"/>
        <w:gridCol w:w="7826"/>
      </w:tblGrid>
      <w:tr w:rsidR="00077645" w:rsidRPr="00A82192" w14:paraId="39D3AA32" w14:textId="77777777" w:rsidTr="002F78FF">
        <w:tc>
          <w:tcPr>
            <w:tcW w:w="2029" w:type="dxa"/>
            <w:shd w:val="clear" w:color="auto" w:fill="auto"/>
            <w:vAlign w:val="center"/>
          </w:tcPr>
          <w:p w14:paraId="5C8C942D" w14:textId="24F82B5B" w:rsidR="00077645" w:rsidRPr="00A82192" w:rsidRDefault="008E3C97" w:rsidP="003F3F76">
            <w:pPr>
              <w:pStyle w:val="BodyText"/>
              <w:spacing w:before="60" w:after="60"/>
              <w:jc w:val="left"/>
            </w:pPr>
            <w:r>
              <w:t>RMSSOFT</w:t>
            </w:r>
          </w:p>
        </w:tc>
        <w:tc>
          <w:tcPr>
            <w:tcW w:w="7826" w:type="dxa"/>
            <w:shd w:val="clear" w:color="auto" w:fill="auto"/>
            <w:vAlign w:val="center"/>
          </w:tcPr>
          <w:p w14:paraId="181D5F09" w14:textId="4CC8BF62" w:rsidR="00077645" w:rsidRPr="00A82192" w:rsidRDefault="008E3C97" w:rsidP="003F3F76">
            <w:pPr>
              <w:pStyle w:val="BodyText"/>
              <w:spacing w:before="60" w:after="60"/>
              <w:jc w:val="left"/>
            </w:pPr>
            <w:r>
              <w:t>Rail Maintenance System Software</w:t>
            </w:r>
          </w:p>
        </w:tc>
      </w:tr>
      <w:tr w:rsidR="002E4984" w:rsidRPr="00A82192" w14:paraId="69E07382" w14:textId="77777777" w:rsidTr="002F78FF">
        <w:tc>
          <w:tcPr>
            <w:tcW w:w="2029" w:type="dxa"/>
            <w:shd w:val="clear" w:color="auto" w:fill="auto"/>
            <w:vAlign w:val="center"/>
          </w:tcPr>
          <w:p w14:paraId="71A1F64D" w14:textId="6462FB80" w:rsidR="002E4984" w:rsidRPr="00A82192" w:rsidRDefault="002D169C" w:rsidP="003F3F76">
            <w:pPr>
              <w:pStyle w:val="BodyText"/>
              <w:spacing w:before="60" w:after="60"/>
              <w:jc w:val="left"/>
            </w:pPr>
            <w:r>
              <w:t>URL</w:t>
            </w:r>
          </w:p>
        </w:tc>
        <w:tc>
          <w:tcPr>
            <w:tcW w:w="7826" w:type="dxa"/>
            <w:shd w:val="clear" w:color="auto" w:fill="auto"/>
            <w:vAlign w:val="center"/>
          </w:tcPr>
          <w:p w14:paraId="6D72D84A" w14:textId="445747AC" w:rsidR="002E4984" w:rsidRPr="00A82192" w:rsidRDefault="002D169C" w:rsidP="003F3F76">
            <w:pPr>
              <w:pStyle w:val="BodyText"/>
              <w:spacing w:before="60" w:after="60"/>
              <w:jc w:val="left"/>
            </w:pPr>
            <w:r>
              <w:t>Uniform Resource Locator</w:t>
            </w:r>
          </w:p>
        </w:tc>
      </w:tr>
      <w:tr w:rsidR="00792B67" w:rsidRPr="00A82192" w14:paraId="7833310E" w14:textId="77777777" w:rsidTr="002F78FF">
        <w:tc>
          <w:tcPr>
            <w:tcW w:w="2029" w:type="dxa"/>
            <w:shd w:val="clear" w:color="auto" w:fill="auto"/>
            <w:vAlign w:val="center"/>
          </w:tcPr>
          <w:p w14:paraId="5E95CC72" w14:textId="5FE9191F" w:rsidR="00792B67" w:rsidRDefault="000176EB" w:rsidP="003F3F76">
            <w:pPr>
              <w:pStyle w:val="BodyText"/>
              <w:spacing w:before="60" w:after="60"/>
              <w:jc w:val="left"/>
            </w:pPr>
            <w:r>
              <w:t>CSV</w:t>
            </w:r>
          </w:p>
        </w:tc>
        <w:tc>
          <w:tcPr>
            <w:tcW w:w="7826" w:type="dxa"/>
            <w:shd w:val="clear" w:color="auto" w:fill="auto"/>
            <w:vAlign w:val="center"/>
          </w:tcPr>
          <w:p w14:paraId="33D11C30" w14:textId="0C75A4BD" w:rsidR="00792B67" w:rsidRDefault="000176EB" w:rsidP="003F3F76">
            <w:pPr>
              <w:pStyle w:val="BodyText"/>
              <w:spacing w:before="60" w:after="60"/>
              <w:jc w:val="left"/>
            </w:pPr>
            <w:r>
              <w:t>Comma-Separated-Values</w:t>
            </w:r>
          </w:p>
        </w:tc>
      </w:tr>
    </w:tbl>
    <w:p w14:paraId="537998E6" w14:textId="16E82317" w:rsidR="003373BD" w:rsidRDefault="003E097D" w:rsidP="004B4E76">
      <w:pPr>
        <w:pStyle w:val="Heading1"/>
      </w:pPr>
      <w:bookmarkStart w:id="154" w:name="Heading1"/>
      <w:bookmarkStart w:id="155" w:name="_Toc63487453"/>
      <w:bookmarkStart w:id="156" w:name="_Toc148328618"/>
      <w:bookmarkStart w:id="157" w:name="_Toc526345629"/>
      <w:bookmarkEnd w:id="154"/>
      <w:bookmarkEnd w:id="155"/>
      <w:bookmarkEnd w:id="156"/>
      <w:r>
        <w:lastRenderedPageBreak/>
        <w:t>Introduction</w:t>
      </w:r>
      <w:bookmarkEnd w:id="157"/>
    </w:p>
    <w:p w14:paraId="165EFD62" w14:textId="77777777" w:rsidR="0087107C" w:rsidRDefault="0087107C" w:rsidP="0087107C">
      <w:pPr>
        <w:pStyle w:val="Heading2"/>
      </w:pPr>
      <w:bookmarkStart w:id="158" w:name="_Toc526345630"/>
      <w:r>
        <w:t>Identification</w:t>
      </w:r>
      <w:bookmarkEnd w:id="158"/>
    </w:p>
    <w:p w14:paraId="20DE6B27" w14:textId="7EB46535" w:rsidR="00C92665" w:rsidRPr="00C92665" w:rsidRDefault="00C92665" w:rsidP="00C92665">
      <w:pPr>
        <w:pStyle w:val="BodyText"/>
      </w:pPr>
      <w:r>
        <w:t xml:space="preserve">The current rail maintenance system software (RMSSOFT) is the first version of </w:t>
      </w:r>
      <w:r w:rsidR="002D169C">
        <w:t>its</w:t>
      </w:r>
      <w:r>
        <w:t xml:space="preserve"> kind</w:t>
      </w:r>
      <w:r w:rsidR="002D169C">
        <w:t xml:space="preserve"> and it is identifiable using the uniform resource locator</w:t>
      </w:r>
      <w:r w:rsidR="00631A8B">
        <w:t xml:space="preserve"> (URL) </w:t>
      </w:r>
      <w:hyperlink r:id="rId20" w:history="1">
        <w:r w:rsidR="00631A8B" w:rsidRPr="008C2D49">
          <w:rPr>
            <w:rStyle w:val="Hyperlink"/>
          </w:rPr>
          <w:t>https://www.rmssoft.co.za</w:t>
        </w:r>
      </w:hyperlink>
      <w:r w:rsidR="00631A8B">
        <w:t xml:space="preserve"> or </w:t>
      </w:r>
      <w:hyperlink r:id="rId21" w:history="1">
        <w:r w:rsidR="00631A8B" w:rsidRPr="008C2D49">
          <w:rPr>
            <w:rStyle w:val="Hyperlink"/>
          </w:rPr>
          <w:t>https://rmssoft.co.za</w:t>
        </w:r>
      </w:hyperlink>
      <w:r w:rsidR="00631A8B">
        <w:t xml:space="preserve">. </w:t>
      </w:r>
      <w:r w:rsidR="00BC2F6D">
        <w:t>This software version is v</w:t>
      </w:r>
      <w:r w:rsidR="00631A8B">
        <w:t>ersion 1.0 and it is shown on the login page of the system together with the RMSSOFT Logo.</w:t>
      </w:r>
      <w:r w:rsidR="009370BC">
        <w:t xml:space="preserve"> Do not attempt to enter your details or access the system if the </w:t>
      </w:r>
      <w:r w:rsidR="009370BC" w:rsidRPr="009370BC">
        <w:rPr>
          <w:b/>
        </w:rPr>
        <w:t>https</w:t>
      </w:r>
      <w:r w:rsidR="009370BC">
        <w:t xml:space="preserve"> prefix does not exist in the URL.</w:t>
      </w:r>
      <w:r w:rsidR="00064CCC">
        <w:t xml:space="preserve"> The system under discussion will be identified as RMSSOFT v1.0 henceforth.</w:t>
      </w:r>
    </w:p>
    <w:p w14:paraId="3349A4BE" w14:textId="699CF4B4" w:rsidR="001E5887" w:rsidRDefault="001E5887" w:rsidP="001E5887">
      <w:pPr>
        <w:pStyle w:val="Heading2"/>
      </w:pPr>
      <w:bookmarkStart w:id="159" w:name="_Toc526345631"/>
      <w:r>
        <w:t>Document Purpose and Scope</w:t>
      </w:r>
      <w:bookmarkEnd w:id="159"/>
    </w:p>
    <w:p w14:paraId="744E4280" w14:textId="47417A8D" w:rsidR="00542EC2" w:rsidRDefault="008C67D8" w:rsidP="00792B67">
      <w:pPr>
        <w:pStyle w:val="BodyText"/>
      </w:pPr>
      <w:r>
        <w:t>The purpose of this document is to exhibit, to the end user, how the RMSSOFT v1.0 system operates. It covers the operational explanations as to how the following system modules operate:</w:t>
      </w:r>
    </w:p>
    <w:p w14:paraId="457B5A3D" w14:textId="77777777" w:rsidR="008C67D8" w:rsidRDefault="008C67D8" w:rsidP="00876364">
      <w:pPr>
        <w:pStyle w:val="BodyText"/>
        <w:numPr>
          <w:ilvl w:val="0"/>
          <w:numId w:val="24"/>
        </w:numPr>
      </w:pPr>
      <w:r>
        <w:t>Login Password Management</w:t>
      </w:r>
    </w:p>
    <w:p w14:paraId="2841B6D2" w14:textId="77777777" w:rsidR="008C67D8" w:rsidRDefault="008C67D8" w:rsidP="00876364">
      <w:pPr>
        <w:pStyle w:val="BodyText"/>
        <w:numPr>
          <w:ilvl w:val="0"/>
          <w:numId w:val="24"/>
        </w:numPr>
      </w:pPr>
      <w:r>
        <w:t>Manage System Settings</w:t>
      </w:r>
    </w:p>
    <w:p w14:paraId="7C0F55E6" w14:textId="77777777" w:rsidR="008C67D8" w:rsidRDefault="008C67D8" w:rsidP="00876364">
      <w:pPr>
        <w:pStyle w:val="BodyText"/>
        <w:numPr>
          <w:ilvl w:val="0"/>
          <w:numId w:val="24"/>
        </w:numPr>
      </w:pPr>
      <w:r>
        <w:t>Manage User Access Control</w:t>
      </w:r>
    </w:p>
    <w:p w14:paraId="735F60EC" w14:textId="77777777" w:rsidR="008C67D8" w:rsidRDefault="008C67D8" w:rsidP="00876364">
      <w:pPr>
        <w:pStyle w:val="BodyText"/>
        <w:numPr>
          <w:ilvl w:val="0"/>
          <w:numId w:val="24"/>
        </w:numPr>
      </w:pPr>
      <w:r>
        <w:t>Manage Wheel Measurements</w:t>
      </w:r>
    </w:p>
    <w:p w14:paraId="2D162E0E" w14:textId="77777777" w:rsidR="008C67D8" w:rsidRDefault="008C67D8" w:rsidP="00876364">
      <w:pPr>
        <w:pStyle w:val="BodyText"/>
        <w:numPr>
          <w:ilvl w:val="0"/>
          <w:numId w:val="24"/>
        </w:numPr>
      </w:pPr>
      <w:r>
        <w:t>System Activity Logs Management</w:t>
      </w:r>
    </w:p>
    <w:p w14:paraId="46F18D5A" w14:textId="77777777" w:rsidR="008C67D8" w:rsidRDefault="008C67D8" w:rsidP="00876364">
      <w:pPr>
        <w:pStyle w:val="BodyText"/>
        <w:numPr>
          <w:ilvl w:val="0"/>
          <w:numId w:val="24"/>
        </w:numPr>
      </w:pPr>
      <w:r>
        <w:t>Wheel Measurements Planning Report Management</w:t>
      </w:r>
    </w:p>
    <w:p w14:paraId="3BC88D5D" w14:textId="17E3F032" w:rsidR="008C67D8" w:rsidRDefault="008C67D8" w:rsidP="00876364">
      <w:pPr>
        <w:pStyle w:val="BodyText"/>
        <w:numPr>
          <w:ilvl w:val="0"/>
          <w:numId w:val="24"/>
        </w:numPr>
      </w:pPr>
      <w:r>
        <w:t>Wheel Re</w:t>
      </w:r>
      <w:r>
        <w:t>-</w:t>
      </w:r>
      <w:r>
        <w:t>profiling Data Management</w:t>
      </w:r>
    </w:p>
    <w:p w14:paraId="31814504" w14:textId="77777777" w:rsidR="008C67D8" w:rsidRPr="00792B67" w:rsidRDefault="008C67D8" w:rsidP="008C67D8">
      <w:pPr>
        <w:pStyle w:val="BodyText"/>
        <w:ind w:left="720"/>
      </w:pPr>
    </w:p>
    <w:p w14:paraId="2055E1A4" w14:textId="77777777" w:rsidR="00912831" w:rsidRPr="00912831" w:rsidRDefault="00912831" w:rsidP="00912831">
      <w:pPr>
        <w:pStyle w:val="BodyText"/>
      </w:pPr>
    </w:p>
    <w:p w14:paraId="1EB31828" w14:textId="00AC59B4" w:rsidR="007C3EA6" w:rsidRDefault="007C3EA6" w:rsidP="007C3EA6">
      <w:pPr>
        <w:pStyle w:val="Heading1"/>
      </w:pPr>
      <w:bookmarkStart w:id="160" w:name="_Toc526345632"/>
      <w:r>
        <w:lastRenderedPageBreak/>
        <w:t>Referenced Documents</w:t>
      </w:r>
      <w:bookmarkEnd w:id="160"/>
    </w:p>
    <w:p w14:paraId="6BF0E11B" w14:textId="576C2EAC" w:rsidR="00B008C7" w:rsidRPr="00B008C7" w:rsidRDefault="006B5306" w:rsidP="00B008C7">
      <w:pPr>
        <w:pStyle w:val="BodyText"/>
      </w:pPr>
      <w:r>
        <w:t>Not Applicable.</w:t>
      </w:r>
    </w:p>
    <w:p w14:paraId="2CA6927A" w14:textId="069A2544" w:rsidR="00CB59E7" w:rsidRDefault="00CB59E7" w:rsidP="00CB59E7">
      <w:pPr>
        <w:pStyle w:val="Heading1"/>
      </w:pPr>
      <w:bookmarkStart w:id="161" w:name="_Toc526345633"/>
      <w:r>
        <w:lastRenderedPageBreak/>
        <w:t>Help Documentation</w:t>
      </w:r>
      <w:bookmarkEnd w:id="161"/>
    </w:p>
    <w:p w14:paraId="5BD4EC50" w14:textId="063C98BF" w:rsidR="00940B3D" w:rsidRPr="00940B3D" w:rsidRDefault="00940B3D" w:rsidP="00940B3D">
      <w:pPr>
        <w:pStyle w:val="BodyText"/>
      </w:pPr>
      <w:r>
        <w:t>This section deals with the operational help documentation for the RMSSOFT v1.0 system.</w:t>
      </w:r>
    </w:p>
    <w:p w14:paraId="089871B6" w14:textId="34DFAFB6" w:rsidR="00EA54AC" w:rsidRPr="00EA54AC" w:rsidRDefault="00EA54AC" w:rsidP="00EA54AC">
      <w:pPr>
        <w:pStyle w:val="Heading2"/>
      </w:pPr>
      <w:bookmarkStart w:id="162" w:name="_Toc526345634"/>
      <w:r>
        <w:t>General Functions</w:t>
      </w:r>
      <w:bookmarkEnd w:id="162"/>
    </w:p>
    <w:p w14:paraId="0D4E0ECA" w14:textId="2E6577F6" w:rsidR="00CB59E7" w:rsidRDefault="00A43FAB" w:rsidP="00EA54AC">
      <w:pPr>
        <w:pStyle w:val="Heading3"/>
      </w:pPr>
      <w:bookmarkStart w:id="163" w:name="_Toc526345635"/>
      <w:r>
        <w:t>Login Page</w:t>
      </w:r>
      <w:bookmarkEnd w:id="163"/>
    </w:p>
    <w:p w14:paraId="655CA7CC" w14:textId="49713932" w:rsidR="00AC748E" w:rsidRDefault="00AC748E" w:rsidP="00AC748E">
      <w:pPr>
        <w:pStyle w:val="BodyText"/>
      </w:pPr>
      <w:r>
        <w:t xml:space="preserve">To access the system login page, enter </w:t>
      </w:r>
      <w:hyperlink r:id="rId22" w:history="1">
        <w:r w:rsidRPr="008C2D49">
          <w:rPr>
            <w:rStyle w:val="Hyperlink"/>
          </w:rPr>
          <w:t>www.rmssoft.co.za</w:t>
        </w:r>
      </w:hyperlink>
      <w:r>
        <w:t xml:space="preserve"> in the address bar of your browser of your choice. Please note that RMSSOFT v1.0 is only compatible with the following browsers:</w:t>
      </w:r>
    </w:p>
    <w:p w14:paraId="3E3DE48F" w14:textId="37AA6F8C" w:rsidR="00AC748E" w:rsidRDefault="00AC748E" w:rsidP="00876364">
      <w:pPr>
        <w:pStyle w:val="BodyText"/>
        <w:numPr>
          <w:ilvl w:val="0"/>
          <w:numId w:val="25"/>
        </w:numPr>
      </w:pPr>
      <w:r>
        <w:t>Google Chrome version 66 and above</w:t>
      </w:r>
    </w:p>
    <w:p w14:paraId="317D86D5" w14:textId="2086235B" w:rsidR="00AC748E" w:rsidRDefault="00AC748E" w:rsidP="00876364">
      <w:pPr>
        <w:pStyle w:val="BodyText"/>
        <w:numPr>
          <w:ilvl w:val="0"/>
          <w:numId w:val="25"/>
        </w:numPr>
      </w:pPr>
      <w:r>
        <w:t>Mozilla Firefox version 57 and above</w:t>
      </w:r>
    </w:p>
    <w:p w14:paraId="17AC0F54" w14:textId="6E8016F4" w:rsidR="00AC748E" w:rsidRDefault="00AC748E" w:rsidP="00AC748E">
      <w:pPr>
        <w:pStyle w:val="BodyText"/>
      </w:pPr>
      <w:r>
        <w:t>You will not be able to login into the system if you are using an unsupported browser. The following Figure 1 shows the message and options you have when faced with an incompatible web browser.</w:t>
      </w:r>
    </w:p>
    <w:p w14:paraId="42FD7DD6" w14:textId="6E1EB3BE" w:rsidR="00AC748E" w:rsidRDefault="007A0D2E" w:rsidP="00AC748E">
      <w:pPr>
        <w:pStyle w:val="BodyText"/>
      </w:pPr>
      <w:r w:rsidRPr="007A0D2E">
        <w:rPr>
          <w:noProof/>
          <w:lang w:val="en-US"/>
        </w:rPr>
        <w:t xml:space="preserve"> </w:t>
      </w:r>
      <w:r>
        <w:rPr>
          <w:noProof/>
          <w:lang w:val="en-US"/>
        </w:rPr>
        <w:drawing>
          <wp:inline distT="0" distB="0" distL="0" distR="0" wp14:anchorId="4B5BA87E" wp14:editId="16BCF6C8">
            <wp:extent cx="6120765" cy="3440578"/>
            <wp:effectExtent l="0" t="0" r="0" b="7620"/>
            <wp:docPr id="10" name="Picture 10" descr="C:\Users\Bheki Mthethwa\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heki Mthethwa\Pictures\Screenshots\Screenshot (3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62251874" w14:textId="5C36E7D9" w:rsidR="00AE1456" w:rsidRDefault="00AE1456" w:rsidP="00AC748E">
      <w:pPr>
        <w:pStyle w:val="BodyText"/>
      </w:pPr>
      <w:r>
        <w:t>Figure 1, “Login Page showing browser incompatible message”</w:t>
      </w:r>
    </w:p>
    <w:p w14:paraId="41971B53" w14:textId="66392C0D" w:rsidR="004B38AF" w:rsidRDefault="004B38AF" w:rsidP="00AC748E">
      <w:pPr>
        <w:pStyle w:val="BodyText"/>
      </w:pPr>
      <w:r>
        <w:t>The user has the option of downloading the latest Google Chrome or Mozilla Firefox web browsers. The message seen above the login form has the direct links to the download pages for both web browsers.</w:t>
      </w:r>
    </w:p>
    <w:p w14:paraId="3EBB2C6E" w14:textId="3FE5C2E3" w:rsidR="00E82AC7" w:rsidRDefault="007A0D2E" w:rsidP="00E82AC7">
      <w:pPr>
        <w:pStyle w:val="BodyText"/>
        <w:ind w:left="720"/>
      </w:pPr>
      <w:r>
        <w:rPr>
          <w:noProof/>
          <w:lang w:val="en-US"/>
        </w:rPr>
        <w:lastRenderedPageBreak/>
        <w:drawing>
          <wp:inline distT="0" distB="0" distL="0" distR="0" wp14:anchorId="47A6A8A6" wp14:editId="3F0815CA">
            <wp:extent cx="6120765" cy="3440578"/>
            <wp:effectExtent l="0" t="0" r="0" b="7620"/>
            <wp:docPr id="11" name="Picture 11" descr="C:\Users\Bheki Mthethwa\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heki Mthethwa\Pictures\Screenshots\Screenshot (3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5EDA4BCD" w14:textId="13C02009" w:rsidR="00E82AC7" w:rsidRDefault="00E82AC7" w:rsidP="00E82AC7">
      <w:pPr>
        <w:pStyle w:val="BodyText"/>
        <w:ind w:left="720"/>
      </w:pPr>
      <w:r>
        <w:t>Figure 2, “RMSSOFT v1.0 login page”</w:t>
      </w:r>
    </w:p>
    <w:p w14:paraId="64FE2CB0" w14:textId="77777777" w:rsidR="00506F4B" w:rsidRDefault="00506F4B" w:rsidP="00506F4B">
      <w:pPr>
        <w:pStyle w:val="BodyText"/>
      </w:pPr>
      <w:r>
        <w:t>Assuming the browser you are using is supported and compatible to RMSSOFT v1.0, Figure 2 shows the login page without the browser incompatibility message. In Figure 2, the login page form requests the completion of the following fields:</w:t>
      </w:r>
    </w:p>
    <w:p w14:paraId="06053867" w14:textId="77777777" w:rsidR="00506F4B" w:rsidRDefault="00506F4B" w:rsidP="00876364">
      <w:pPr>
        <w:pStyle w:val="BodyText"/>
        <w:numPr>
          <w:ilvl w:val="0"/>
          <w:numId w:val="26"/>
        </w:numPr>
      </w:pPr>
      <w:r>
        <w:t>Staff Number (At least 4 or more Alpha-numeric characters)</w:t>
      </w:r>
    </w:p>
    <w:p w14:paraId="11518071" w14:textId="77777777" w:rsidR="00506F4B" w:rsidRDefault="00506F4B" w:rsidP="00876364">
      <w:pPr>
        <w:pStyle w:val="BodyText"/>
        <w:numPr>
          <w:ilvl w:val="0"/>
          <w:numId w:val="26"/>
        </w:numPr>
      </w:pPr>
      <w:r>
        <w:t>Password (At least 8 or more Alpha-numeric characters)</w:t>
      </w:r>
    </w:p>
    <w:p w14:paraId="0BCA251B" w14:textId="4829D16B" w:rsidR="00506F4B" w:rsidRPr="00AC748E" w:rsidRDefault="00506F4B" w:rsidP="006F5F46">
      <w:pPr>
        <w:pStyle w:val="BodyText"/>
      </w:pPr>
      <w:r>
        <w:t>The login page will not log you in if you do not meet the above requirements and you use incorrect login credentials. In order to login into the system, your administrator will create a user account for you and the system will automatically email you the login credentials and link to the RMSSOFT v1.0 system.</w:t>
      </w:r>
    </w:p>
    <w:p w14:paraId="147FDEF1" w14:textId="2295723B" w:rsidR="00EA54AC" w:rsidRDefault="00A43FAB" w:rsidP="00EA54AC">
      <w:pPr>
        <w:pStyle w:val="Heading3"/>
      </w:pPr>
      <w:bookmarkStart w:id="164" w:name="_Toc526345636"/>
      <w:r>
        <w:t>Terms and Conditions of Use Page</w:t>
      </w:r>
      <w:bookmarkEnd w:id="164"/>
    </w:p>
    <w:p w14:paraId="0753E43F" w14:textId="5F1A96F9" w:rsidR="006F5F46" w:rsidRPr="006F5F46" w:rsidRDefault="006F5F46" w:rsidP="006F5F46">
      <w:pPr>
        <w:pStyle w:val="BodyText"/>
      </w:pPr>
      <w:r>
        <w:t xml:space="preserve">To view the terms and conditions of use of the RMSSOFT v1.0 system, click on the </w:t>
      </w:r>
      <w:r w:rsidR="00B920A5">
        <w:t xml:space="preserve">“Read </w:t>
      </w:r>
      <w:r>
        <w:t xml:space="preserve">Terms and </w:t>
      </w:r>
      <w:r w:rsidR="00B920A5">
        <w:t>Conditions”</w:t>
      </w:r>
      <w:r>
        <w:t xml:space="preserve"> </w:t>
      </w:r>
      <w:r w:rsidR="00B920A5">
        <w:t>hyper-</w:t>
      </w:r>
      <w:r>
        <w:t>link below the LOGIN button shown in Figure 2.</w:t>
      </w:r>
    </w:p>
    <w:p w14:paraId="051706E1" w14:textId="49E33006" w:rsidR="00A43FAB" w:rsidRDefault="00A43FAB" w:rsidP="00EA54AC">
      <w:pPr>
        <w:pStyle w:val="Heading3"/>
      </w:pPr>
      <w:bookmarkStart w:id="165" w:name="_Toc526345637"/>
      <w:r>
        <w:t xml:space="preserve">Login Password Management </w:t>
      </w:r>
      <w:r w:rsidR="00136EF4">
        <w:t>Function</w:t>
      </w:r>
      <w:bookmarkEnd w:id="165"/>
    </w:p>
    <w:p w14:paraId="665F1781" w14:textId="2FEBD534" w:rsidR="009F4049" w:rsidRDefault="009F4049" w:rsidP="009F4049">
      <w:pPr>
        <w:pStyle w:val="BodyText"/>
      </w:pPr>
      <w:r>
        <w:t>This section deals with the user password management for logging into the system. Figure 3 shows the fields that need to be completed. It also shows the profile details of the currently logged in user.</w:t>
      </w:r>
      <w:r w:rsidR="008F4699">
        <w:t xml:space="preserve"> This is where the user updates their login password by specifying the following fields:</w:t>
      </w:r>
    </w:p>
    <w:p w14:paraId="5A504A43" w14:textId="77777777" w:rsidR="008F4699" w:rsidRDefault="008F4699" w:rsidP="00876364">
      <w:pPr>
        <w:pStyle w:val="BodyText"/>
        <w:numPr>
          <w:ilvl w:val="0"/>
          <w:numId w:val="26"/>
        </w:numPr>
      </w:pPr>
      <w:r>
        <w:t xml:space="preserve">Current Password </w:t>
      </w:r>
      <w:r>
        <w:t>(At least 8 or more Alpha-numeric characters)</w:t>
      </w:r>
    </w:p>
    <w:p w14:paraId="1E0D27B3" w14:textId="77777777" w:rsidR="008F4699" w:rsidRDefault="008F4699" w:rsidP="00876364">
      <w:pPr>
        <w:pStyle w:val="BodyText"/>
        <w:numPr>
          <w:ilvl w:val="0"/>
          <w:numId w:val="26"/>
        </w:numPr>
      </w:pPr>
      <w:r>
        <w:t xml:space="preserve">New Password </w:t>
      </w:r>
      <w:r>
        <w:t>(At least 8 or more Alpha-numeric characters)</w:t>
      </w:r>
    </w:p>
    <w:p w14:paraId="3FDFD81E" w14:textId="0972D8FC" w:rsidR="008F4699" w:rsidRDefault="008F4699" w:rsidP="00876364">
      <w:pPr>
        <w:pStyle w:val="BodyText"/>
        <w:numPr>
          <w:ilvl w:val="0"/>
          <w:numId w:val="26"/>
        </w:numPr>
      </w:pPr>
      <w:r>
        <w:t xml:space="preserve">Repeat New Password </w:t>
      </w:r>
      <w:r>
        <w:t>(At least 8 or more Alpha-numeric characters</w:t>
      </w:r>
      <w:r>
        <w:t xml:space="preserve"> and must match new password</w:t>
      </w:r>
      <w:r>
        <w:t>)</w:t>
      </w:r>
    </w:p>
    <w:p w14:paraId="1A83088D" w14:textId="269F4C7F" w:rsidR="008F4699" w:rsidRDefault="001D6045" w:rsidP="001D6045">
      <w:pPr>
        <w:pStyle w:val="BodyText"/>
      </w:pPr>
      <w:r>
        <w:t>After the above requirements have been met, you can update the password and an email will be sent to you with the new password.</w:t>
      </w:r>
      <w:r w:rsidR="00125F98">
        <w:t xml:space="preserve"> </w:t>
      </w:r>
    </w:p>
    <w:p w14:paraId="6915A68C" w14:textId="51E85466" w:rsidR="009F4049" w:rsidRDefault="009F4049" w:rsidP="009F4049">
      <w:pPr>
        <w:pStyle w:val="BodyText"/>
      </w:pPr>
      <w:r>
        <w:rPr>
          <w:noProof/>
          <w:lang w:val="en-US"/>
        </w:rPr>
        <w:lastRenderedPageBreak/>
        <w:drawing>
          <wp:inline distT="0" distB="0" distL="0" distR="0" wp14:anchorId="7DB50BB6" wp14:editId="46AA5F96">
            <wp:extent cx="6120765" cy="3440578"/>
            <wp:effectExtent l="0" t="0" r="0" b="7620"/>
            <wp:docPr id="12" name="Picture 12" descr="C:\Users\Bheki Mthethwa\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heki Mthethwa\Pictures\Screenshots\Screenshot (2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02390724" w14:textId="47A05280" w:rsidR="002B162A" w:rsidRPr="009F4049" w:rsidRDefault="002B162A" w:rsidP="009F4049">
      <w:pPr>
        <w:pStyle w:val="BodyText"/>
      </w:pPr>
      <w:r>
        <w:t>Figure 3, “Edit Login Password Screen”</w:t>
      </w:r>
    </w:p>
    <w:p w14:paraId="5A4C16B3" w14:textId="690EAB84" w:rsidR="00EA54AC" w:rsidRDefault="00EA54AC" w:rsidP="00EA54AC">
      <w:pPr>
        <w:pStyle w:val="Heading2"/>
      </w:pPr>
      <w:bookmarkStart w:id="166" w:name="_Toc526345638"/>
      <w:r>
        <w:t>Administrator Functions</w:t>
      </w:r>
      <w:bookmarkEnd w:id="166"/>
    </w:p>
    <w:p w14:paraId="33D46DBD" w14:textId="49ADCA52" w:rsidR="006751A3" w:rsidRPr="006751A3" w:rsidRDefault="006751A3" w:rsidP="006751A3">
      <w:pPr>
        <w:pStyle w:val="BodyText"/>
      </w:pPr>
      <w:r>
        <w:t>This function is only visible to the system administrators who are assigned by the Super Administrator (RMSSOFT v1.0 System Developers)</w:t>
      </w:r>
      <w:r w:rsidR="005273AF">
        <w:t xml:space="preserve"> and</w:t>
      </w:r>
      <w:r>
        <w:t>/or the end user System Administrator.</w:t>
      </w:r>
      <w:r w:rsidR="00A80202">
        <w:t xml:space="preserve"> The non-administrator user roles do not have access to this functionality and therefore their menu will not show this module.</w:t>
      </w:r>
    </w:p>
    <w:p w14:paraId="0EB28E8C" w14:textId="2BB62335" w:rsidR="00EA54AC" w:rsidRDefault="00EA54AC" w:rsidP="00EA54AC">
      <w:pPr>
        <w:pStyle w:val="Heading3"/>
      </w:pPr>
      <w:bookmarkStart w:id="167" w:name="_Toc526345639"/>
      <w:r>
        <w:t>Manage User Access Control</w:t>
      </w:r>
      <w:r w:rsidR="00136EF4">
        <w:t xml:space="preserve"> Function</w:t>
      </w:r>
      <w:bookmarkEnd w:id="167"/>
    </w:p>
    <w:p w14:paraId="09470CDD" w14:textId="0F57D54E" w:rsidR="00952408" w:rsidRPr="00952408" w:rsidRDefault="00952408" w:rsidP="00952408">
      <w:pPr>
        <w:pStyle w:val="BodyText"/>
      </w:pPr>
      <w:r>
        <w:t>This section deals with the management of user accounts, resetting of user passwords and management of user roles.</w:t>
      </w:r>
    </w:p>
    <w:p w14:paraId="111B7F23" w14:textId="3C18C00C" w:rsidR="00887D70" w:rsidRDefault="00887D70" w:rsidP="00887D70">
      <w:pPr>
        <w:pStyle w:val="Heading4"/>
      </w:pPr>
      <w:r>
        <w:t>Reset User Password</w:t>
      </w:r>
      <w:r w:rsidR="008A3E21">
        <w:t xml:space="preserve"> Function</w:t>
      </w:r>
    </w:p>
    <w:p w14:paraId="526D689C" w14:textId="77777777" w:rsidR="00F54E30" w:rsidRDefault="00F54E30" w:rsidP="00F54E30">
      <w:pPr>
        <w:pStyle w:val="BodyText"/>
      </w:pPr>
      <w:r>
        <w:t>To access the reset user password function, the administrator must click the “Manage User Access Control&gt;&gt;Reset User Password” links.</w:t>
      </w:r>
    </w:p>
    <w:p w14:paraId="563384B8" w14:textId="62CFA157" w:rsidR="00E948DC" w:rsidRDefault="00E948DC" w:rsidP="00E948DC">
      <w:pPr>
        <w:pStyle w:val="BodyText"/>
      </w:pPr>
      <w:r>
        <w:t>If a specific staff member has forgotten their system login password, the administrator can reset the</w:t>
      </w:r>
      <w:r w:rsidR="00FE32AD">
        <w:t xml:space="preserve"> staff member’s login</w:t>
      </w:r>
      <w:r>
        <w:t xml:space="preserve"> password by entering the</w:t>
      </w:r>
      <w:r w:rsidR="00FE32AD">
        <w:t xml:space="preserve"> </w:t>
      </w:r>
      <w:r>
        <w:t>staff</w:t>
      </w:r>
      <w:r w:rsidR="00FE32AD">
        <w:t xml:space="preserve"> member’s staff</w:t>
      </w:r>
      <w:r>
        <w:t xml:space="preserve"> number into the Password Recovery Form and clicking </w:t>
      </w:r>
      <w:r w:rsidR="00E25C06">
        <w:t xml:space="preserve">the </w:t>
      </w:r>
      <w:r>
        <w:t>RESET PASSWORD button as shown in Figure 4.</w:t>
      </w:r>
      <w:r w:rsidR="00E25C06">
        <w:t xml:space="preserve"> </w:t>
      </w:r>
      <w:r w:rsidR="00AA7EB6">
        <w:t>The system will automatically generate a random new password and email the staff member the new password. If</w:t>
      </w:r>
      <w:r w:rsidR="001B26B5">
        <w:t xml:space="preserve"> the staff number entered does not match a specific user account, the system will notify the administrator via a pop-up dialogue box.</w:t>
      </w:r>
      <w:r w:rsidR="00CB5E26">
        <w:t xml:space="preserve"> </w:t>
      </w:r>
    </w:p>
    <w:p w14:paraId="05774CAC" w14:textId="5BD2EA1A" w:rsidR="00A00171" w:rsidRDefault="00A00171" w:rsidP="00E948DC">
      <w:pPr>
        <w:pStyle w:val="BodyText"/>
      </w:pPr>
      <w:r>
        <w:rPr>
          <w:noProof/>
          <w:lang w:val="en-US"/>
        </w:rPr>
        <w:lastRenderedPageBreak/>
        <w:drawing>
          <wp:inline distT="0" distB="0" distL="0" distR="0" wp14:anchorId="0B4B6B0D" wp14:editId="1A7D60CB">
            <wp:extent cx="6120765" cy="3440578"/>
            <wp:effectExtent l="0" t="0" r="0" b="7620"/>
            <wp:docPr id="13" name="Picture 13" descr="C:\Users\Bheki Mthethwa\Pictures\Screenshots\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heki Mthethwa\Pictures\Screenshots\Screenshot (29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56F71613" w14:textId="01A633ED" w:rsidR="00A00171" w:rsidRPr="00E948DC" w:rsidRDefault="00A00171" w:rsidP="00E948DC">
      <w:pPr>
        <w:pStyle w:val="BodyText"/>
      </w:pPr>
      <w:r>
        <w:t>Figure 4, “Password Recovery Screen”</w:t>
      </w:r>
    </w:p>
    <w:p w14:paraId="66E90BAC" w14:textId="1C8C5B7C" w:rsidR="00887D70" w:rsidRDefault="00887D70" w:rsidP="00887D70">
      <w:pPr>
        <w:pStyle w:val="Heading4"/>
      </w:pPr>
      <w:r>
        <w:t>User Accounts Management</w:t>
      </w:r>
      <w:r w:rsidR="008A3E21">
        <w:t xml:space="preserve"> Function</w:t>
      </w:r>
    </w:p>
    <w:p w14:paraId="0737B4FF" w14:textId="48C533FC" w:rsidR="00CF16B9" w:rsidRDefault="00CF16B9" w:rsidP="00876364">
      <w:pPr>
        <w:pStyle w:val="BodyText"/>
        <w:numPr>
          <w:ilvl w:val="0"/>
          <w:numId w:val="19"/>
        </w:numPr>
      </w:pPr>
      <w:r>
        <w:t>Create User Account</w:t>
      </w:r>
    </w:p>
    <w:p w14:paraId="1681E889" w14:textId="69E56D3A" w:rsidR="006F11B9" w:rsidRDefault="00CB5E26" w:rsidP="00FB681F">
      <w:pPr>
        <w:pStyle w:val="BodyText"/>
      </w:pPr>
      <w:r>
        <w:t xml:space="preserve">When the system administrator wants to add a user account into the system, they </w:t>
      </w:r>
      <w:r w:rsidR="00236FC9">
        <w:t>access the “create user account” page by clicking the links “Manage User Access Control&gt;&gt;User Accounts Management&gt;&gt;Create User Account”.</w:t>
      </w:r>
      <w:r w:rsidR="007903B6">
        <w:t xml:space="preserve"> Figure 5 shows the page that appears.</w:t>
      </w:r>
    </w:p>
    <w:p w14:paraId="7D13565F" w14:textId="4AA2B50D" w:rsidR="007903B6" w:rsidRDefault="007903B6" w:rsidP="00FB681F">
      <w:pPr>
        <w:pStyle w:val="BodyText"/>
      </w:pPr>
      <w:r>
        <w:rPr>
          <w:noProof/>
          <w:lang w:val="en-US"/>
        </w:rPr>
        <w:drawing>
          <wp:inline distT="0" distB="0" distL="0" distR="0" wp14:anchorId="04FA9E92" wp14:editId="6D48A594">
            <wp:extent cx="6120765" cy="3440578"/>
            <wp:effectExtent l="0" t="0" r="0" b="7620"/>
            <wp:docPr id="14" name="Picture 14" descr="C:\Users\Bheki Mthethwa\Pictures\Screenshots\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heki Mthethwa\Pictures\Screenshots\Screenshot (3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558DEA6D" w14:textId="3B43C453" w:rsidR="007903B6" w:rsidRDefault="007903B6" w:rsidP="00FB681F">
      <w:pPr>
        <w:pStyle w:val="BodyText"/>
      </w:pPr>
      <w:r>
        <w:t>Figure 5, “</w:t>
      </w:r>
      <w:r w:rsidR="00C05DF2">
        <w:t>Create User Accounts Screen</w:t>
      </w:r>
      <w:r>
        <w:t>”</w:t>
      </w:r>
    </w:p>
    <w:p w14:paraId="76A8CDC3" w14:textId="3BB60F86" w:rsidR="00DA433E" w:rsidRDefault="00DA433E" w:rsidP="00FB681F">
      <w:pPr>
        <w:pStyle w:val="BodyText"/>
      </w:pPr>
      <w:r>
        <w:lastRenderedPageBreak/>
        <w:t>The administrator then completes the following fields</w:t>
      </w:r>
      <w:r w:rsidR="001C3E60">
        <w:t xml:space="preserve"> as shown in Figure 5</w:t>
      </w:r>
      <w:r>
        <w:t>:</w:t>
      </w:r>
    </w:p>
    <w:p w14:paraId="44EAA6BA" w14:textId="50F594E1" w:rsidR="00DA433E" w:rsidRDefault="00DA433E" w:rsidP="00876364">
      <w:pPr>
        <w:pStyle w:val="BodyText"/>
        <w:numPr>
          <w:ilvl w:val="0"/>
          <w:numId w:val="27"/>
        </w:numPr>
        <w:ind w:left="720"/>
      </w:pPr>
      <w:r>
        <w:t>Name (</w:t>
      </w:r>
      <w:r w:rsidR="00F202D2">
        <w:t>At least Two or more characters, hyphens, space and letters only</w:t>
      </w:r>
      <w:r>
        <w:t>)</w:t>
      </w:r>
    </w:p>
    <w:p w14:paraId="41E103FF" w14:textId="3E1C858F" w:rsidR="00DA433E" w:rsidRDefault="00DA433E" w:rsidP="00876364">
      <w:pPr>
        <w:pStyle w:val="BodyText"/>
        <w:numPr>
          <w:ilvl w:val="0"/>
          <w:numId w:val="27"/>
        </w:numPr>
        <w:ind w:left="720"/>
      </w:pPr>
      <w:r>
        <w:t>Surname (</w:t>
      </w:r>
      <w:r w:rsidR="004B64F9">
        <w:t>At least Two or more characters, hyphens, space and letters only</w:t>
      </w:r>
      <w:r>
        <w:t>)</w:t>
      </w:r>
    </w:p>
    <w:p w14:paraId="27E579DF" w14:textId="154BD8FD" w:rsidR="00DA433E" w:rsidRDefault="00DA433E" w:rsidP="00876364">
      <w:pPr>
        <w:pStyle w:val="BodyText"/>
        <w:numPr>
          <w:ilvl w:val="0"/>
          <w:numId w:val="27"/>
        </w:numPr>
        <w:ind w:left="720"/>
      </w:pPr>
      <w:r>
        <w:t>Staff Number (</w:t>
      </w:r>
      <w:r w:rsidR="004B64F9">
        <w:t>At least 4 or more Alpha-numeric characters only</w:t>
      </w:r>
      <w:r w:rsidR="00711ECB">
        <w:t>, must be unique in system</w:t>
      </w:r>
      <w:r>
        <w:t>)</w:t>
      </w:r>
    </w:p>
    <w:p w14:paraId="5C25426B" w14:textId="31169CA1" w:rsidR="00DA433E" w:rsidRDefault="00DA433E" w:rsidP="00876364">
      <w:pPr>
        <w:pStyle w:val="BodyText"/>
        <w:numPr>
          <w:ilvl w:val="0"/>
          <w:numId w:val="27"/>
        </w:numPr>
        <w:ind w:left="720"/>
      </w:pPr>
      <w:r>
        <w:t>Email Address (</w:t>
      </w:r>
      <w:r w:rsidR="004B64F9">
        <w:t>Valid Email address</w:t>
      </w:r>
      <w:r>
        <w:t>)</w:t>
      </w:r>
    </w:p>
    <w:p w14:paraId="5B6B92E7" w14:textId="14265AFA" w:rsidR="00DA433E" w:rsidRDefault="00DA433E" w:rsidP="00876364">
      <w:pPr>
        <w:pStyle w:val="BodyText"/>
        <w:numPr>
          <w:ilvl w:val="0"/>
          <w:numId w:val="27"/>
        </w:numPr>
        <w:ind w:left="720"/>
      </w:pPr>
      <w:r>
        <w:t>Account State (</w:t>
      </w:r>
      <w:r w:rsidR="004B64F9">
        <w:t>Select Active or In-Active</w:t>
      </w:r>
      <w:r>
        <w:t>)</w:t>
      </w:r>
    </w:p>
    <w:p w14:paraId="298527CD" w14:textId="1E7CDAE0" w:rsidR="00DA433E" w:rsidRDefault="00DA433E" w:rsidP="00876364">
      <w:pPr>
        <w:pStyle w:val="BodyText"/>
        <w:numPr>
          <w:ilvl w:val="0"/>
          <w:numId w:val="27"/>
        </w:numPr>
        <w:ind w:left="720"/>
      </w:pPr>
      <w:r>
        <w:t>User Role Profile (</w:t>
      </w:r>
      <w:r w:rsidR="004B64F9">
        <w:t>Select User Role Profile</w:t>
      </w:r>
      <w:r>
        <w:t>)</w:t>
      </w:r>
    </w:p>
    <w:p w14:paraId="2E2D15FB" w14:textId="0075C33A" w:rsidR="004F0799" w:rsidRDefault="00270CFF" w:rsidP="00FB681F">
      <w:pPr>
        <w:pStyle w:val="BodyText"/>
      </w:pPr>
      <w:r>
        <w:t>The user role profile defines the occupation of the staff member whose account is being created. The user role profiles need to be created first before assigning user accounts to the user role profiles.</w:t>
      </w:r>
      <w:r w:rsidR="001C5370">
        <w:t xml:space="preserve"> </w:t>
      </w:r>
      <w:r w:rsidR="004F0799">
        <w:t>The staff number entered must be unique in the system, since duplicate staff numbers are not allowed.</w:t>
      </w:r>
      <w:r w:rsidR="00F77825">
        <w:t xml:space="preserve"> Please make sure that you enter the staff number correctly as it is not editable at a later stage.</w:t>
      </w:r>
    </w:p>
    <w:p w14:paraId="425669F2" w14:textId="0E0F83DD" w:rsidR="001C5370" w:rsidRDefault="001C5370" w:rsidP="00FB681F">
      <w:pPr>
        <w:pStyle w:val="BodyText"/>
      </w:pPr>
      <w:r>
        <w:t>After the successful creation of the user account, an email is automatically sent to the staff member notifying them that their account has been created and the</w:t>
      </w:r>
      <w:r w:rsidR="003F2374">
        <w:t>ir system</w:t>
      </w:r>
      <w:r>
        <w:t xml:space="preserve"> login credentials are stated in the same email.</w:t>
      </w:r>
      <w:r w:rsidR="00993E08">
        <w:t xml:space="preserve"> The password is randomly generated and the staff member</w:t>
      </w:r>
      <w:r w:rsidR="00894A6C">
        <w:t>s are encouraged to update it</w:t>
      </w:r>
      <w:r w:rsidR="00993E08">
        <w:t xml:space="preserve"> to a password that can be easily remembered.</w:t>
      </w:r>
    </w:p>
    <w:p w14:paraId="7EF64515" w14:textId="5068200A" w:rsidR="00CF16B9" w:rsidRDefault="00CF16B9" w:rsidP="00876364">
      <w:pPr>
        <w:pStyle w:val="BodyText"/>
        <w:numPr>
          <w:ilvl w:val="0"/>
          <w:numId w:val="19"/>
        </w:numPr>
      </w:pPr>
      <w:r>
        <w:t>Edit User Account</w:t>
      </w:r>
    </w:p>
    <w:p w14:paraId="3C80BA47" w14:textId="1956C523" w:rsidR="0027786C" w:rsidRDefault="0027786C" w:rsidP="00FB681F">
      <w:pPr>
        <w:pStyle w:val="BodyText"/>
      </w:pPr>
      <w:r>
        <w:t>When the sy</w:t>
      </w:r>
      <w:r>
        <w:t>stem administrator wants to update a user account in</w:t>
      </w:r>
      <w:r>
        <w:t xml:space="preserve"> the system, they access the “</w:t>
      </w:r>
      <w:r>
        <w:t>edit</w:t>
      </w:r>
      <w:r>
        <w:t xml:space="preserve"> user account” page by clicking the links “Manage User Access Control&gt;&gt;User Accounts Management&gt;&gt;</w:t>
      </w:r>
      <w:r>
        <w:t>Edit</w:t>
      </w:r>
      <w:r>
        <w:t xml:space="preserve"> User Account”.</w:t>
      </w:r>
      <w:r>
        <w:t xml:space="preserve"> Figure 6 </w:t>
      </w:r>
      <w:r>
        <w:t>shows the page that appears</w:t>
      </w:r>
      <w:r>
        <w:t>.</w:t>
      </w:r>
    </w:p>
    <w:p w14:paraId="420372C5" w14:textId="0A2D81C5" w:rsidR="0027786C" w:rsidRDefault="00EF3E79" w:rsidP="00FB681F">
      <w:pPr>
        <w:pStyle w:val="BodyText"/>
      </w:pPr>
      <w:r>
        <w:rPr>
          <w:noProof/>
          <w:lang w:val="en-US"/>
        </w:rPr>
        <w:drawing>
          <wp:inline distT="0" distB="0" distL="0" distR="0" wp14:anchorId="66555CE4" wp14:editId="64862D98">
            <wp:extent cx="6120765" cy="3440578"/>
            <wp:effectExtent l="0" t="0" r="0" b="7620"/>
            <wp:docPr id="15" name="Picture 15" descr="C:\Users\Bheki Mthethwa\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heki Mthethwa\Pictures\Screenshots\Screenshot (3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0A8FFC3C" w14:textId="170BEAED" w:rsidR="00EF3E79" w:rsidRDefault="00EF3E79" w:rsidP="00FB681F">
      <w:pPr>
        <w:pStyle w:val="BodyText"/>
      </w:pPr>
      <w:r>
        <w:t>Figure 6, “Edit User Account Screen”</w:t>
      </w:r>
    </w:p>
    <w:p w14:paraId="50ADA6BF" w14:textId="0BF5E909" w:rsidR="00516FA8" w:rsidRDefault="00516FA8" w:rsidP="00FB681F">
      <w:pPr>
        <w:pStyle w:val="BodyText"/>
      </w:pPr>
      <w:r>
        <w:t>The administrator</w:t>
      </w:r>
      <w:r w:rsidR="00D460CE">
        <w:t xml:space="preserve"> can</w:t>
      </w:r>
      <w:r>
        <w:t xml:space="preserve"> then </w:t>
      </w:r>
      <w:r w:rsidR="00D460CE">
        <w:t xml:space="preserve">edit </w:t>
      </w:r>
      <w:r>
        <w:t>the following fields</w:t>
      </w:r>
      <w:r>
        <w:t xml:space="preserve"> as shown in Figure 6</w:t>
      </w:r>
      <w:r>
        <w:t>:</w:t>
      </w:r>
    </w:p>
    <w:p w14:paraId="30E2C235" w14:textId="77777777" w:rsidR="00516FA8" w:rsidRDefault="00516FA8" w:rsidP="00876364">
      <w:pPr>
        <w:pStyle w:val="BodyText"/>
        <w:numPr>
          <w:ilvl w:val="0"/>
          <w:numId w:val="27"/>
        </w:numPr>
      </w:pPr>
      <w:r>
        <w:t>Name (At least Two or more characters, hyphens, space and letters only)</w:t>
      </w:r>
    </w:p>
    <w:p w14:paraId="0ED114BE" w14:textId="7B21F678" w:rsidR="00516FA8" w:rsidRDefault="00516FA8" w:rsidP="00876364">
      <w:pPr>
        <w:pStyle w:val="BodyText"/>
        <w:numPr>
          <w:ilvl w:val="0"/>
          <w:numId w:val="27"/>
        </w:numPr>
      </w:pPr>
      <w:r>
        <w:t>Surname (At least Two or more characters, hyphens, space and letters only)</w:t>
      </w:r>
    </w:p>
    <w:p w14:paraId="06157227" w14:textId="77777777" w:rsidR="00516FA8" w:rsidRDefault="00516FA8" w:rsidP="00876364">
      <w:pPr>
        <w:pStyle w:val="BodyText"/>
        <w:numPr>
          <w:ilvl w:val="0"/>
          <w:numId w:val="27"/>
        </w:numPr>
      </w:pPr>
      <w:r>
        <w:t>Email Address (Valid Email address)</w:t>
      </w:r>
    </w:p>
    <w:p w14:paraId="7FC8ED53" w14:textId="77777777" w:rsidR="00516FA8" w:rsidRDefault="00516FA8" w:rsidP="00876364">
      <w:pPr>
        <w:pStyle w:val="BodyText"/>
        <w:numPr>
          <w:ilvl w:val="0"/>
          <w:numId w:val="27"/>
        </w:numPr>
      </w:pPr>
      <w:r>
        <w:t>Account State (Select Active or In-Active)</w:t>
      </w:r>
    </w:p>
    <w:p w14:paraId="5A457AF8" w14:textId="77777777" w:rsidR="00516FA8" w:rsidRDefault="00516FA8" w:rsidP="00876364">
      <w:pPr>
        <w:pStyle w:val="BodyText"/>
        <w:numPr>
          <w:ilvl w:val="0"/>
          <w:numId w:val="27"/>
        </w:numPr>
      </w:pPr>
      <w:r>
        <w:lastRenderedPageBreak/>
        <w:t>User Role Profile (Select User Role Profile)</w:t>
      </w:r>
    </w:p>
    <w:p w14:paraId="151E9102" w14:textId="50850155" w:rsidR="00516FA8" w:rsidRPr="00CF16B9" w:rsidRDefault="000162C4" w:rsidP="00FB681F">
      <w:pPr>
        <w:pStyle w:val="BodyText"/>
      </w:pPr>
      <w:r>
        <w:t xml:space="preserve">In order to pull up the details of the user account, the administrator enters the staff number, </w:t>
      </w:r>
      <w:r>
        <w:t>of the user account in question</w:t>
      </w:r>
      <w:r>
        <w:t>, in the search form above the “Edit User Account Form”.</w:t>
      </w:r>
      <w:r w:rsidR="001E0C94">
        <w:t xml:space="preserve"> Make sure that the user account profile that appears is indeed the correct profile. After updating the details successfully, an email is sent to the account holder stating that their profile has been updated.</w:t>
      </w:r>
    </w:p>
    <w:p w14:paraId="0EF3EBF1" w14:textId="4F9E76B1" w:rsidR="00887D70" w:rsidRDefault="00887D70" w:rsidP="00887D70">
      <w:pPr>
        <w:pStyle w:val="Heading4"/>
      </w:pPr>
      <w:r>
        <w:t>User Roles Management</w:t>
      </w:r>
      <w:r w:rsidR="008A3E21">
        <w:t xml:space="preserve"> Function</w:t>
      </w:r>
    </w:p>
    <w:p w14:paraId="6838D2CD" w14:textId="77777777" w:rsidR="00CF16B9" w:rsidRDefault="00CF16B9" w:rsidP="00876364">
      <w:pPr>
        <w:pStyle w:val="BodyText"/>
        <w:numPr>
          <w:ilvl w:val="0"/>
          <w:numId w:val="20"/>
        </w:numPr>
      </w:pPr>
      <w:r>
        <w:t>Create User Role</w:t>
      </w:r>
    </w:p>
    <w:p w14:paraId="13081473" w14:textId="4298DB3C" w:rsidR="0049356B" w:rsidRDefault="0049356B" w:rsidP="00FB681F">
      <w:pPr>
        <w:pStyle w:val="BodyText"/>
      </w:pPr>
      <w:r>
        <w:t xml:space="preserve">When the system administrator wants to add a </w:t>
      </w:r>
      <w:r>
        <w:t>user role</w:t>
      </w:r>
      <w:r>
        <w:t xml:space="preserve"> into the system, they access the “create user </w:t>
      </w:r>
      <w:r>
        <w:t>role</w:t>
      </w:r>
      <w:r>
        <w:t xml:space="preserve">” page by clicking the links “Manage User Access Control&gt;&gt;User Accounts Management&gt;&gt;Create User </w:t>
      </w:r>
      <w:r>
        <w:t>Role</w:t>
      </w:r>
      <w:r>
        <w:t>”.</w:t>
      </w:r>
      <w:r>
        <w:t xml:space="preserve"> Figure 7</w:t>
      </w:r>
      <w:r>
        <w:t xml:space="preserve"> shows the page that appears.</w:t>
      </w:r>
    </w:p>
    <w:p w14:paraId="6F22ECD5" w14:textId="0AA72C5A" w:rsidR="00997602" w:rsidRDefault="00997602" w:rsidP="00FB681F">
      <w:pPr>
        <w:pStyle w:val="BodyText"/>
      </w:pPr>
      <w:r>
        <w:rPr>
          <w:noProof/>
          <w:lang w:val="en-US"/>
        </w:rPr>
        <w:drawing>
          <wp:inline distT="0" distB="0" distL="0" distR="0" wp14:anchorId="1EB62DF4" wp14:editId="06A1D74D">
            <wp:extent cx="6120765" cy="3440578"/>
            <wp:effectExtent l="0" t="0" r="0" b="7620"/>
            <wp:docPr id="16" name="Picture 16" descr="C:\Users\Bheki Mthethwa\Pictures\Screenshots\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heki Mthethwa\Pictures\Screenshots\Screenshot (3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09CD68DC" w14:textId="5B3D7D60" w:rsidR="00997602" w:rsidRDefault="00997602" w:rsidP="00FB681F">
      <w:pPr>
        <w:pStyle w:val="BodyText"/>
      </w:pPr>
      <w:r>
        <w:t>Figure 7, “Create User Role Screen”</w:t>
      </w:r>
    </w:p>
    <w:p w14:paraId="0FF8A42C" w14:textId="431E5FA7" w:rsidR="004F2A4A" w:rsidRDefault="004F2A4A" w:rsidP="00FB681F">
      <w:pPr>
        <w:pStyle w:val="BodyText"/>
      </w:pPr>
      <w:r>
        <w:t>The screen shows a field requesting the user role name that needs to be added. The system does not allow duplicate user role names. The page also shows the default access rights that will be assigned to the user role. The administrator is free to set the appropriate access rights for the user role they are creating.</w:t>
      </w:r>
    </w:p>
    <w:p w14:paraId="114B5BA9" w14:textId="3B18439A" w:rsidR="0049356B" w:rsidRDefault="004F2A4A" w:rsidP="00FB681F">
      <w:pPr>
        <w:pStyle w:val="BodyText"/>
      </w:pPr>
      <w:r>
        <w:t xml:space="preserve">Clicking on the Planning Report Management activity name “Read” access right </w:t>
      </w:r>
      <w:r w:rsidR="00AE29A4">
        <w:t>checkbox</w:t>
      </w:r>
      <w:r>
        <w:t xml:space="preserve"> automatically shows the planning report column names. This is where the administrator can specify what columns will be visible in the planning report for a specific user role. This information hiding is important if you do not want to share sensitive information with specific stakeholders or user roles.</w:t>
      </w:r>
      <w:r w:rsidR="00E01B09">
        <w:t xml:space="preserve"> The default settings are that no columns are visible.</w:t>
      </w:r>
    </w:p>
    <w:p w14:paraId="45A20323" w14:textId="67E18F55" w:rsidR="00CF16B9" w:rsidRDefault="00CF16B9" w:rsidP="00876364">
      <w:pPr>
        <w:pStyle w:val="BodyText"/>
        <w:numPr>
          <w:ilvl w:val="0"/>
          <w:numId w:val="20"/>
        </w:numPr>
      </w:pPr>
      <w:r>
        <w:t>Edit User Role Access Rights</w:t>
      </w:r>
    </w:p>
    <w:p w14:paraId="1A95F16D" w14:textId="36F9E33D" w:rsidR="005C10CE" w:rsidRDefault="005C10CE" w:rsidP="00FB681F">
      <w:pPr>
        <w:pStyle w:val="BodyText"/>
      </w:pPr>
      <w:r>
        <w:t xml:space="preserve">When the system administrator wants to </w:t>
      </w:r>
      <w:r>
        <w:t>edit</w:t>
      </w:r>
      <w:r>
        <w:t xml:space="preserve"> a user role</w:t>
      </w:r>
      <w:r w:rsidR="008044DF">
        <w:t xml:space="preserve"> access rights</w:t>
      </w:r>
      <w:r>
        <w:t xml:space="preserve"> in</w:t>
      </w:r>
      <w:r>
        <w:t xml:space="preserve"> the system, they access the “</w:t>
      </w:r>
      <w:r>
        <w:t>e</w:t>
      </w:r>
      <w:r w:rsidR="008044DF">
        <w:t>d</w:t>
      </w:r>
      <w:r>
        <w:t>it</w:t>
      </w:r>
      <w:r>
        <w:t xml:space="preserve"> user role</w:t>
      </w:r>
      <w:r>
        <w:t xml:space="preserve"> access rights</w:t>
      </w:r>
      <w:r>
        <w:t>” page by clicking the links “Manage User Access Control&gt;&gt;User Accounts Management&gt;&gt;</w:t>
      </w:r>
      <w:r w:rsidR="008044DF">
        <w:t>Edit</w:t>
      </w:r>
      <w:r>
        <w:t xml:space="preserve"> User Role</w:t>
      </w:r>
      <w:r w:rsidR="008044DF">
        <w:t xml:space="preserve"> Access Rights</w:t>
      </w:r>
      <w:r>
        <w:t xml:space="preserve">”. Figure </w:t>
      </w:r>
      <w:r w:rsidR="0011077B">
        <w:t>8</w:t>
      </w:r>
      <w:r>
        <w:t xml:space="preserve"> shows the page that appears.</w:t>
      </w:r>
    </w:p>
    <w:p w14:paraId="34B52551" w14:textId="780437DC" w:rsidR="007F7C59" w:rsidRDefault="007F7C59" w:rsidP="00FB681F">
      <w:pPr>
        <w:pStyle w:val="BodyText"/>
      </w:pPr>
      <w:r>
        <w:rPr>
          <w:noProof/>
          <w:lang w:val="en-US"/>
        </w:rPr>
        <w:lastRenderedPageBreak/>
        <w:drawing>
          <wp:inline distT="0" distB="0" distL="0" distR="0" wp14:anchorId="5B581A28" wp14:editId="646F0420">
            <wp:extent cx="6120765" cy="3440578"/>
            <wp:effectExtent l="0" t="0" r="0" b="7620"/>
            <wp:docPr id="17" name="Picture 17" descr="C:\Users\Bheki Mthethwa\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heki Mthethwa\Pictures\Screenshots\Screenshot (3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11FE39E9" w14:textId="1CD4DEBA" w:rsidR="007F7C59" w:rsidRDefault="007F7C59" w:rsidP="00FB681F">
      <w:pPr>
        <w:pStyle w:val="BodyText"/>
      </w:pPr>
      <w:r>
        <w:t>Figure 8, “Edit User Role Access Rights”.</w:t>
      </w:r>
    </w:p>
    <w:p w14:paraId="2CE64FF3" w14:textId="2800248C" w:rsidR="005C10CE" w:rsidRDefault="007F7C59" w:rsidP="00FB681F">
      <w:pPr>
        <w:pStyle w:val="BodyText"/>
      </w:pPr>
      <w:r>
        <w:t>The administrator is free to upda</w:t>
      </w:r>
      <w:r w:rsidR="00991394">
        <w:t xml:space="preserve">te the Create, Read, </w:t>
      </w:r>
      <w:proofErr w:type="gramStart"/>
      <w:r w:rsidR="00991394">
        <w:t>Update</w:t>
      </w:r>
      <w:proofErr w:type="gramEnd"/>
      <w:r w:rsidR="00991394">
        <w:t xml:space="preserve"> or </w:t>
      </w:r>
      <w:r>
        <w:t>Delete access rights for each system activity per user role. The administrator can select the user role in question from the dropdown menu. This will in turn pull up the access rights for that specific user and the administrator can change these previously assigned access rights.</w:t>
      </w:r>
      <w:r w:rsidR="00991394">
        <w:t xml:space="preserve"> If a specific RMSSOFT v1.0 user falls under a specific user role that does not have access rights to perform the Create, Read, Update or Delete functions under a specific activity, and the user attempts to view or create or update under that activity, the system will prevent the actions from completion and they will be notified via a dialogue box that they do not have access rights to perform the actions.</w:t>
      </w:r>
    </w:p>
    <w:p w14:paraId="23E7CD0F" w14:textId="73133905" w:rsidR="00EA54AC" w:rsidRDefault="00EA54AC" w:rsidP="00EA54AC">
      <w:pPr>
        <w:pStyle w:val="Heading2"/>
      </w:pPr>
      <w:bookmarkStart w:id="168" w:name="_Toc526345640"/>
      <w:r>
        <w:t>User Functions</w:t>
      </w:r>
      <w:bookmarkEnd w:id="168"/>
    </w:p>
    <w:p w14:paraId="71505A87" w14:textId="32ADDB7D" w:rsidR="00A64A47" w:rsidRPr="00A64A47" w:rsidRDefault="00A64A47" w:rsidP="00A64A47">
      <w:pPr>
        <w:pStyle w:val="BodyText"/>
      </w:pPr>
      <w:r>
        <w:t>The functions in this section are common to both administrator users and non-administrator users.</w:t>
      </w:r>
    </w:p>
    <w:p w14:paraId="1E14B8EC" w14:textId="0571779B" w:rsidR="00A43FAB" w:rsidRDefault="00A43FAB" w:rsidP="00EA54AC">
      <w:pPr>
        <w:pStyle w:val="Heading3"/>
      </w:pPr>
      <w:bookmarkStart w:id="169" w:name="_Toc526345641"/>
      <w:r>
        <w:t>Manage System Settings</w:t>
      </w:r>
      <w:r w:rsidR="00136EF4">
        <w:t xml:space="preserve"> Function</w:t>
      </w:r>
      <w:bookmarkEnd w:id="169"/>
    </w:p>
    <w:p w14:paraId="3E4B7EE8" w14:textId="281EB9EA" w:rsidR="00A64A47" w:rsidRPr="00A64A47" w:rsidRDefault="00A64A47" w:rsidP="00A64A47">
      <w:pPr>
        <w:pStyle w:val="BodyText"/>
      </w:pPr>
      <w:r>
        <w:t>This section deals with the setup of the system settings for proper functionality of the system. It is compulsory for the system settings to be set in order for the system to work. Please make sure you setup this system before attempting to import wheel me</w:t>
      </w:r>
      <w:r w:rsidR="008F107C">
        <w:t>asurements or</w:t>
      </w:r>
      <w:r>
        <w:t xml:space="preserve"> generate planning reports.</w:t>
      </w:r>
    </w:p>
    <w:p w14:paraId="247CBCE3" w14:textId="7A184EA2" w:rsidR="00BA5730" w:rsidRDefault="00BA5730" w:rsidP="00BA5730">
      <w:pPr>
        <w:pStyle w:val="Heading4"/>
      </w:pPr>
      <w:r>
        <w:t>Asset Register Management</w:t>
      </w:r>
      <w:r>
        <w:t xml:space="preserve"> Function</w:t>
      </w:r>
    </w:p>
    <w:p w14:paraId="3825213D" w14:textId="77777777" w:rsidR="00FB62F4" w:rsidRDefault="00FB62F4" w:rsidP="00876364">
      <w:pPr>
        <w:pStyle w:val="BodyText"/>
        <w:numPr>
          <w:ilvl w:val="0"/>
          <w:numId w:val="21"/>
        </w:numPr>
      </w:pPr>
      <w:r>
        <w:t>Add Asset to System</w:t>
      </w:r>
    </w:p>
    <w:p w14:paraId="1A7FEF02" w14:textId="119DF940" w:rsidR="00EC532D" w:rsidRDefault="00EC532D" w:rsidP="00FB681F">
      <w:pPr>
        <w:pStyle w:val="BodyText"/>
      </w:pPr>
      <w:r>
        <w:t xml:space="preserve">When the </w:t>
      </w:r>
      <w:r>
        <w:t>user</w:t>
      </w:r>
      <w:r>
        <w:t xml:space="preserve"> wants to add </w:t>
      </w:r>
      <w:r>
        <w:t>an asset to the asset register in</w:t>
      </w:r>
      <w:r>
        <w:t xml:space="preserve"> the system, they access the “</w:t>
      </w:r>
      <w:r>
        <w:t>Add Asset to System</w:t>
      </w:r>
      <w:r>
        <w:t xml:space="preserve">” page by clicking the links “Manage </w:t>
      </w:r>
      <w:r>
        <w:t>System Settings</w:t>
      </w:r>
      <w:r>
        <w:t>&gt;&gt;</w:t>
      </w:r>
      <w:r>
        <w:t>Asset Register</w:t>
      </w:r>
      <w:r>
        <w:t xml:space="preserve"> Management&gt;&gt;</w:t>
      </w:r>
      <w:r>
        <w:t>Add Asset to System</w:t>
      </w:r>
      <w:r>
        <w:t xml:space="preserve">”. Figure </w:t>
      </w:r>
      <w:r w:rsidR="00D45932">
        <w:t>9</w:t>
      </w:r>
      <w:r>
        <w:t xml:space="preserve"> shows the page that appears.</w:t>
      </w:r>
    </w:p>
    <w:p w14:paraId="2E1804D2" w14:textId="458B9B82" w:rsidR="008A0C8A" w:rsidRDefault="008A0C8A" w:rsidP="00FB681F">
      <w:pPr>
        <w:pStyle w:val="BodyText"/>
      </w:pPr>
      <w:r>
        <w:rPr>
          <w:noProof/>
          <w:lang w:val="en-US"/>
        </w:rPr>
        <w:lastRenderedPageBreak/>
        <w:drawing>
          <wp:inline distT="0" distB="0" distL="0" distR="0" wp14:anchorId="37A2961E" wp14:editId="2EDCFD93">
            <wp:extent cx="6120765" cy="3440578"/>
            <wp:effectExtent l="0" t="0" r="0" b="7620"/>
            <wp:docPr id="18" name="Picture 18" descr="C:\Users\Bheki Mthethwa\Pictures\Screenshots\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heki Mthethwa\Pictures\Screenshots\Screenshot (3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6EF8B99B" w14:textId="64A88602" w:rsidR="008A0C8A" w:rsidRDefault="008A0C8A" w:rsidP="00FB681F">
      <w:pPr>
        <w:pStyle w:val="BodyText"/>
      </w:pPr>
      <w:r>
        <w:t>Figure 9, “Add Asset to Asset Register Screen”</w:t>
      </w:r>
    </w:p>
    <w:p w14:paraId="298413CB" w14:textId="301D9A83" w:rsidR="00431577" w:rsidRDefault="00A769D8" w:rsidP="00FB681F">
      <w:pPr>
        <w:pStyle w:val="BodyText"/>
      </w:pPr>
      <w:r>
        <w:t>The user must complete the following fields</w:t>
      </w:r>
    </w:p>
    <w:p w14:paraId="72F15A2E" w14:textId="7584E24B" w:rsidR="00A769D8" w:rsidRDefault="00A769D8" w:rsidP="00876364">
      <w:pPr>
        <w:pStyle w:val="BodyText"/>
        <w:numPr>
          <w:ilvl w:val="0"/>
          <w:numId w:val="28"/>
        </w:numPr>
      </w:pPr>
      <w:r>
        <w:t xml:space="preserve">Coach Type (Two or more characters, </w:t>
      </w:r>
      <w:proofErr w:type="spellStart"/>
      <w:r>
        <w:t>i.e</w:t>
      </w:r>
      <w:proofErr w:type="spellEnd"/>
      <w:r>
        <w:t xml:space="preserve"> Only digits, letters, hyphens and spaces allowed)</w:t>
      </w:r>
    </w:p>
    <w:p w14:paraId="3A6DE684" w14:textId="554D318D" w:rsidR="00A769D8" w:rsidRDefault="00A769D8" w:rsidP="00876364">
      <w:pPr>
        <w:pStyle w:val="BodyText"/>
        <w:numPr>
          <w:ilvl w:val="0"/>
          <w:numId w:val="28"/>
        </w:numPr>
      </w:pPr>
      <w:r>
        <w:t>Coach Category (Select between a Locomotive, Motor Coach or Trailer Coach)</w:t>
      </w:r>
    </w:p>
    <w:p w14:paraId="51D0E0CE" w14:textId="6682170B" w:rsidR="00A769D8" w:rsidRDefault="00A769D8" w:rsidP="00876364">
      <w:pPr>
        <w:pStyle w:val="BodyText"/>
        <w:numPr>
          <w:ilvl w:val="0"/>
          <w:numId w:val="28"/>
        </w:numPr>
      </w:pPr>
      <w:r>
        <w:t>Coach Number (</w:t>
      </w:r>
      <w:r>
        <w:t xml:space="preserve">Two or more characters, </w:t>
      </w:r>
      <w:proofErr w:type="spellStart"/>
      <w:r>
        <w:t>i.e</w:t>
      </w:r>
      <w:proofErr w:type="spellEnd"/>
      <w:r>
        <w:t xml:space="preserve"> Only digits, letters, hyphens and spaces allowed</w:t>
      </w:r>
      <w:r w:rsidR="00F04EDE">
        <w:t>, must be unique in the system</w:t>
      </w:r>
      <w:r>
        <w:t>)</w:t>
      </w:r>
    </w:p>
    <w:p w14:paraId="0D7C9F3E" w14:textId="27BAE421" w:rsidR="009508E6" w:rsidRDefault="00F04EDE" w:rsidP="00FB681F">
      <w:pPr>
        <w:pStyle w:val="BodyText"/>
      </w:pPr>
      <w:r>
        <w:t>The coach number must be unique in the system otherwise the system will prevent the addition of such an asset into the system.</w:t>
      </w:r>
    </w:p>
    <w:p w14:paraId="0378F190" w14:textId="77777777" w:rsidR="00FB62F4" w:rsidRDefault="00FB62F4" w:rsidP="00876364">
      <w:pPr>
        <w:pStyle w:val="BodyText"/>
        <w:numPr>
          <w:ilvl w:val="0"/>
          <w:numId w:val="21"/>
        </w:numPr>
      </w:pPr>
      <w:r>
        <w:t>Edit Asset in System</w:t>
      </w:r>
    </w:p>
    <w:p w14:paraId="0590FC24" w14:textId="60A36152" w:rsidR="0080435D" w:rsidRDefault="0080435D" w:rsidP="00FB681F">
      <w:pPr>
        <w:pStyle w:val="BodyText"/>
      </w:pPr>
      <w:r>
        <w:t xml:space="preserve">When the user wants to </w:t>
      </w:r>
      <w:r>
        <w:t>update</w:t>
      </w:r>
      <w:r>
        <w:t xml:space="preserve"> </w:t>
      </w:r>
      <w:r>
        <w:t>an asset in</w:t>
      </w:r>
      <w:r>
        <w:t xml:space="preserve"> the asset register in the system, they access the “</w:t>
      </w:r>
      <w:r>
        <w:t>Edit</w:t>
      </w:r>
      <w:r>
        <w:t xml:space="preserve"> Asset</w:t>
      </w:r>
      <w:r>
        <w:t xml:space="preserve"> in</w:t>
      </w:r>
      <w:r>
        <w:t xml:space="preserve"> System” page by clicking the links “Manage System Settings&gt;&gt;Asset Register Management&gt;&gt;</w:t>
      </w:r>
      <w:r>
        <w:t>Edit Asset in</w:t>
      </w:r>
      <w:r>
        <w:t xml:space="preserve"> System”. Figure </w:t>
      </w:r>
      <w:r w:rsidR="00D008CA">
        <w:t>10</w:t>
      </w:r>
      <w:r>
        <w:t xml:space="preserve"> shows the page that appears.</w:t>
      </w:r>
    </w:p>
    <w:p w14:paraId="4414348D" w14:textId="0C6DEBB0" w:rsidR="00BB6072" w:rsidRDefault="00BB6072" w:rsidP="00FB681F">
      <w:pPr>
        <w:pStyle w:val="BodyText"/>
      </w:pPr>
      <w:r>
        <w:t xml:space="preserve">As shown in Figure 10, the user must enter the coach number in the search form above the “Edit Asset Form”. The search form enables the user to pull up the asset record for that specific coach number. </w:t>
      </w:r>
      <w:r w:rsidR="00B01739">
        <w:t xml:space="preserve">The search form searches for the asset record as you enter the coach number. </w:t>
      </w:r>
      <w:r>
        <w:t>The user is then free to edit the Coach Type and Coach Number for that asset.</w:t>
      </w:r>
    </w:p>
    <w:p w14:paraId="382D69C8" w14:textId="11260399" w:rsidR="00442694" w:rsidRDefault="00442694" w:rsidP="00FB681F">
      <w:pPr>
        <w:pStyle w:val="BodyText"/>
      </w:pPr>
      <w:r>
        <w:rPr>
          <w:noProof/>
          <w:lang w:val="en-US"/>
        </w:rPr>
        <w:lastRenderedPageBreak/>
        <w:drawing>
          <wp:inline distT="0" distB="0" distL="0" distR="0" wp14:anchorId="488AE9A0" wp14:editId="63968D7B">
            <wp:extent cx="6120765" cy="3440578"/>
            <wp:effectExtent l="0" t="0" r="0" b="7620"/>
            <wp:docPr id="20" name="Picture 20" descr="C:\Users\Bheki Mthethwa\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heki Mthethwa\Pictures\Screenshots\Screenshot (3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21BE819A" w14:textId="4E5D4E7C" w:rsidR="00442694" w:rsidRDefault="00442694" w:rsidP="00FB681F">
      <w:pPr>
        <w:pStyle w:val="BodyText"/>
      </w:pPr>
      <w:r>
        <w:t>Figure 10, “Edit Asset Screen”</w:t>
      </w:r>
    </w:p>
    <w:p w14:paraId="6FC13B5A" w14:textId="357D84B1" w:rsidR="00FB62F4" w:rsidRDefault="00FB62F4" w:rsidP="00876364">
      <w:pPr>
        <w:pStyle w:val="BodyText"/>
        <w:numPr>
          <w:ilvl w:val="0"/>
          <w:numId w:val="21"/>
        </w:numPr>
      </w:pPr>
      <w:r>
        <w:t>Import Asset Register</w:t>
      </w:r>
    </w:p>
    <w:p w14:paraId="7044AF80" w14:textId="2F1818EE" w:rsidR="002C7002" w:rsidRDefault="002C7002" w:rsidP="00FB681F">
      <w:pPr>
        <w:pStyle w:val="BodyText"/>
      </w:pPr>
      <w:r>
        <w:t xml:space="preserve">When the user wants to </w:t>
      </w:r>
      <w:r>
        <w:t>import</w:t>
      </w:r>
      <w:r>
        <w:t xml:space="preserve"> an asset register in the system, they access the “</w:t>
      </w:r>
      <w:r>
        <w:t xml:space="preserve">Import </w:t>
      </w:r>
      <w:r>
        <w:t xml:space="preserve">Asset </w:t>
      </w:r>
      <w:r>
        <w:t>Register</w:t>
      </w:r>
      <w:r>
        <w:t>” page by clicking the links “Manage System Settings&gt;&gt;Asset Register Management&gt;&gt;</w:t>
      </w:r>
      <w:r>
        <w:t>Import Asset Register</w:t>
      </w:r>
      <w:r>
        <w:t xml:space="preserve">”. Figure </w:t>
      </w:r>
      <w:r>
        <w:t xml:space="preserve">11 </w:t>
      </w:r>
      <w:r>
        <w:t>shows the page that appears.</w:t>
      </w:r>
    </w:p>
    <w:p w14:paraId="3E9D6442" w14:textId="4A4BEE67" w:rsidR="00C4418B" w:rsidRDefault="00C4418B" w:rsidP="00FB681F">
      <w:pPr>
        <w:pStyle w:val="BodyText"/>
      </w:pPr>
      <w:r>
        <w:rPr>
          <w:noProof/>
          <w:lang w:val="en-US"/>
        </w:rPr>
        <w:drawing>
          <wp:inline distT="0" distB="0" distL="0" distR="0" wp14:anchorId="533CE3BE" wp14:editId="6CF4981C">
            <wp:extent cx="6120765" cy="3440578"/>
            <wp:effectExtent l="0" t="0" r="0" b="7620"/>
            <wp:docPr id="21" name="Picture 21" descr="C:\Users\Bheki Mthethwa\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heki Mthethwa\Pictures\Screenshots\Screenshot (3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7E7C4F19" w14:textId="7DFAC029" w:rsidR="00C4418B" w:rsidRDefault="00C4418B" w:rsidP="00FB681F">
      <w:pPr>
        <w:pStyle w:val="BodyText"/>
      </w:pPr>
      <w:r>
        <w:t>Figure 11, “Import Asset Register Screen”</w:t>
      </w:r>
    </w:p>
    <w:p w14:paraId="3B8CE84F" w14:textId="77777777" w:rsidR="002520BA" w:rsidRDefault="004650FA" w:rsidP="00FB681F">
      <w:pPr>
        <w:pStyle w:val="BodyText"/>
      </w:pPr>
      <w:r>
        <w:lastRenderedPageBreak/>
        <w:t xml:space="preserve">This page gives the user the ability to add multiple assets simultaneously which is much faster if you have a lot of assets to add. </w:t>
      </w:r>
      <w:r w:rsidR="00CB5206">
        <w:t xml:space="preserve">All the user needs to do is create a Microsoft Excel file with the assets added in the format shown in Figure 12. </w:t>
      </w:r>
    </w:p>
    <w:p w14:paraId="7C75DB2C" w14:textId="4C49ACDE" w:rsidR="002520BA" w:rsidRDefault="002520BA" w:rsidP="00FB681F">
      <w:pPr>
        <w:pStyle w:val="BodyText"/>
      </w:pPr>
      <w:r>
        <w:rPr>
          <w:noProof/>
          <w:lang w:val="en-US"/>
        </w:rPr>
        <w:drawing>
          <wp:inline distT="0" distB="0" distL="0" distR="0" wp14:anchorId="2D83BDEF" wp14:editId="3C1C3EBC">
            <wp:extent cx="6120765" cy="3440578"/>
            <wp:effectExtent l="0" t="0" r="0" b="7620"/>
            <wp:docPr id="22" name="Picture 22" descr="C:\Users\Bheki Mthethwa\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heki Mthethwa\Pictures\Screenshots\Screenshot (3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229F7D01" w14:textId="43138877" w:rsidR="002520BA" w:rsidRDefault="002520BA" w:rsidP="00FB681F">
      <w:pPr>
        <w:pStyle w:val="BodyText"/>
      </w:pPr>
      <w:r>
        <w:t>Figure 12, “CSV File with listed Assets”</w:t>
      </w:r>
    </w:p>
    <w:p w14:paraId="3E0210A0" w14:textId="675A8FE1" w:rsidR="002C7002" w:rsidRPr="00FB62F4" w:rsidRDefault="00CB5206" w:rsidP="00FB681F">
      <w:pPr>
        <w:pStyle w:val="BodyText"/>
      </w:pPr>
      <w:r>
        <w:t xml:space="preserve">The column names must match the names shown in Figure 12 including the case as the column names are </w:t>
      </w:r>
      <w:r w:rsidRPr="00C33F7C">
        <w:rPr>
          <w:b/>
        </w:rPr>
        <w:t>case sensitive</w:t>
      </w:r>
      <w:r>
        <w:t xml:space="preserve">. Make sure the order of the column names is as shown in Figure </w:t>
      </w:r>
      <w:bookmarkStart w:id="170" w:name="_GoBack"/>
      <w:bookmarkEnd w:id="170"/>
      <w:r>
        <w:t xml:space="preserve">12 and that no column name is missing in the MS Excel file. Export a comma-separated-values (CSV) file from MS Excel and this exported CSV file is the file format that is supported by the RMSSOFT v1.0 system. Import this </w:t>
      </w:r>
      <w:r w:rsidR="00986519">
        <w:t xml:space="preserve">CSV </w:t>
      </w:r>
      <w:r>
        <w:t>file using the form shown in Figure 11.</w:t>
      </w:r>
      <w:r w:rsidR="005D452F">
        <w:t xml:space="preserve"> Make sure that the </w:t>
      </w:r>
      <w:r w:rsidR="005D452F" w:rsidRPr="00372287">
        <w:rPr>
          <w:b/>
        </w:rPr>
        <w:t xml:space="preserve">Coach Category values are in the set {L, M, </w:t>
      </w:r>
      <w:proofErr w:type="gramStart"/>
      <w:r w:rsidR="005D452F" w:rsidRPr="00372287">
        <w:rPr>
          <w:b/>
        </w:rPr>
        <w:t>T</w:t>
      </w:r>
      <w:proofErr w:type="gramEnd"/>
      <w:r w:rsidR="005D452F" w:rsidRPr="00372287">
        <w:rPr>
          <w:b/>
        </w:rPr>
        <w:t>}.</w:t>
      </w:r>
      <w:r w:rsidR="005D452F">
        <w:t xml:space="preserve"> No other values are supported. Please adhere to these requirements. </w:t>
      </w:r>
    </w:p>
    <w:p w14:paraId="606724C2" w14:textId="0904D19C" w:rsidR="00BA5730" w:rsidRDefault="00BA5730" w:rsidP="00BA5730">
      <w:pPr>
        <w:pStyle w:val="Heading4"/>
      </w:pPr>
      <w:r>
        <w:t>Axle Serial Number-Coach Mapping Management</w:t>
      </w:r>
      <w:r>
        <w:t xml:space="preserve"> </w:t>
      </w:r>
      <w:r>
        <w:t>Function</w:t>
      </w:r>
    </w:p>
    <w:p w14:paraId="6E852A66" w14:textId="77777777" w:rsidR="00F20708" w:rsidRDefault="00F20708" w:rsidP="00876364">
      <w:pPr>
        <w:pStyle w:val="BodyText"/>
        <w:numPr>
          <w:ilvl w:val="0"/>
          <w:numId w:val="22"/>
        </w:numPr>
      </w:pPr>
      <w:r>
        <w:t>Add Axle Serial Number-Coach Mapping</w:t>
      </w:r>
    </w:p>
    <w:p w14:paraId="0737CCF0" w14:textId="6AAEF176" w:rsidR="006A057F" w:rsidRDefault="006A057F" w:rsidP="00992959">
      <w:pPr>
        <w:pStyle w:val="BodyText"/>
      </w:pPr>
      <w:r>
        <w:t xml:space="preserve">When the user wants to add </w:t>
      </w:r>
      <w:r>
        <w:t>the axle serial number to coach mapping</w:t>
      </w:r>
      <w:r>
        <w:t xml:space="preserve"> in the system, they access the “Add </w:t>
      </w:r>
      <w:r>
        <w:t>Axle Serial Number-Coach Mapping</w:t>
      </w:r>
      <w:r>
        <w:t>” page by clicking the links “Manage System Settings&gt;&gt;</w:t>
      </w:r>
      <w:r>
        <w:t>Axle Serial Number-Coach Mapping</w:t>
      </w:r>
      <w:r>
        <w:t xml:space="preserve"> Management&gt;&gt;Add Axle Serial Number-Coach Mapping”. Figure </w:t>
      </w:r>
      <w:r w:rsidR="004D4F57">
        <w:t>13</w:t>
      </w:r>
      <w:r>
        <w:t xml:space="preserve"> shows the page that appears.</w:t>
      </w:r>
    </w:p>
    <w:p w14:paraId="02BDC7B7" w14:textId="6E6EB669" w:rsidR="006A057F" w:rsidRDefault="00654B50" w:rsidP="00992959">
      <w:pPr>
        <w:pStyle w:val="BodyText"/>
      </w:pPr>
      <w:r>
        <w:rPr>
          <w:noProof/>
          <w:lang w:val="en-US"/>
        </w:rPr>
        <w:lastRenderedPageBreak/>
        <w:drawing>
          <wp:inline distT="0" distB="0" distL="0" distR="0" wp14:anchorId="79A24DC4" wp14:editId="5F825DC3">
            <wp:extent cx="6120765" cy="3440578"/>
            <wp:effectExtent l="0" t="0" r="0" b="7620"/>
            <wp:docPr id="24" name="Picture 24" descr="C:\Users\Bheki Mthethwa\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heki Mthethwa\Pictures\Screenshots\Screenshot (3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45A3779E" w14:textId="74C9C039" w:rsidR="006A057F" w:rsidRDefault="00654B50" w:rsidP="00992959">
      <w:pPr>
        <w:pStyle w:val="BodyText"/>
      </w:pPr>
      <w:r>
        <w:t>Figure 13</w:t>
      </w:r>
      <w:r w:rsidR="006A057F">
        <w:t xml:space="preserve">, “Add </w:t>
      </w:r>
      <w:r>
        <w:t>Axle serial Number-Coach Mapping Entry Screen”</w:t>
      </w:r>
    </w:p>
    <w:p w14:paraId="2B30D4D3" w14:textId="77777777" w:rsidR="006A057F" w:rsidRDefault="006A057F" w:rsidP="00992959">
      <w:pPr>
        <w:pStyle w:val="BodyText"/>
      </w:pPr>
      <w:r>
        <w:t>The user must complete the following fields</w:t>
      </w:r>
    </w:p>
    <w:p w14:paraId="0B6166C4" w14:textId="2F444860" w:rsidR="006A057F" w:rsidRDefault="00634BC5" w:rsidP="00876364">
      <w:pPr>
        <w:pStyle w:val="BodyText"/>
        <w:numPr>
          <w:ilvl w:val="0"/>
          <w:numId w:val="28"/>
        </w:numPr>
        <w:ind w:left="425"/>
      </w:pPr>
      <w:r>
        <w:t>Axle Serial Number</w:t>
      </w:r>
      <w:r w:rsidR="006A057F">
        <w:t xml:space="preserve"> (Two or more characters, </w:t>
      </w:r>
      <w:proofErr w:type="spellStart"/>
      <w:r w:rsidR="006A057F">
        <w:t>i.e</w:t>
      </w:r>
      <w:proofErr w:type="spellEnd"/>
      <w:r w:rsidR="006A057F">
        <w:t xml:space="preserve"> Only digits, letters, hyphens and spaces allowed)</w:t>
      </w:r>
    </w:p>
    <w:p w14:paraId="32B024F3" w14:textId="114D88C1" w:rsidR="006A057F" w:rsidRDefault="00634BC5" w:rsidP="00876364">
      <w:pPr>
        <w:pStyle w:val="BodyText"/>
        <w:numPr>
          <w:ilvl w:val="0"/>
          <w:numId w:val="28"/>
        </w:numPr>
        <w:ind w:left="425"/>
      </w:pPr>
      <w:r>
        <w:t xml:space="preserve">Axle Number </w:t>
      </w:r>
      <w:r w:rsidR="006A057F">
        <w:t xml:space="preserve"> (Select </w:t>
      </w:r>
      <w:r w:rsidR="00C948E1">
        <w:t xml:space="preserve">between 1, 2 , 3 and </w:t>
      </w:r>
      <w:r>
        <w:t>4</w:t>
      </w:r>
      <w:r w:rsidR="006A057F">
        <w:t>)</w:t>
      </w:r>
    </w:p>
    <w:p w14:paraId="2A865D83" w14:textId="531FD4AB" w:rsidR="006A057F" w:rsidRDefault="00C948E1" w:rsidP="00876364">
      <w:pPr>
        <w:pStyle w:val="BodyText"/>
        <w:numPr>
          <w:ilvl w:val="0"/>
          <w:numId w:val="28"/>
        </w:numPr>
        <w:ind w:left="425"/>
      </w:pPr>
      <w:r>
        <w:t>Set</w:t>
      </w:r>
      <w:r w:rsidR="006A057F">
        <w:t xml:space="preserve"> Number (Two or more characters, </w:t>
      </w:r>
      <w:proofErr w:type="spellStart"/>
      <w:r w:rsidR="006A057F">
        <w:t>i.e</w:t>
      </w:r>
      <w:proofErr w:type="spellEnd"/>
      <w:r w:rsidR="006A057F">
        <w:t xml:space="preserve"> Only digits, letters, hyphens and spaces allowed)</w:t>
      </w:r>
    </w:p>
    <w:p w14:paraId="637E2CC7" w14:textId="07301AF1" w:rsidR="00C948E1" w:rsidRDefault="009E18A6" w:rsidP="00876364">
      <w:pPr>
        <w:pStyle w:val="BodyText"/>
        <w:numPr>
          <w:ilvl w:val="0"/>
          <w:numId w:val="28"/>
        </w:numPr>
        <w:ind w:left="720"/>
      </w:pPr>
      <w:r>
        <w:t>Coach</w:t>
      </w:r>
      <w:r w:rsidR="00C948E1">
        <w:t xml:space="preserve"> Number (Two or more characters, </w:t>
      </w:r>
      <w:proofErr w:type="spellStart"/>
      <w:r w:rsidR="00C948E1">
        <w:t>i.e</w:t>
      </w:r>
      <w:proofErr w:type="spellEnd"/>
      <w:r w:rsidR="00C948E1">
        <w:t xml:space="preserve"> Only digits, letters, hyphens and spaces allowed)</w:t>
      </w:r>
    </w:p>
    <w:p w14:paraId="72A430FC" w14:textId="77777777" w:rsidR="00992959" w:rsidRDefault="00992959" w:rsidP="00992959">
      <w:pPr>
        <w:pStyle w:val="BodyText"/>
        <w:ind w:left="720"/>
      </w:pPr>
    </w:p>
    <w:p w14:paraId="05B88F02" w14:textId="77777777" w:rsidR="00F20708" w:rsidRDefault="00F20708" w:rsidP="00876364">
      <w:pPr>
        <w:pStyle w:val="BodyText"/>
        <w:numPr>
          <w:ilvl w:val="0"/>
          <w:numId w:val="22"/>
        </w:numPr>
      </w:pPr>
      <w:r>
        <w:t>Import Axle Serial Number-Coach Mapping</w:t>
      </w:r>
    </w:p>
    <w:p w14:paraId="7C0DBF33" w14:textId="253CBDAD" w:rsidR="00E71E91" w:rsidRDefault="00E71E91" w:rsidP="00992959">
      <w:pPr>
        <w:pStyle w:val="BodyText"/>
      </w:pPr>
      <w:r>
        <w:t>When the user wants to import an Axle Serial Number-Coach Mapping</w:t>
      </w:r>
      <w:r>
        <w:t xml:space="preserve"> </w:t>
      </w:r>
      <w:r>
        <w:t xml:space="preserve">in the system, they access the “Import </w:t>
      </w:r>
      <w:r w:rsidR="004278A4">
        <w:t>Axle Serial Number-Coach Mapping</w:t>
      </w:r>
      <w:r>
        <w:t>” page by clicking the links “Manage System Settings&gt;&gt;</w:t>
      </w:r>
      <w:r w:rsidR="009D4F1D" w:rsidRPr="009D4F1D">
        <w:t xml:space="preserve"> </w:t>
      </w:r>
      <w:r w:rsidR="009D4F1D">
        <w:t>Axle Serial Number-Coach Mapping Management</w:t>
      </w:r>
      <w:r>
        <w:t>&gt;&gt;</w:t>
      </w:r>
      <w:r w:rsidR="009D4F1D" w:rsidRPr="009D4F1D">
        <w:t xml:space="preserve"> </w:t>
      </w:r>
      <w:r w:rsidR="009D4F1D">
        <w:t>Import Axle Serial Number-Coach Mapping</w:t>
      </w:r>
      <w:r>
        <w:t>”. Figure 1</w:t>
      </w:r>
      <w:r w:rsidR="009D4F1D">
        <w:t>4</w:t>
      </w:r>
      <w:r>
        <w:t xml:space="preserve"> shows the page that appears.</w:t>
      </w:r>
    </w:p>
    <w:p w14:paraId="366D14D8" w14:textId="19F9DCB3" w:rsidR="00E71E91" w:rsidRDefault="0041145F" w:rsidP="008349F2">
      <w:pPr>
        <w:pStyle w:val="BodyText"/>
      </w:pPr>
      <w:r>
        <w:rPr>
          <w:noProof/>
          <w:lang w:val="en-US"/>
        </w:rPr>
        <w:lastRenderedPageBreak/>
        <w:drawing>
          <wp:inline distT="0" distB="0" distL="0" distR="0" wp14:anchorId="744F74AF" wp14:editId="3C477DB0">
            <wp:extent cx="6120765" cy="3440578"/>
            <wp:effectExtent l="0" t="0" r="0" b="7620"/>
            <wp:docPr id="27" name="Picture 27" descr="C:\Users\Bheki Mthethwa\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heki Mthethwa\Pictures\Screenshots\Screenshot (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11C56BFA" w14:textId="7E2DF9B3" w:rsidR="00E71E91" w:rsidRDefault="008349F2" w:rsidP="008349F2">
      <w:pPr>
        <w:pStyle w:val="BodyText"/>
      </w:pPr>
      <w:r>
        <w:t>Figure 14</w:t>
      </w:r>
      <w:r w:rsidR="00E71E91">
        <w:t>, “</w:t>
      </w:r>
      <w:r>
        <w:t>Import Axle Serial Number-Coach Mapping</w:t>
      </w:r>
      <w:r>
        <w:t xml:space="preserve"> Screen</w:t>
      </w:r>
      <w:r w:rsidR="00E71E91">
        <w:t>”</w:t>
      </w:r>
    </w:p>
    <w:p w14:paraId="5DCC1090" w14:textId="045B5ED6" w:rsidR="00E71E91" w:rsidRDefault="00E71E91" w:rsidP="002A33ED">
      <w:pPr>
        <w:pStyle w:val="BodyText"/>
      </w:pPr>
      <w:r>
        <w:t xml:space="preserve">This page gives the user the ability to add multiple </w:t>
      </w:r>
      <w:r w:rsidR="002A33ED">
        <w:t xml:space="preserve">axle serial </w:t>
      </w:r>
      <w:r w:rsidR="006242FA">
        <w:t>numbers</w:t>
      </w:r>
      <w:r w:rsidR="002A33ED">
        <w:t xml:space="preserve"> to coach mappings</w:t>
      </w:r>
      <w:r>
        <w:t xml:space="preserve"> simultaneously which is much faster if you have a lot of </w:t>
      </w:r>
      <w:r w:rsidR="002A33ED">
        <w:t>mappings</w:t>
      </w:r>
      <w:r>
        <w:t xml:space="preserve"> to add. All the user needs to do is create a Microsoft Excel file with the </w:t>
      </w:r>
      <w:r w:rsidR="002A33ED">
        <w:t>mappings</w:t>
      </w:r>
      <w:r>
        <w:t xml:space="preserve"> added </w:t>
      </w:r>
      <w:r w:rsidR="002A33ED">
        <w:t>in the format shown in Figure 15</w:t>
      </w:r>
      <w:r>
        <w:t xml:space="preserve">. </w:t>
      </w:r>
    </w:p>
    <w:p w14:paraId="78A44DBC" w14:textId="7E8DEC76" w:rsidR="00E71E91" w:rsidRDefault="0052721E" w:rsidP="007608A0">
      <w:pPr>
        <w:pStyle w:val="BodyText"/>
      </w:pPr>
      <w:r>
        <w:rPr>
          <w:noProof/>
          <w:lang w:val="en-US"/>
        </w:rPr>
        <w:drawing>
          <wp:inline distT="0" distB="0" distL="0" distR="0" wp14:anchorId="298B2461" wp14:editId="6453BB3A">
            <wp:extent cx="6120765" cy="3440578"/>
            <wp:effectExtent l="0" t="0" r="0" b="7620"/>
            <wp:docPr id="28" name="Picture 28" descr="C:\Users\Bheki Mthethwa\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Bheki Mthethwa\Pictures\Screenshots\Screenshot (3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524714F0" w14:textId="6C9FC3ED" w:rsidR="00E71E91" w:rsidRDefault="007608A0" w:rsidP="007608A0">
      <w:pPr>
        <w:pStyle w:val="BodyText"/>
      </w:pPr>
      <w:r>
        <w:t>Figure 15</w:t>
      </w:r>
      <w:r w:rsidR="00E71E91">
        <w:t xml:space="preserve">, “CSV File with listed </w:t>
      </w:r>
      <w:r>
        <w:t>Mappings</w:t>
      </w:r>
      <w:r w:rsidR="00E71E91">
        <w:t>”</w:t>
      </w:r>
    </w:p>
    <w:p w14:paraId="5C21141F" w14:textId="3618FA74" w:rsidR="00E71E91" w:rsidRDefault="00E71E91" w:rsidP="00CD3542">
      <w:pPr>
        <w:pStyle w:val="BodyText"/>
      </w:pPr>
      <w:r>
        <w:t>The column names must ma</w:t>
      </w:r>
      <w:r w:rsidR="0052721E">
        <w:t>tch the names shown in Figure 15</w:t>
      </w:r>
      <w:r>
        <w:t xml:space="preserve"> including the case as the column names are </w:t>
      </w:r>
      <w:r w:rsidRPr="00C33F7C">
        <w:rPr>
          <w:b/>
        </w:rPr>
        <w:t>case sensitive</w:t>
      </w:r>
      <w:r>
        <w:t>. Make sure the order of the column names</w:t>
      </w:r>
      <w:r w:rsidR="0052721E">
        <w:t xml:space="preserve"> is as shown in Figure 15</w:t>
      </w:r>
      <w:r>
        <w:t xml:space="preserve"> and that no column name is missing in the MS Excel file. Export a comma-separated-values (CSV) file </w:t>
      </w:r>
      <w:proofErr w:type="gramStart"/>
      <w:r>
        <w:t>from</w:t>
      </w:r>
      <w:proofErr w:type="gramEnd"/>
      <w:r>
        <w:t xml:space="preserve"> MS Excel and this exported CSV file is the file format that is supported by the RMSSOFT v1.0 system. Import this CSV file </w:t>
      </w:r>
      <w:r>
        <w:lastRenderedPageBreak/>
        <w:t>u</w:t>
      </w:r>
      <w:r w:rsidR="0052721E">
        <w:t>sing the form shown in Figure 14</w:t>
      </w:r>
      <w:r w:rsidR="00CD3542">
        <w:t>.</w:t>
      </w:r>
      <w:r w:rsidR="00150301">
        <w:t xml:space="preserve"> Make sure that the Axle Number is between the values of </w:t>
      </w:r>
      <w:r w:rsidR="00150301" w:rsidRPr="00512AE4">
        <w:rPr>
          <w:b/>
        </w:rPr>
        <w:t>1 and 4 inclusive.</w:t>
      </w:r>
    </w:p>
    <w:p w14:paraId="63A58CE0" w14:textId="73356F60" w:rsidR="00F20708" w:rsidRDefault="00F20708" w:rsidP="00876364">
      <w:pPr>
        <w:pStyle w:val="BodyText"/>
        <w:numPr>
          <w:ilvl w:val="0"/>
          <w:numId w:val="22"/>
        </w:numPr>
      </w:pPr>
      <w:r>
        <w:t>View Axle Serial Number-Coach Mapping</w:t>
      </w:r>
    </w:p>
    <w:p w14:paraId="29BF484F" w14:textId="57FD58F1" w:rsidR="00811639" w:rsidRDefault="00811639" w:rsidP="00811639">
      <w:pPr>
        <w:pStyle w:val="BodyText"/>
      </w:pPr>
      <w:r>
        <w:t xml:space="preserve">When the user wants to </w:t>
      </w:r>
      <w:r w:rsidR="003D4123">
        <w:t>view the</w:t>
      </w:r>
      <w:r>
        <w:t xml:space="preserve"> Axle Serial Number-Coach Mapping in the system, they access the “</w:t>
      </w:r>
      <w:r w:rsidR="003D4123">
        <w:t>View Axle Serial Number-Coach Mapping</w:t>
      </w:r>
      <w:r>
        <w:t>” page by clicking the links “Manage System Settings&gt;&gt;</w:t>
      </w:r>
      <w:r w:rsidRPr="009D4F1D">
        <w:t xml:space="preserve"> </w:t>
      </w:r>
      <w:r>
        <w:t>Axle Serial Number-Coach Mapping Management&gt;&gt;</w:t>
      </w:r>
      <w:r w:rsidR="003D4123">
        <w:t>View Axle Serial Number-Coach Mapping</w:t>
      </w:r>
      <w:r>
        <w:t>”. Figure 1</w:t>
      </w:r>
      <w:r w:rsidR="002001A1">
        <w:t>6</w:t>
      </w:r>
      <w:r>
        <w:t xml:space="preserve"> shows the page that appears.</w:t>
      </w:r>
    </w:p>
    <w:p w14:paraId="3616F165" w14:textId="797C87F3" w:rsidR="00465D33" w:rsidRDefault="00465D33" w:rsidP="00811639">
      <w:pPr>
        <w:pStyle w:val="BodyText"/>
      </w:pPr>
      <w:r>
        <w:rPr>
          <w:noProof/>
          <w:lang w:val="en-US"/>
        </w:rPr>
        <w:drawing>
          <wp:inline distT="0" distB="0" distL="0" distR="0" wp14:anchorId="48255BD9" wp14:editId="4121AC78">
            <wp:extent cx="6120765" cy="3440578"/>
            <wp:effectExtent l="0" t="0" r="0" b="7620"/>
            <wp:docPr id="29" name="Picture 29" descr="C:\Users\Bheki Mthethwa\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Bheki Mthethwa\Pictures\Screenshots\Screenshot (3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440578"/>
                    </a:xfrm>
                    <a:prstGeom prst="rect">
                      <a:avLst/>
                    </a:prstGeom>
                    <a:noFill/>
                    <a:ln>
                      <a:noFill/>
                    </a:ln>
                  </pic:spPr>
                </pic:pic>
              </a:graphicData>
            </a:graphic>
          </wp:inline>
        </w:drawing>
      </w:r>
    </w:p>
    <w:p w14:paraId="0B2819FC" w14:textId="19101F97" w:rsidR="004173DC" w:rsidRDefault="004173DC" w:rsidP="00811639">
      <w:pPr>
        <w:pStyle w:val="BodyText"/>
      </w:pPr>
      <w:r>
        <w:t>Figure 16, “View Axle Serial Number-Coach Mapping Screen”</w:t>
      </w:r>
    </w:p>
    <w:p w14:paraId="101C5396" w14:textId="3198D324" w:rsidR="00811639" w:rsidRPr="00F20708" w:rsidRDefault="000C501D" w:rsidP="000C501D">
      <w:pPr>
        <w:pStyle w:val="BodyText"/>
      </w:pPr>
      <w:r>
        <w:t>The form in Figure 16 requires that the user enters the Axle Serial Number of interest and the Search Start and End Dates for the creation of the Axle Serial Number to Coach Mapping. The system returns the search results just below the above form shown in Figure 16.</w:t>
      </w:r>
    </w:p>
    <w:p w14:paraId="6FFA0D93" w14:textId="65BC0F25" w:rsidR="00BA5730" w:rsidRDefault="00BA5730" w:rsidP="00BA5730">
      <w:pPr>
        <w:pStyle w:val="Heading4"/>
      </w:pPr>
      <w:r>
        <w:t>Daily Distance Travelled Setting Management</w:t>
      </w:r>
      <w:r>
        <w:t xml:space="preserve"> </w:t>
      </w:r>
      <w:r>
        <w:t>Function</w:t>
      </w:r>
    </w:p>
    <w:p w14:paraId="66E7BE34" w14:textId="17E8EC84" w:rsidR="00BA5730" w:rsidRDefault="00BA5730" w:rsidP="00BA5730">
      <w:pPr>
        <w:pStyle w:val="Heading4"/>
      </w:pPr>
      <w:r>
        <w:t>Manual Wheel Measurements Alarm Settings Management</w:t>
      </w:r>
      <w:r>
        <w:t xml:space="preserve"> </w:t>
      </w:r>
      <w:r>
        <w:t>Function</w:t>
      </w:r>
    </w:p>
    <w:p w14:paraId="207002CF" w14:textId="77777777" w:rsidR="008670F6" w:rsidRPr="008670F6" w:rsidRDefault="008670F6" w:rsidP="008670F6">
      <w:pPr>
        <w:pStyle w:val="BodyText"/>
      </w:pPr>
    </w:p>
    <w:p w14:paraId="6378D031" w14:textId="1A31F2A6" w:rsidR="00BA5730" w:rsidRDefault="00BA5730" w:rsidP="00BA5730">
      <w:pPr>
        <w:pStyle w:val="Heading4"/>
      </w:pPr>
      <w:proofErr w:type="spellStart"/>
      <w:r>
        <w:t>MiniProf</w:t>
      </w:r>
      <w:proofErr w:type="spellEnd"/>
      <w:r>
        <w:t xml:space="preserve"> Wheel Measurements Alarm Settings Management</w:t>
      </w:r>
      <w:r>
        <w:t xml:space="preserve"> </w:t>
      </w:r>
      <w:r>
        <w:t>Function</w:t>
      </w:r>
    </w:p>
    <w:p w14:paraId="2CD7D8F2" w14:textId="0EB18339" w:rsidR="00BA5730" w:rsidRDefault="00BA5730" w:rsidP="00BA5730">
      <w:pPr>
        <w:pStyle w:val="Heading4"/>
      </w:pPr>
      <w:r>
        <w:t xml:space="preserve">Number of Axles </w:t>
      </w:r>
      <w:proofErr w:type="gramStart"/>
      <w:r>
        <w:t>Per</w:t>
      </w:r>
      <w:proofErr w:type="gramEnd"/>
      <w:r>
        <w:t xml:space="preserve"> Coach Management</w:t>
      </w:r>
      <w:r>
        <w:t xml:space="preserve"> </w:t>
      </w:r>
      <w:r>
        <w:t>Function</w:t>
      </w:r>
    </w:p>
    <w:p w14:paraId="07CAFCC5" w14:textId="6D3E7BEF" w:rsidR="00BA5730" w:rsidRPr="00BA5730" w:rsidRDefault="00BA5730" w:rsidP="00BA5730">
      <w:pPr>
        <w:pStyle w:val="Heading4"/>
      </w:pPr>
      <w:r>
        <w:t>Wheel Wear Rate Settings Management</w:t>
      </w:r>
      <w:r>
        <w:t xml:space="preserve"> </w:t>
      </w:r>
      <w:r>
        <w:t>Function</w:t>
      </w:r>
    </w:p>
    <w:p w14:paraId="53A8A632" w14:textId="6D06367E" w:rsidR="00A43FAB" w:rsidRDefault="00A43FAB" w:rsidP="00EA54AC">
      <w:pPr>
        <w:pStyle w:val="Heading3"/>
      </w:pPr>
      <w:bookmarkStart w:id="171" w:name="_Toc526345642"/>
      <w:r>
        <w:t>Manage Wheel Measurements</w:t>
      </w:r>
      <w:r w:rsidR="00136EF4">
        <w:t xml:space="preserve"> Function</w:t>
      </w:r>
      <w:bookmarkEnd w:id="171"/>
    </w:p>
    <w:p w14:paraId="2F1F3206" w14:textId="3DC09D9E" w:rsidR="004224B7" w:rsidRDefault="004224B7" w:rsidP="004224B7">
      <w:pPr>
        <w:pStyle w:val="Heading4"/>
      </w:pPr>
      <w:r>
        <w:t>Manual Wheel Measurements Management</w:t>
      </w:r>
      <w:r>
        <w:t xml:space="preserve"> Function</w:t>
      </w:r>
    </w:p>
    <w:p w14:paraId="5ACED437" w14:textId="216B8AB2" w:rsidR="004224B7" w:rsidRDefault="004224B7" w:rsidP="004224B7">
      <w:pPr>
        <w:pStyle w:val="Heading4"/>
      </w:pPr>
      <w:proofErr w:type="spellStart"/>
      <w:r>
        <w:t>MiniProf</w:t>
      </w:r>
      <w:proofErr w:type="spellEnd"/>
      <w:r>
        <w:t xml:space="preserve"> Wheel Measurements Management</w:t>
      </w:r>
      <w:r>
        <w:t xml:space="preserve"> Function</w:t>
      </w:r>
    </w:p>
    <w:p w14:paraId="6A114E70" w14:textId="77777777" w:rsidR="008670F6" w:rsidRDefault="008670F6" w:rsidP="00876364">
      <w:pPr>
        <w:pStyle w:val="BodyText"/>
        <w:numPr>
          <w:ilvl w:val="0"/>
          <w:numId w:val="23"/>
        </w:numPr>
      </w:pPr>
      <w:r>
        <w:t xml:space="preserve">Import </w:t>
      </w:r>
      <w:proofErr w:type="spellStart"/>
      <w:r>
        <w:t>MiniProf</w:t>
      </w:r>
      <w:proofErr w:type="spellEnd"/>
      <w:r>
        <w:t xml:space="preserve"> Wheel Measurements</w:t>
      </w:r>
    </w:p>
    <w:p w14:paraId="54AACC5F" w14:textId="1AE04E48" w:rsidR="008670F6" w:rsidRPr="008670F6" w:rsidRDefault="008670F6" w:rsidP="00876364">
      <w:pPr>
        <w:pStyle w:val="BodyText"/>
        <w:numPr>
          <w:ilvl w:val="0"/>
          <w:numId w:val="23"/>
        </w:numPr>
      </w:pPr>
      <w:r>
        <w:lastRenderedPageBreak/>
        <w:t>View Wheel Measurements</w:t>
      </w:r>
    </w:p>
    <w:p w14:paraId="315340EB" w14:textId="35B48F67" w:rsidR="004224B7" w:rsidRPr="004224B7" w:rsidRDefault="004224B7" w:rsidP="004224B7">
      <w:pPr>
        <w:pStyle w:val="Heading4"/>
      </w:pPr>
      <w:r>
        <w:t>Wheel Measurements Alarm Event Management</w:t>
      </w:r>
      <w:r>
        <w:t xml:space="preserve"> Function</w:t>
      </w:r>
    </w:p>
    <w:p w14:paraId="07FCC062" w14:textId="22658107" w:rsidR="00A43FAB" w:rsidRDefault="00A43FAB" w:rsidP="00EA54AC">
      <w:pPr>
        <w:pStyle w:val="Heading3"/>
      </w:pPr>
      <w:bookmarkStart w:id="172" w:name="_Toc526345643"/>
      <w:r>
        <w:t>System Activity Logs Management</w:t>
      </w:r>
      <w:r w:rsidR="00136EF4">
        <w:t xml:space="preserve"> Function</w:t>
      </w:r>
      <w:bookmarkEnd w:id="172"/>
    </w:p>
    <w:p w14:paraId="066D1884" w14:textId="2B13A9C2" w:rsidR="00A43FAB" w:rsidRDefault="00A43FAB" w:rsidP="00EA54AC">
      <w:pPr>
        <w:pStyle w:val="Heading3"/>
      </w:pPr>
      <w:bookmarkStart w:id="173" w:name="_Toc526345644"/>
      <w:r>
        <w:t>Wheel Measurements Planning Report Management</w:t>
      </w:r>
      <w:r w:rsidR="00136EF4">
        <w:t xml:space="preserve"> Function</w:t>
      </w:r>
      <w:bookmarkEnd w:id="173"/>
    </w:p>
    <w:p w14:paraId="5F6FA859" w14:textId="2C644481" w:rsidR="00A43FAB" w:rsidRDefault="00A43FAB" w:rsidP="00EA54AC">
      <w:pPr>
        <w:pStyle w:val="Heading3"/>
      </w:pPr>
      <w:bookmarkStart w:id="174" w:name="_Toc526345645"/>
      <w:r>
        <w:t>Wheel Re</w:t>
      </w:r>
      <w:r w:rsidR="00554C9C">
        <w:t>-</w:t>
      </w:r>
      <w:r>
        <w:t>profiling Data Management</w:t>
      </w:r>
      <w:r w:rsidR="00136EF4">
        <w:t xml:space="preserve"> Function</w:t>
      </w:r>
      <w:bookmarkEnd w:id="174"/>
    </w:p>
    <w:p w14:paraId="72B2817A" w14:textId="24FB1FBD" w:rsidR="00325A79" w:rsidRDefault="00325A79" w:rsidP="00325A79">
      <w:pPr>
        <w:pStyle w:val="Heading4"/>
      </w:pPr>
      <w:r>
        <w:t>Add Wheel Re</w:t>
      </w:r>
      <w:r w:rsidR="00AD1C91">
        <w:t>-</w:t>
      </w:r>
      <w:r>
        <w:t>profiling Data</w:t>
      </w:r>
      <w:r>
        <w:t xml:space="preserve"> Function</w:t>
      </w:r>
    </w:p>
    <w:p w14:paraId="2C369944" w14:textId="50FD6A8E" w:rsidR="00325A79" w:rsidRPr="00325A79" w:rsidRDefault="00325A79" w:rsidP="00325A79">
      <w:pPr>
        <w:pStyle w:val="Heading4"/>
      </w:pPr>
      <w:r>
        <w:t>Edit Wheel Re</w:t>
      </w:r>
      <w:r w:rsidR="00AD1C91">
        <w:t>-</w:t>
      </w:r>
      <w:r>
        <w:t>profiling Data</w:t>
      </w:r>
      <w:r>
        <w:t xml:space="preserve"> Function</w:t>
      </w:r>
    </w:p>
    <w:sectPr w:rsidR="00325A79" w:rsidRPr="00325A79" w:rsidSect="00EE631A">
      <w:headerReference w:type="default" r:id="rId39"/>
      <w:footerReference w:type="default" r:id="rId40"/>
      <w:pgSz w:w="11907" w:h="16834" w:code="9"/>
      <w:pgMar w:top="1134" w:right="1134" w:bottom="1134" w:left="1134" w:header="709" w:footer="709" w:gutter="0"/>
      <w:cols w:space="708"/>
      <w:noEndnote/>
      <w:docGrid w:linePitch="27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64290A" w15:done="0"/>
  <w15:commentEx w15:paraId="2243CBC7" w15:done="0"/>
  <w15:commentEx w15:paraId="0165BFDF" w15:done="0"/>
  <w15:commentEx w15:paraId="3795A232" w15:done="0"/>
  <w15:commentEx w15:paraId="2169EC64" w15:done="0"/>
  <w15:commentEx w15:paraId="3DD68473" w15:done="0"/>
  <w15:commentEx w15:paraId="78863913" w15:done="0"/>
  <w15:commentEx w15:paraId="2BD6B0C9" w15:done="0"/>
  <w15:commentEx w15:paraId="14A992BB" w15:done="0"/>
  <w15:commentEx w15:paraId="26DFF978" w15:done="0"/>
  <w15:commentEx w15:paraId="04CEA270" w15:done="0"/>
  <w15:commentEx w15:paraId="36386E10" w15:done="0"/>
  <w15:commentEx w15:paraId="4ADA8B3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3CCFB" w14:textId="77777777" w:rsidR="00876364" w:rsidRDefault="00876364">
      <w:r>
        <w:separator/>
      </w:r>
    </w:p>
  </w:endnote>
  <w:endnote w:type="continuationSeparator" w:id="0">
    <w:p w14:paraId="435791CE" w14:textId="77777777" w:rsidR="00876364" w:rsidRDefault="00876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983F2" w14:textId="77777777" w:rsidR="003E097D" w:rsidRDefault="003E09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7E57CA07" w14:textId="77777777" w:rsidR="003E097D" w:rsidRDefault="003E097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34E4E" w14:textId="77777777" w:rsidR="003E097D" w:rsidRDefault="003E097D" w:rsidP="00D3573E">
    <w:pPr>
      <w:pStyle w:val="Footer"/>
    </w:pPr>
  </w:p>
  <w:p w14:paraId="711FCEB7" w14:textId="77777777" w:rsidR="003E097D" w:rsidRDefault="00876364" w:rsidP="00D3573E">
    <w:pPr>
      <w:pStyle w:val="Footer"/>
    </w:pPr>
    <w:r>
      <w:pict w14:anchorId="309FCD65">
        <v:rect id="_x0000_i1025" style="width:107pt;height:1.5pt" o:hralign="center" o:hrstd="t" o:hrnoshade="t" o:hr="t" fillcolor="black" stroked="f"/>
      </w:pict>
    </w:r>
  </w:p>
  <w:p w14:paraId="6C4A2E26" w14:textId="26B44EA1" w:rsidR="003E097D" w:rsidRDefault="003E097D" w:rsidP="005B336C">
    <w:pPr>
      <w:pStyle w:val="Copyright"/>
    </w:pPr>
    <w:r>
      <w:t xml:space="preserve">Copyright © </w:t>
    </w:r>
    <w:proofErr w:type="spellStart"/>
    <w:r w:rsidR="00894AC7">
      <w:t>Gqunsu</w:t>
    </w:r>
    <w:proofErr w:type="spellEnd"/>
    <w:r w:rsidR="00894AC7">
      <w:t xml:space="preserve"> Engineering</w:t>
    </w:r>
    <w:r w:rsidR="00377751">
      <w:t xml:space="preserve"> Pty Ltd </w:t>
    </w:r>
    <w:r w:rsidR="00894AC7">
      <w:t>2018</w:t>
    </w:r>
    <w:r>
      <w:t xml:space="preserve">. </w:t>
    </w:r>
  </w:p>
  <w:p w14:paraId="74D968C1" w14:textId="77777777" w:rsidR="003E097D" w:rsidRPr="000D1F0E" w:rsidRDefault="00BA036F" w:rsidP="005B336C">
    <w:pPr>
      <w:pStyle w:val="Footer"/>
      <w:jc w:val="center"/>
    </w:pPr>
    <w:fldSimple w:instr=" DOCPROPERTY &quot;Classification&quot;  \* MERGEFORMAT ">
      <w:r w:rsidR="003E097D" w:rsidRPr="00A22AA5">
        <w:rPr>
          <w:bCs/>
        </w:rPr>
        <w:t xml:space="preserve"> </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7408" w14:textId="77777777" w:rsidR="003E097D" w:rsidRPr="00980791" w:rsidRDefault="003E097D" w:rsidP="00D3573E">
    <w:pPr>
      <w:pStyle w:val="Footer"/>
    </w:pPr>
  </w:p>
  <w:p w14:paraId="355358C2" w14:textId="77777777" w:rsidR="003E097D" w:rsidRPr="00980791" w:rsidRDefault="00876364" w:rsidP="00D3573E">
    <w:pPr>
      <w:pStyle w:val="Footer"/>
    </w:pPr>
    <w:r>
      <w:pict w14:anchorId="3587832C">
        <v:rect id="_x0000_i1027" style="width:107pt;height:1.5pt" o:hralign="center" o:hrstd="t" o:hrnoshade="t" o:hr="t" fillcolor="black" stroked="f"/>
      </w:pict>
    </w:r>
  </w:p>
  <w:tbl>
    <w:tblPr>
      <w:tblW w:w="5000" w:type="pct"/>
      <w:tblLook w:val="0000" w:firstRow="0" w:lastRow="0" w:firstColumn="0" w:lastColumn="0" w:noHBand="0" w:noVBand="0"/>
    </w:tblPr>
    <w:tblGrid>
      <w:gridCol w:w="7872"/>
      <w:gridCol w:w="1975"/>
    </w:tblGrid>
    <w:tr w:rsidR="003E097D" w:rsidRPr="00980791" w14:paraId="3F879753" w14:textId="77777777" w:rsidTr="00DA7961">
      <w:tc>
        <w:tcPr>
          <w:tcW w:w="5000" w:type="pct"/>
          <w:gridSpan w:val="2"/>
          <w:vAlign w:val="bottom"/>
        </w:tcPr>
        <w:p w14:paraId="5980DC12" w14:textId="3FF5CCBD" w:rsidR="003E097D" w:rsidRPr="00980791" w:rsidRDefault="00234445" w:rsidP="00A048ED">
          <w:pPr>
            <w:pStyle w:val="Footer"/>
          </w:pPr>
          <w:r>
            <w:rPr>
              <w:color w:val="000000" w:themeColor="text1"/>
            </w:rPr>
            <w:t>RMSSOFT Software Help Documentation</w:t>
          </w:r>
        </w:p>
      </w:tc>
    </w:tr>
    <w:tr w:rsidR="003E097D" w:rsidRPr="00980791" w14:paraId="7FEEC13C" w14:textId="77777777" w:rsidTr="00565C71">
      <w:tc>
        <w:tcPr>
          <w:tcW w:w="3997" w:type="pct"/>
        </w:tcPr>
        <w:p w14:paraId="4FC51D7F" w14:textId="33174940" w:rsidR="003E097D" w:rsidRPr="00980791" w:rsidRDefault="003E097D" w:rsidP="00BD0812">
          <w:pPr>
            <w:pStyle w:val="Footer"/>
          </w:pPr>
          <w:r w:rsidRPr="00980791">
            <w:t xml:space="preserve">Rev </w:t>
          </w:r>
          <w:r>
            <w:t>A</w:t>
          </w:r>
        </w:p>
      </w:tc>
      <w:tc>
        <w:tcPr>
          <w:tcW w:w="1003" w:type="pct"/>
        </w:tcPr>
        <w:p w14:paraId="580982E0" w14:textId="77777777" w:rsidR="003E097D" w:rsidRPr="00980791" w:rsidRDefault="003E097D" w:rsidP="003F3F76">
          <w:pPr>
            <w:pStyle w:val="Footer"/>
            <w:jc w:val="right"/>
          </w:pPr>
          <w:r w:rsidRPr="00980791">
            <w:t xml:space="preserve">Page </w:t>
          </w:r>
          <w:r>
            <w:fldChar w:fldCharType="begin"/>
          </w:r>
          <w:r>
            <w:instrText xml:space="preserve"> PAGE </w:instrText>
          </w:r>
          <w:r>
            <w:fldChar w:fldCharType="separate"/>
          </w:r>
          <w:r w:rsidR="00372287">
            <w:rPr>
              <w:noProof/>
            </w:rPr>
            <w:t>1</w:t>
          </w:r>
          <w:r>
            <w:rPr>
              <w:noProof/>
            </w:rPr>
            <w:fldChar w:fldCharType="end"/>
          </w:r>
          <w:r w:rsidRPr="00980791">
            <w:t xml:space="preserve"> of </w:t>
          </w:r>
          <w:r w:rsidRPr="00980791">
            <w:fldChar w:fldCharType="begin"/>
          </w:r>
          <w:r w:rsidRPr="00980791">
            <w:instrText xml:space="preserve"> =</w:instrText>
          </w:r>
          <w:r>
            <w:fldChar w:fldCharType="begin"/>
          </w:r>
          <w:r>
            <w:instrText>NUMPAGES</w:instrText>
          </w:r>
          <w:r>
            <w:fldChar w:fldCharType="separate"/>
          </w:r>
          <w:r w:rsidR="00372287">
            <w:rPr>
              <w:noProof/>
            </w:rPr>
            <w:instrText>21</w:instrText>
          </w:r>
          <w:r>
            <w:rPr>
              <w:noProof/>
            </w:rPr>
            <w:fldChar w:fldCharType="end"/>
          </w:r>
          <w:r w:rsidRPr="00980791">
            <w:instrText xml:space="preserve">-1 </w:instrText>
          </w:r>
          <w:r w:rsidRPr="00980791">
            <w:fldChar w:fldCharType="separate"/>
          </w:r>
          <w:r w:rsidR="00372287">
            <w:rPr>
              <w:noProof/>
            </w:rPr>
            <w:t>20</w:t>
          </w:r>
          <w:r w:rsidRPr="00980791">
            <w:fldChar w:fldCharType="end"/>
          </w:r>
        </w:p>
      </w:tc>
    </w:tr>
  </w:tbl>
  <w:p w14:paraId="0578104A" w14:textId="77777777" w:rsidR="003E097D" w:rsidRPr="006E634A" w:rsidRDefault="00BA036F" w:rsidP="003F3F76">
    <w:pPr>
      <w:pStyle w:val="Footer"/>
      <w:jc w:val="center"/>
    </w:pPr>
    <w:fldSimple w:instr=" DOCPROPERTY &quot;Classification&quot;  \* MERGEFORMAT ">
      <w:r w:rsidR="003E097D">
        <w:t xml:space="preserve"> </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66DDB" w14:textId="77777777" w:rsidR="003E097D" w:rsidRDefault="003E097D" w:rsidP="00D3573E">
    <w:pPr>
      <w:pStyle w:val="Footer"/>
    </w:pPr>
  </w:p>
  <w:p w14:paraId="2C912215" w14:textId="77777777" w:rsidR="003E097D" w:rsidRDefault="00876364" w:rsidP="00D3573E">
    <w:pPr>
      <w:pStyle w:val="Footer"/>
    </w:pPr>
    <w:r>
      <w:pict w14:anchorId="7620A63F">
        <v:rect id="_x0000_i1029" style="width:107pt;height:1.5pt" o:hralign="center" o:hrstd="t" o:hrnoshade="t" o:hr="t" fillcolor="black" stroked="f"/>
      </w:pict>
    </w:r>
  </w:p>
  <w:tbl>
    <w:tblPr>
      <w:tblW w:w="5000" w:type="pct"/>
      <w:tblLook w:val="0000" w:firstRow="0" w:lastRow="0" w:firstColumn="0" w:lastColumn="0" w:noHBand="0" w:noVBand="0"/>
    </w:tblPr>
    <w:tblGrid>
      <w:gridCol w:w="7338"/>
      <w:gridCol w:w="2517"/>
    </w:tblGrid>
    <w:tr w:rsidR="003E097D" w14:paraId="4F831D09" w14:textId="77777777" w:rsidTr="00DA7961">
      <w:tc>
        <w:tcPr>
          <w:tcW w:w="5000" w:type="pct"/>
          <w:gridSpan w:val="2"/>
          <w:vAlign w:val="bottom"/>
        </w:tcPr>
        <w:p w14:paraId="56D549F5" w14:textId="74B0CDDD" w:rsidR="003E097D" w:rsidRDefault="00234445" w:rsidP="00D86842">
          <w:pPr>
            <w:pStyle w:val="Footer"/>
          </w:pPr>
          <w:r>
            <w:t>RMSSOFT Software Help Documentation</w:t>
          </w:r>
        </w:p>
      </w:tc>
    </w:tr>
    <w:tr w:rsidR="003E097D" w14:paraId="2A737C5C" w14:textId="77777777" w:rsidTr="00B829AB">
      <w:tc>
        <w:tcPr>
          <w:tcW w:w="3723" w:type="pct"/>
        </w:tcPr>
        <w:p w14:paraId="73FDC4B9" w14:textId="3DD69DA2" w:rsidR="003E097D" w:rsidRDefault="00234445" w:rsidP="003F3F76">
          <w:pPr>
            <w:pStyle w:val="Footer"/>
          </w:pPr>
          <w:r>
            <w:t>Rev A</w:t>
          </w:r>
        </w:p>
      </w:tc>
      <w:tc>
        <w:tcPr>
          <w:tcW w:w="1277" w:type="pct"/>
        </w:tcPr>
        <w:p w14:paraId="6970E0F8" w14:textId="77777777" w:rsidR="003E097D" w:rsidRDefault="003E097D" w:rsidP="000939A5">
          <w:pPr>
            <w:pStyle w:val="Footer"/>
            <w:jc w:val="right"/>
          </w:pPr>
          <w:r w:rsidRPr="00743FD0">
            <w:rPr>
              <w:bCs/>
            </w:rPr>
            <w:t>Software</w:t>
          </w:r>
          <w:r>
            <w:rPr>
              <w:bCs/>
            </w:rPr>
            <w:t>:</w:t>
          </w:r>
          <w:r>
            <w:t xml:space="preserve"> MS Word 2010</w:t>
          </w:r>
        </w:p>
      </w:tc>
    </w:tr>
    <w:tr w:rsidR="003E097D" w14:paraId="15AC095F" w14:textId="77777777" w:rsidTr="00B829AB">
      <w:tc>
        <w:tcPr>
          <w:tcW w:w="3723" w:type="pct"/>
        </w:tcPr>
        <w:p w14:paraId="2B76AF56" w14:textId="20B18177" w:rsidR="003E097D" w:rsidRDefault="003E097D" w:rsidP="00132340">
          <w:pPr>
            <w:pStyle w:val="Footer"/>
          </w:pPr>
        </w:p>
      </w:tc>
      <w:tc>
        <w:tcPr>
          <w:tcW w:w="1277" w:type="pct"/>
        </w:tcPr>
        <w:p w14:paraId="03314EE3" w14:textId="77777777" w:rsidR="003E097D" w:rsidRDefault="003E097D" w:rsidP="003F3F76">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7D3E4B">
            <w:rPr>
              <w:rStyle w:val="PageNumber"/>
              <w:noProof/>
            </w:rPr>
            <w:t>2</w:t>
          </w:r>
          <w:r>
            <w:rPr>
              <w:rStyle w:val="PageNumber"/>
            </w:rPr>
            <w:fldChar w:fldCharType="end"/>
          </w:r>
          <w:r>
            <w:t xml:space="preserve"> of </w:t>
          </w:r>
          <w:r w:rsidRPr="0037751E">
            <w:fldChar w:fldCharType="begin"/>
          </w:r>
          <w:r w:rsidRPr="0037751E">
            <w:instrText xml:space="preserve"> =</w:instrText>
          </w:r>
          <w:r>
            <w:fldChar w:fldCharType="begin"/>
          </w:r>
          <w:r>
            <w:instrText>NUMPAGES</w:instrText>
          </w:r>
          <w:r>
            <w:fldChar w:fldCharType="separate"/>
          </w:r>
          <w:r w:rsidR="007D3E4B">
            <w:rPr>
              <w:noProof/>
            </w:rPr>
            <w:instrText>10</w:instrText>
          </w:r>
          <w:r>
            <w:rPr>
              <w:noProof/>
            </w:rPr>
            <w:fldChar w:fldCharType="end"/>
          </w:r>
          <w:r w:rsidRPr="0037751E">
            <w:instrText xml:space="preserve">-1 </w:instrText>
          </w:r>
          <w:r w:rsidRPr="0037751E">
            <w:fldChar w:fldCharType="separate"/>
          </w:r>
          <w:r w:rsidR="007D3E4B">
            <w:rPr>
              <w:noProof/>
            </w:rPr>
            <w:t>9</w:t>
          </w:r>
          <w:r w:rsidRPr="0037751E">
            <w:fldChar w:fldCharType="end"/>
          </w:r>
        </w:p>
      </w:tc>
    </w:tr>
  </w:tbl>
  <w:p w14:paraId="03F0501E" w14:textId="77777777" w:rsidR="003E097D" w:rsidRPr="00030F27" w:rsidRDefault="00BA036F" w:rsidP="003F3F76">
    <w:pPr>
      <w:pStyle w:val="Footer"/>
      <w:jc w:val="center"/>
      <w:rPr>
        <w:bCs/>
      </w:rPr>
    </w:pPr>
    <w:fldSimple w:instr=" DOCPROPERTY &quot;Classification&quot;  \* MERGEFORMAT ">
      <w:r w:rsidR="003E097D" w:rsidRPr="00A22AA5">
        <w:rPr>
          <w:bCs/>
          <w:lang w:val="en-US"/>
        </w:rPr>
        <w:t xml:space="preserve"> </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B8EE5" w14:textId="77777777" w:rsidR="003E097D" w:rsidRDefault="003E097D" w:rsidP="00D3573E">
    <w:pPr>
      <w:pStyle w:val="Footer"/>
    </w:pPr>
  </w:p>
  <w:p w14:paraId="1AF5A17D" w14:textId="77777777" w:rsidR="003E097D" w:rsidRDefault="00876364" w:rsidP="00D3573E">
    <w:pPr>
      <w:pStyle w:val="Footer"/>
    </w:pPr>
    <w:r>
      <w:pict w14:anchorId="7A812EDC">
        <v:rect id="_x0000_i1031" style="width:107pt;height:1.5pt" o:hralign="center" o:hrstd="t" o:hrnoshade="t" o:hr="t" fillcolor="black" stroked="f"/>
      </w:pict>
    </w:r>
  </w:p>
  <w:tbl>
    <w:tblPr>
      <w:tblW w:w="5000" w:type="pct"/>
      <w:tblLook w:val="01E0" w:firstRow="1" w:lastRow="1" w:firstColumn="1" w:lastColumn="1" w:noHBand="0" w:noVBand="0"/>
    </w:tblPr>
    <w:tblGrid>
      <w:gridCol w:w="7905"/>
      <w:gridCol w:w="1950"/>
    </w:tblGrid>
    <w:tr w:rsidR="003E097D" w14:paraId="4377E030" w14:textId="77777777" w:rsidTr="00727DE3">
      <w:tc>
        <w:tcPr>
          <w:tcW w:w="9855" w:type="dxa"/>
          <w:gridSpan w:val="2"/>
          <w:vAlign w:val="bottom"/>
        </w:tcPr>
        <w:p w14:paraId="5C40F806" w14:textId="3307C13D" w:rsidR="003E097D" w:rsidRDefault="00BA036F" w:rsidP="00234445">
          <w:pPr>
            <w:pStyle w:val="Footer"/>
          </w:pPr>
          <w:fldSimple w:instr=" DOCVARIABLE H  \* MERGEFORMAT ">
            <w:r w:rsidR="00234445">
              <w:rPr>
                <w:color w:val="000000" w:themeColor="text1"/>
              </w:rPr>
              <w:t>RMSSOFT Software Help Documentation</w:t>
            </w:r>
            <w:r w:rsidR="003E097D" w:rsidRPr="00F105BE">
              <w:rPr>
                <w:color w:val="000000" w:themeColor="text1"/>
              </w:rPr>
              <w:t xml:space="preserve"> </w:t>
            </w:r>
          </w:fldSimple>
        </w:p>
      </w:tc>
    </w:tr>
    <w:tr w:rsidR="003E097D" w14:paraId="77E581CC" w14:textId="77777777" w:rsidTr="00B829AB">
      <w:tc>
        <w:tcPr>
          <w:tcW w:w="7905" w:type="dxa"/>
        </w:tcPr>
        <w:p w14:paraId="68E05B64" w14:textId="6F003128" w:rsidR="003E097D" w:rsidRDefault="003E097D" w:rsidP="00132340">
          <w:pPr>
            <w:pStyle w:val="Footer"/>
          </w:pPr>
          <w:r>
            <w:t>Rev A</w:t>
          </w:r>
        </w:p>
      </w:tc>
      <w:tc>
        <w:tcPr>
          <w:tcW w:w="1950" w:type="dxa"/>
        </w:tcPr>
        <w:p w14:paraId="021EEFE3" w14:textId="77777777" w:rsidR="003E097D" w:rsidRDefault="003E097D" w:rsidP="003F3F76">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372287">
            <w:rPr>
              <w:rStyle w:val="PageNumber"/>
              <w:noProof/>
            </w:rPr>
            <w:t>16</w:t>
          </w:r>
          <w:r>
            <w:rPr>
              <w:rStyle w:val="PageNumber"/>
            </w:rPr>
            <w:fldChar w:fldCharType="end"/>
          </w:r>
          <w:r>
            <w:t xml:space="preserve"> of </w:t>
          </w:r>
          <w:r w:rsidRPr="0037751E">
            <w:fldChar w:fldCharType="begin"/>
          </w:r>
          <w:r w:rsidRPr="0037751E">
            <w:instrText xml:space="preserve"> =</w:instrText>
          </w:r>
          <w:r>
            <w:fldChar w:fldCharType="begin"/>
          </w:r>
          <w:r>
            <w:instrText>NUMPAGES</w:instrText>
          </w:r>
          <w:r>
            <w:fldChar w:fldCharType="separate"/>
          </w:r>
          <w:r w:rsidR="00372287">
            <w:rPr>
              <w:noProof/>
            </w:rPr>
            <w:instrText>21</w:instrText>
          </w:r>
          <w:r>
            <w:rPr>
              <w:noProof/>
            </w:rPr>
            <w:fldChar w:fldCharType="end"/>
          </w:r>
          <w:r w:rsidRPr="0037751E">
            <w:instrText xml:space="preserve">-1 </w:instrText>
          </w:r>
          <w:r w:rsidRPr="0037751E">
            <w:fldChar w:fldCharType="separate"/>
          </w:r>
          <w:r w:rsidR="00372287">
            <w:rPr>
              <w:noProof/>
            </w:rPr>
            <w:t>20</w:t>
          </w:r>
          <w:r w:rsidRPr="0037751E">
            <w:fldChar w:fldCharType="end"/>
          </w:r>
        </w:p>
      </w:tc>
    </w:tr>
  </w:tbl>
  <w:p w14:paraId="3AB16101" w14:textId="77777777" w:rsidR="003E097D" w:rsidRPr="00124C5D" w:rsidRDefault="00BA036F" w:rsidP="003F3F76">
    <w:pPr>
      <w:pStyle w:val="Footer"/>
      <w:jc w:val="center"/>
      <w:rPr>
        <w:bCs/>
      </w:rPr>
    </w:pPr>
    <w:fldSimple w:instr=" DOCPROPERTY &quot;Classification&quot;  \* MERGEFORMAT ">
      <w:r w:rsidR="003E097D" w:rsidRPr="00A22AA5">
        <w:rPr>
          <w:bCs/>
          <w:lang w:val="en-US"/>
        </w:rPr>
        <w:t xml:space="preserve"> </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A1923" w14:textId="77777777" w:rsidR="00876364" w:rsidRDefault="00876364">
      <w:r>
        <w:separator/>
      </w:r>
    </w:p>
  </w:footnote>
  <w:footnote w:type="continuationSeparator" w:id="0">
    <w:p w14:paraId="595B1F60" w14:textId="77777777" w:rsidR="00876364" w:rsidRDefault="008763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89" w:type="dxa"/>
      <w:tblLayout w:type="fixed"/>
      <w:tblLook w:val="0000" w:firstRow="0" w:lastRow="0" w:firstColumn="0" w:lastColumn="0" w:noHBand="0" w:noVBand="0"/>
    </w:tblPr>
    <w:tblGrid>
      <w:gridCol w:w="5070"/>
      <w:gridCol w:w="4819"/>
    </w:tblGrid>
    <w:tr w:rsidR="003E097D" w:rsidRPr="00082CE7" w14:paraId="01731E45" w14:textId="77777777" w:rsidTr="00E429A1">
      <w:trPr>
        <w:trHeight w:hRule="exact" w:val="2410"/>
      </w:trPr>
      <w:tc>
        <w:tcPr>
          <w:tcW w:w="5070" w:type="dxa"/>
          <w:vAlign w:val="center"/>
        </w:tcPr>
        <w:p w14:paraId="09469BAA" w14:textId="5371C708" w:rsidR="003E097D" w:rsidRPr="00082CE7" w:rsidRDefault="00894AC7" w:rsidP="001F4EB9">
          <w:pPr>
            <w:pStyle w:val="FrontPage"/>
            <w:jc w:val="left"/>
          </w:pPr>
          <w:r>
            <w:rPr>
              <w:noProof/>
              <w:lang w:val="en-US"/>
            </w:rPr>
            <w:drawing>
              <wp:inline distT="0" distB="0" distL="0" distR="0" wp14:anchorId="2408640B" wp14:editId="5025D403">
                <wp:extent cx="2882188" cy="1177747"/>
                <wp:effectExtent l="0" t="0" r="0" b="3810"/>
                <wp:docPr id="1" name="Picture 1" descr="C:\Users\Bheki Mthethwa\Desktop\Bhekisizwe Mthethwa\Gqunsu Engineering\Business Identity\Logo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eki Mthethwa\Desktop\Bhekisizwe Mthethwa\Gqunsu Engineering\Business Identity\Logo no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9382" cy="1184773"/>
                        </a:xfrm>
                        <a:prstGeom prst="rect">
                          <a:avLst/>
                        </a:prstGeom>
                        <a:noFill/>
                        <a:ln>
                          <a:noFill/>
                        </a:ln>
                      </pic:spPr>
                    </pic:pic>
                  </a:graphicData>
                </a:graphic>
              </wp:inline>
            </w:drawing>
          </w:r>
        </w:p>
      </w:tc>
      <w:tc>
        <w:tcPr>
          <w:tcW w:w="4819" w:type="dxa"/>
          <w:vAlign w:val="center"/>
        </w:tcPr>
        <w:p w14:paraId="74CE8B37" w14:textId="49780E4E" w:rsidR="003E097D" w:rsidRDefault="003E097D" w:rsidP="00E429A1">
          <w:pPr>
            <w:pStyle w:val="Header"/>
            <w:jc w:val="right"/>
            <w:rPr>
              <w:color w:val="FFFFFF" w:themeColor="background1"/>
            </w:rPr>
          </w:pPr>
          <w:r w:rsidRPr="00931975">
            <w:rPr>
              <w:color w:val="FFFFFF" w:themeColor="background1"/>
            </w:rPr>
            <w:t xml:space="preserve">Page </w:t>
          </w:r>
          <w:r w:rsidRPr="00931975">
            <w:rPr>
              <w:color w:val="FFFFFF" w:themeColor="background1"/>
            </w:rPr>
            <w:fldChar w:fldCharType="begin"/>
          </w:r>
          <w:r w:rsidRPr="00931975">
            <w:rPr>
              <w:color w:val="FFFFFF" w:themeColor="background1"/>
            </w:rPr>
            <w:instrText xml:space="preserve"> PAGE  \* MERGEFORMAT </w:instrText>
          </w:r>
          <w:r w:rsidRPr="00931975">
            <w:rPr>
              <w:color w:val="FFFFFF" w:themeColor="background1"/>
            </w:rPr>
            <w:fldChar w:fldCharType="separate"/>
          </w:r>
          <w:r w:rsidR="007D3E4B">
            <w:rPr>
              <w:noProof/>
              <w:color w:val="FFFFFF" w:themeColor="background1"/>
            </w:rPr>
            <w:t>0</w:t>
          </w:r>
          <w:r w:rsidRPr="00931975">
            <w:rPr>
              <w:color w:val="FFFFFF" w:themeColor="background1"/>
            </w:rPr>
            <w:fldChar w:fldCharType="end"/>
          </w:r>
          <w:r w:rsidRPr="00931975">
            <w:rPr>
              <w:color w:val="FFFFFF" w:themeColor="background1"/>
            </w:rPr>
            <w:t xml:space="preserve"> of </w:t>
          </w:r>
          <w:r w:rsidRPr="00931975">
            <w:rPr>
              <w:color w:val="FFFFFF" w:themeColor="background1"/>
            </w:rPr>
            <w:fldChar w:fldCharType="begin"/>
          </w:r>
          <w:r w:rsidRPr="00931975">
            <w:rPr>
              <w:color w:val="FFFFFF" w:themeColor="background1"/>
            </w:rPr>
            <w:instrText xml:space="preserve"> =</w:instrText>
          </w:r>
          <w:r w:rsidRPr="00931975">
            <w:rPr>
              <w:color w:val="FFFFFF" w:themeColor="background1"/>
            </w:rPr>
            <w:fldChar w:fldCharType="begin"/>
          </w:r>
          <w:r w:rsidRPr="00931975">
            <w:rPr>
              <w:color w:val="FFFFFF" w:themeColor="background1"/>
            </w:rPr>
            <w:instrText>NUMPAGES</w:instrText>
          </w:r>
          <w:r w:rsidRPr="00931975">
            <w:rPr>
              <w:color w:val="FFFFFF" w:themeColor="background1"/>
            </w:rPr>
            <w:fldChar w:fldCharType="separate"/>
          </w:r>
          <w:r w:rsidR="007D3E4B">
            <w:rPr>
              <w:noProof/>
              <w:color w:val="FFFFFF" w:themeColor="background1"/>
            </w:rPr>
            <w:instrText>10</w:instrText>
          </w:r>
          <w:r w:rsidRPr="00931975">
            <w:rPr>
              <w:color w:val="FFFFFF" w:themeColor="background1"/>
            </w:rPr>
            <w:fldChar w:fldCharType="end"/>
          </w:r>
          <w:r w:rsidRPr="00931975">
            <w:rPr>
              <w:color w:val="FFFFFF" w:themeColor="background1"/>
            </w:rPr>
            <w:instrText xml:space="preserve">-1 </w:instrText>
          </w:r>
          <w:r w:rsidRPr="00931975">
            <w:rPr>
              <w:color w:val="FFFFFF" w:themeColor="background1"/>
            </w:rPr>
            <w:fldChar w:fldCharType="separate"/>
          </w:r>
          <w:r w:rsidR="007D3E4B">
            <w:rPr>
              <w:noProof/>
              <w:color w:val="FFFFFF" w:themeColor="background1"/>
            </w:rPr>
            <w:t>9</w:t>
          </w:r>
          <w:r w:rsidRPr="00931975">
            <w:rPr>
              <w:color w:val="FFFFFF" w:themeColor="background1"/>
            </w:rPr>
            <w:fldChar w:fldCharType="end"/>
          </w:r>
        </w:p>
        <w:p w14:paraId="32BFC19B" w14:textId="2C19C0E2" w:rsidR="003E097D" w:rsidRPr="00082CE7" w:rsidRDefault="003E097D" w:rsidP="00E429A1">
          <w:pPr>
            <w:pStyle w:val="FrontPage"/>
            <w:jc w:val="right"/>
          </w:pPr>
        </w:p>
      </w:tc>
    </w:tr>
  </w:tbl>
  <w:p w14:paraId="385CF111" w14:textId="77777777" w:rsidR="003E097D" w:rsidRPr="00931975" w:rsidRDefault="003E097D" w:rsidP="003F3F76">
    <w:pPr>
      <w:pStyle w:val="Header"/>
      <w:jc w:val="right"/>
      <w:rPr>
        <w:color w:val="FFFFFF" w:themeColor="background1"/>
      </w:rPr>
    </w:pPr>
  </w:p>
  <w:p w14:paraId="6098F543" w14:textId="77777777" w:rsidR="003E097D" w:rsidRDefault="003E097D">
    <w:pPr>
      <w:pStyle w:val="Header"/>
      <w:jc w:val="right"/>
      <w:rPr>
        <w:color w:val="FFFFFF"/>
      </w:rPr>
    </w:pPr>
    <w:r>
      <w:rPr>
        <w:noProof/>
        <w:lang w:val="en-US"/>
      </w:rPr>
      <w:drawing>
        <wp:anchor distT="0" distB="0" distL="114300" distR="114300" simplePos="0" relativeHeight="251666432" behindDoc="1" locked="0" layoutInCell="1" allowOverlap="1" wp14:anchorId="781D2A60" wp14:editId="11EF9E7D">
          <wp:simplePos x="0" y="0"/>
          <wp:positionH relativeFrom="column">
            <wp:posOffset>1332230</wp:posOffset>
          </wp:positionH>
          <wp:positionV relativeFrom="page">
            <wp:posOffset>4932680</wp:posOffset>
          </wp:positionV>
          <wp:extent cx="3456000" cy="3002400"/>
          <wp:effectExtent l="0" t="0" r="0" b="7620"/>
          <wp:wrapNone/>
          <wp:docPr id="19" name="CSIR Outline Draft"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56000" cy="300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1E0" w:firstRow="1" w:lastRow="1" w:firstColumn="1" w:lastColumn="1" w:noHBand="0" w:noVBand="0"/>
    </w:tblPr>
    <w:tblGrid>
      <w:gridCol w:w="4609"/>
      <w:gridCol w:w="2619"/>
      <w:gridCol w:w="2619"/>
    </w:tblGrid>
    <w:tr w:rsidR="003E097D" w14:paraId="78706C42" w14:textId="77777777" w:rsidTr="00565C71">
      <w:tc>
        <w:tcPr>
          <w:tcW w:w="3284" w:type="dxa"/>
        </w:tcPr>
        <w:p w14:paraId="0891B34D" w14:textId="288A1112" w:rsidR="003E097D" w:rsidRDefault="00894AC7" w:rsidP="003F3F76">
          <w:pPr>
            <w:pStyle w:val="Header"/>
            <w:ind w:right="-47"/>
          </w:pPr>
          <w:r>
            <w:rPr>
              <w:noProof/>
              <w:lang w:val="en-US"/>
            </w:rPr>
            <w:drawing>
              <wp:inline distT="0" distB="0" distL="0" distR="0" wp14:anchorId="31C42CB4" wp14:editId="010F09F0">
                <wp:extent cx="2816352" cy="1236269"/>
                <wp:effectExtent l="0" t="0" r="3175" b="2540"/>
                <wp:docPr id="4" name="Picture 4" descr="C:\Users\Bheki Mthethwa\Desktop\Bhekisizwe Mthethwa\Gqunsu Engineering\Business Identity\Logo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eki Mthethwa\Desktop\Bhekisizwe Mthethwa\Gqunsu Engineering\Business Identity\Logo no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16872" cy="1236497"/>
                        </a:xfrm>
                        <a:prstGeom prst="rect">
                          <a:avLst/>
                        </a:prstGeom>
                        <a:noFill/>
                        <a:ln>
                          <a:noFill/>
                        </a:ln>
                      </pic:spPr>
                    </pic:pic>
                  </a:graphicData>
                </a:graphic>
              </wp:inline>
            </w:drawing>
          </w:r>
        </w:p>
      </w:tc>
      <w:tc>
        <w:tcPr>
          <w:tcW w:w="3285" w:type="dxa"/>
        </w:tcPr>
        <w:p w14:paraId="58983F6D" w14:textId="77777777" w:rsidR="003E097D" w:rsidRPr="00DA24BE" w:rsidRDefault="00BA036F" w:rsidP="003F3F76">
          <w:pPr>
            <w:pStyle w:val="Header"/>
            <w:ind w:right="-47"/>
            <w:jc w:val="center"/>
          </w:pPr>
          <w:fldSimple w:instr=" DOCPROPERTY &quot;Classification&quot;  \* MERGEFORMAT ">
            <w:r w:rsidR="003E097D" w:rsidRPr="00A22AA5">
              <w:rPr>
                <w:lang w:val="en-US"/>
              </w:rPr>
              <w:t xml:space="preserve"> </w:t>
            </w:r>
          </w:fldSimple>
        </w:p>
        <w:p w14:paraId="63C62A1D" w14:textId="77777777" w:rsidR="003E097D" w:rsidRDefault="003E097D" w:rsidP="003F3F76">
          <w:pPr>
            <w:pStyle w:val="Header"/>
            <w:ind w:right="-47"/>
            <w:jc w:val="center"/>
          </w:pPr>
        </w:p>
      </w:tc>
      <w:tc>
        <w:tcPr>
          <w:tcW w:w="3285" w:type="dxa"/>
          <w:vAlign w:val="bottom"/>
        </w:tcPr>
        <w:p w14:paraId="444A7B7E" w14:textId="08A2A590" w:rsidR="003E097D" w:rsidRPr="00FA309A" w:rsidRDefault="003E097D" w:rsidP="009C672E">
          <w:pPr>
            <w:pStyle w:val="Header"/>
            <w:jc w:val="right"/>
          </w:pPr>
        </w:p>
      </w:tc>
    </w:tr>
  </w:tbl>
  <w:p w14:paraId="0BF617DE" w14:textId="77777777" w:rsidR="003E097D" w:rsidRDefault="00876364" w:rsidP="003F3F76">
    <w:pPr>
      <w:pStyle w:val="Header"/>
    </w:pPr>
    <w:r>
      <w:pict w14:anchorId="3D490667">
        <v:rect id="_x0000_i1026" style="width:107pt;height:1.5pt" o:hralign="center" o:hrstd="t" o:hrnoshade="t" o:hr="t" fillcolor="black" stroked="f"/>
      </w:pict>
    </w:r>
  </w:p>
  <w:p w14:paraId="7AFE44BC" w14:textId="77777777" w:rsidR="003E097D" w:rsidRDefault="003E097D" w:rsidP="003F3F76">
    <w:pPr>
      <w:pStyle w:val="Header"/>
    </w:pPr>
  </w:p>
  <w:p w14:paraId="079FDD22" w14:textId="77777777" w:rsidR="003E097D" w:rsidRPr="00FE2C76" w:rsidRDefault="003E097D" w:rsidP="003F3F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1E0" w:firstRow="1" w:lastRow="1" w:firstColumn="1" w:lastColumn="1" w:noHBand="0" w:noVBand="0"/>
    </w:tblPr>
    <w:tblGrid>
      <w:gridCol w:w="4893"/>
      <w:gridCol w:w="2481"/>
      <w:gridCol w:w="2481"/>
    </w:tblGrid>
    <w:tr w:rsidR="003E097D" w14:paraId="10E65529" w14:textId="77777777" w:rsidTr="00565C71">
      <w:tc>
        <w:tcPr>
          <w:tcW w:w="3284" w:type="dxa"/>
        </w:tcPr>
        <w:p w14:paraId="58BB9982" w14:textId="40EAAE0F" w:rsidR="003E097D" w:rsidRDefault="00894AC7" w:rsidP="003F3F76">
          <w:pPr>
            <w:pStyle w:val="Header"/>
            <w:ind w:right="-47"/>
          </w:pPr>
          <w:r>
            <w:rPr>
              <w:noProof/>
              <w:lang w:val="en-US"/>
            </w:rPr>
            <w:drawing>
              <wp:inline distT="0" distB="0" distL="0" distR="0" wp14:anchorId="44C7CF36" wp14:editId="7DE06BAC">
                <wp:extent cx="2999232" cy="1287476"/>
                <wp:effectExtent l="0" t="0" r="0" b="8255"/>
                <wp:docPr id="5" name="Picture 5" descr="C:\Users\Bheki Mthethwa\Desktop\Bhekisizwe Mthethwa\Gqunsu Engineering\Business Identity\Logo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eki Mthethwa\Desktop\Bhekisizwe Mthethwa\Gqunsu Engineering\Business Identity\Logo no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7100" cy="1290853"/>
                        </a:xfrm>
                        <a:prstGeom prst="rect">
                          <a:avLst/>
                        </a:prstGeom>
                        <a:noFill/>
                        <a:ln>
                          <a:noFill/>
                        </a:ln>
                      </pic:spPr>
                    </pic:pic>
                  </a:graphicData>
                </a:graphic>
              </wp:inline>
            </w:drawing>
          </w:r>
        </w:p>
      </w:tc>
      <w:tc>
        <w:tcPr>
          <w:tcW w:w="3285" w:type="dxa"/>
        </w:tcPr>
        <w:p w14:paraId="2FFCF59B" w14:textId="77777777" w:rsidR="003E097D" w:rsidRPr="00DA24BE" w:rsidRDefault="00BA036F" w:rsidP="003F3F76">
          <w:pPr>
            <w:pStyle w:val="Header"/>
            <w:ind w:right="-47"/>
            <w:jc w:val="center"/>
          </w:pPr>
          <w:fldSimple w:instr=" DOCPROPERTY &quot;Classification&quot;  \* MERGEFORMAT ">
            <w:r w:rsidR="003E097D" w:rsidRPr="00A22AA5">
              <w:rPr>
                <w:lang w:val="en-US"/>
              </w:rPr>
              <w:t xml:space="preserve"> </w:t>
            </w:r>
          </w:fldSimple>
        </w:p>
        <w:p w14:paraId="16670BEF" w14:textId="77777777" w:rsidR="003E097D" w:rsidRDefault="003E097D" w:rsidP="003F3F76">
          <w:pPr>
            <w:pStyle w:val="Header"/>
            <w:ind w:right="-47"/>
            <w:jc w:val="center"/>
          </w:pPr>
        </w:p>
      </w:tc>
      <w:tc>
        <w:tcPr>
          <w:tcW w:w="3285" w:type="dxa"/>
          <w:vAlign w:val="bottom"/>
        </w:tcPr>
        <w:p w14:paraId="0A419463" w14:textId="62B62A2D" w:rsidR="003E097D" w:rsidRPr="00FA309A" w:rsidRDefault="003E097D" w:rsidP="009C672E">
          <w:pPr>
            <w:pStyle w:val="Header"/>
            <w:jc w:val="right"/>
          </w:pPr>
        </w:p>
      </w:tc>
    </w:tr>
  </w:tbl>
  <w:p w14:paraId="6F5DCC66" w14:textId="77777777" w:rsidR="003E097D" w:rsidRDefault="00876364" w:rsidP="003F3F76">
    <w:pPr>
      <w:pStyle w:val="Header"/>
    </w:pPr>
    <w:r>
      <w:pict w14:anchorId="2FB9633B">
        <v:rect id="_x0000_i1028" style="width:107pt;height:1.5pt" o:hralign="center" o:hrstd="t" o:hrnoshade="t" o:hr="t" fillcolor="black" stroked="f"/>
      </w:pict>
    </w:r>
  </w:p>
  <w:p w14:paraId="7C776255" w14:textId="77777777" w:rsidR="003E097D" w:rsidRDefault="003E097D" w:rsidP="003F3F76">
    <w:pPr>
      <w:pStyle w:val="Header"/>
    </w:pPr>
  </w:p>
  <w:p w14:paraId="0B044BB2" w14:textId="77777777" w:rsidR="003E097D" w:rsidRPr="00FE2C76" w:rsidRDefault="003E097D" w:rsidP="003F3F7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4253D" w14:textId="77777777" w:rsidR="003E097D" w:rsidRPr="00DA24BE" w:rsidRDefault="00BA036F" w:rsidP="003F3F76">
    <w:pPr>
      <w:pStyle w:val="Header"/>
      <w:jc w:val="center"/>
    </w:pPr>
    <w:fldSimple w:instr=" DOCPROPERTY &quot;Classification&quot;  \* MERGEFORMAT ">
      <w:r w:rsidR="003E097D" w:rsidRPr="00A22AA5">
        <w:rPr>
          <w:lang w:val="en-US"/>
        </w:rPr>
        <w:t xml:space="preserve"> </w:t>
      </w:r>
    </w:fldSimple>
  </w:p>
  <w:p w14:paraId="04255261" w14:textId="77777777" w:rsidR="003E097D" w:rsidRDefault="00876364" w:rsidP="00D3573E">
    <w:pPr>
      <w:pStyle w:val="Header"/>
    </w:pPr>
    <w:r>
      <w:pict w14:anchorId="5D96BA98">
        <v:rect id="_x0000_i1030" style="width:107pt;height:1.5pt" o:hralign="center" o:hrstd="t" o:hrnoshade="t" o:hr="t" fillcolor="black" stroked="f"/>
      </w:pict>
    </w:r>
  </w:p>
  <w:p w14:paraId="26D61614" w14:textId="77777777" w:rsidR="003E097D" w:rsidRDefault="003E097D" w:rsidP="00D3573E">
    <w:pPr>
      <w:pStyle w:val="Header"/>
    </w:pPr>
  </w:p>
  <w:p w14:paraId="7E19B1A3" w14:textId="77777777" w:rsidR="003E097D" w:rsidRDefault="003E097D" w:rsidP="00D357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nsid w:val="01886CAD"/>
    <w:multiLevelType w:val="hybridMultilevel"/>
    <w:tmpl w:val="8FB8FB18"/>
    <w:name w:val="ListAlpha22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85853"/>
    <w:multiLevelType w:val="hybridMultilevel"/>
    <w:tmpl w:val="86B2D9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AC02EE"/>
    <w:multiLevelType w:val="hybridMultilevel"/>
    <w:tmpl w:val="37C010C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nsid w:val="0AF3306C"/>
    <w:multiLevelType w:val="multilevel"/>
    <w:tmpl w:val="84D69794"/>
    <w:lvl w:ilvl="0">
      <w:start w:val="1"/>
      <w:numFmt w:val="decimal"/>
      <w:lvlRestart w:val="0"/>
      <w:pStyle w:val="ListNumbersIndent"/>
      <w:lvlText w:val="%1."/>
      <w:lvlJc w:val="left"/>
      <w:pPr>
        <w:ind w:left="851" w:hanging="426"/>
      </w:pPr>
      <w:rPr>
        <w:rFonts w:hint="default"/>
      </w:rPr>
    </w:lvl>
    <w:lvl w:ilvl="1">
      <w:start w:val="1"/>
      <w:numFmt w:val="lowerLetter"/>
      <w:lvlText w:val="%2)"/>
      <w:lvlJc w:val="left"/>
      <w:pPr>
        <w:ind w:left="1276" w:hanging="425"/>
      </w:pPr>
      <w:rPr>
        <w:rFonts w:hint="default"/>
      </w:rPr>
    </w:lvl>
    <w:lvl w:ilvl="2">
      <w:start w:val="1"/>
      <w:numFmt w:val="lowerRoman"/>
      <w:lvlText w:val="%3)"/>
      <w:lvlJc w:val="left"/>
      <w:pPr>
        <w:ind w:left="1701" w:hanging="425"/>
      </w:pPr>
      <w:rPr>
        <w:rFonts w:hint="default"/>
      </w:rPr>
    </w:lvl>
    <w:lvl w:ilvl="3">
      <w:start w:val="1"/>
      <w:numFmt w:val="bullet"/>
      <w:lvlText w:val=""/>
      <w:lvlJc w:val="left"/>
      <w:pPr>
        <w:ind w:left="2126"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0B75308A"/>
    <w:multiLevelType w:val="multilevel"/>
    <w:tmpl w:val="170ECDC2"/>
    <w:lvl w:ilvl="0">
      <w:start w:val="1"/>
      <w:numFmt w:val="decimal"/>
      <w:pStyle w:val="Heading1"/>
      <w:isLg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1135" w:hanging="851"/>
      </w:pPr>
      <w:rPr>
        <w:rFonts w:hint="default"/>
      </w:rPr>
    </w:lvl>
    <w:lvl w:ilvl="3">
      <w:start w:val="1"/>
      <w:numFmt w:val="decimal"/>
      <w:pStyle w:val="Heading4"/>
      <w:isLgl/>
      <w:lvlText w:val="%1.%2.%3.%4"/>
      <w:lvlJc w:val="left"/>
      <w:pPr>
        <w:ind w:left="1134" w:hanging="1134"/>
      </w:pPr>
      <w:rPr>
        <w:rFonts w:hint="default"/>
      </w:rPr>
    </w:lvl>
    <w:lvl w:ilvl="4">
      <w:start w:val="1"/>
      <w:numFmt w:val="decimal"/>
      <w:pStyle w:val="Heading5"/>
      <w:isLgl/>
      <w:lvlText w:val="%1.%2.%3.%4.%5"/>
      <w:lvlJc w:val="left"/>
      <w:pPr>
        <w:ind w:left="1134" w:hanging="1134"/>
      </w:pPr>
      <w:rPr>
        <w:rFonts w:hint="default"/>
      </w:rPr>
    </w:lvl>
    <w:lvl w:ilvl="5">
      <w:start w:val="1"/>
      <w:numFmt w:val="none"/>
      <w:lvlRestart w:val="1"/>
      <w:isLgl/>
      <w:suff w:val="nothing"/>
      <w:lvlText w:val=""/>
      <w:lvlJc w:val="left"/>
      <w:pPr>
        <w:ind w:left="0" w:firstLine="0"/>
      </w:pPr>
      <w:rPr>
        <w:rFonts w:hint="default"/>
      </w:rPr>
    </w:lvl>
    <w:lvl w:ilvl="6">
      <w:start w:val="1"/>
      <w:numFmt w:val="none"/>
      <w:isLgl/>
      <w:suff w:val="nothing"/>
      <w:lvlText w:val=""/>
      <w:lvlJc w:val="left"/>
      <w:pPr>
        <w:ind w:left="0" w:firstLine="0"/>
      </w:pPr>
      <w:rPr>
        <w:rFonts w:hint="default"/>
      </w:rPr>
    </w:lvl>
    <w:lvl w:ilvl="7">
      <w:start w:val="1"/>
      <w:numFmt w:val="none"/>
      <w:isLgl/>
      <w:suff w:val="nothing"/>
      <w:lvlText w:val=""/>
      <w:lvlJc w:val="left"/>
      <w:pPr>
        <w:ind w:left="0" w:firstLine="0"/>
      </w:pPr>
      <w:rPr>
        <w:rFonts w:hint="default"/>
      </w:rPr>
    </w:lvl>
    <w:lvl w:ilvl="8">
      <w:start w:val="1"/>
      <w:numFmt w:val="none"/>
      <w:lvlRestart w:val="0"/>
      <w:isLgl/>
      <w:suff w:val="nothing"/>
      <w:lvlText w:val=""/>
      <w:lvlJc w:val="left"/>
      <w:pPr>
        <w:ind w:left="0" w:firstLine="0"/>
      </w:pPr>
      <w:rPr>
        <w:rFonts w:hint="default"/>
      </w:rPr>
    </w:lvl>
  </w:abstractNum>
  <w:abstractNum w:abstractNumId="6">
    <w:nsid w:val="164B5E4D"/>
    <w:multiLevelType w:val="multilevel"/>
    <w:tmpl w:val="2ADA4FB4"/>
    <w:lvl w:ilvl="0">
      <w:start w:val="1"/>
      <w:numFmt w:val="bullet"/>
      <w:pStyle w:val="ListBulletsInden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18401430"/>
    <w:multiLevelType w:val="multilevel"/>
    <w:tmpl w:val="F2CE67F8"/>
    <w:lvl w:ilvl="0">
      <w:start w:val="1"/>
      <w:numFmt w:val="lowerRoman"/>
      <w:pStyle w:val="ListNumbersSpecial"/>
      <w:lvlText w:val="%1."/>
      <w:lvlJc w:val="righ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left"/>
      <w:pPr>
        <w:ind w:left="2126" w:hanging="425"/>
      </w:pPr>
      <w:rPr>
        <w:rFonts w:hint="default"/>
      </w:rPr>
    </w:lvl>
    <w:lvl w:ilvl="3">
      <w:start w:val="1"/>
      <w:numFmt w:val="bullet"/>
      <w:lvlText w:val=""/>
      <w:lvlJc w:val="left"/>
      <w:pPr>
        <w:ind w:left="2552" w:hanging="426"/>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96A2675"/>
    <w:multiLevelType w:val="multilevel"/>
    <w:tmpl w:val="5FF48E38"/>
    <w:lvl w:ilvl="0">
      <w:start w:val="1"/>
      <w:numFmt w:val="bullet"/>
      <w:pStyle w:val="ListBulletsLeft"/>
      <w:lvlText w:val=""/>
      <w:lvlJc w:val="left"/>
      <w:pPr>
        <w:ind w:left="425" w:hanging="425"/>
      </w:pPr>
      <w:rPr>
        <w:rFonts w:ascii="Symbol" w:hAnsi="Symbol" w:hint="default"/>
      </w:rPr>
    </w:lvl>
    <w:lvl w:ilvl="1">
      <w:start w:val="1"/>
      <w:numFmt w:val="bullet"/>
      <w:lvlText w:val=""/>
      <w:lvlJc w:val="left"/>
      <w:pPr>
        <w:ind w:left="851" w:hanging="426"/>
      </w:pPr>
      <w:rPr>
        <w:rFonts w:ascii="Symbol" w:hAnsi="Symbol"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2AB35B65"/>
    <w:multiLevelType w:val="multilevel"/>
    <w:tmpl w:val="01A696E6"/>
    <w:name w:val="ListAlphaIndent"/>
    <w:lvl w:ilvl="0">
      <w:start w:val="1"/>
      <w:numFmt w:val="lowerLetter"/>
      <w:lvlRestart w:val="0"/>
      <w:lvlText w:val="%1)"/>
      <w:lvlJc w:val="left"/>
      <w:pPr>
        <w:tabs>
          <w:tab w:val="num" w:pos="850"/>
        </w:tabs>
        <w:ind w:left="850" w:hanging="425"/>
      </w:pPr>
    </w:lvl>
    <w:lvl w:ilvl="1">
      <w:start w:val="1"/>
      <w:numFmt w:val="lowerRoman"/>
      <w:lvlText w:val="%2)"/>
      <w:lvlJc w:val="left"/>
      <w:pPr>
        <w:tabs>
          <w:tab w:val="num" w:pos="1276"/>
        </w:tabs>
        <w:ind w:left="1276" w:hanging="426"/>
      </w:pPr>
    </w:lvl>
    <w:lvl w:ilvl="2">
      <w:start w:val="1"/>
      <w:numFmt w:val="bullet"/>
      <w:lvlText w:val=""/>
      <w:lvlJc w:val="left"/>
      <w:pPr>
        <w:tabs>
          <w:tab w:val="num" w:pos="1701"/>
        </w:tabs>
        <w:ind w:left="1701" w:hanging="425"/>
      </w:pPr>
      <w:rPr>
        <w:rFonts w:ascii="Symbol" w:hAnsi="Symbol" w:hint="default"/>
      </w:rPr>
    </w:lvl>
    <w:lvl w:ilvl="3">
      <w:start w:val="1"/>
      <w:numFmt w:val="none"/>
      <w:suff w:val="nothing"/>
      <w:lvlText w:val=""/>
      <w:lvlJc w:val="left"/>
      <w:pPr>
        <w:ind w:left="0" w:firstLine="0"/>
      </w:pPr>
      <w:rPr>
        <w:rFonts w:ascii="Symbol" w:hAnsi="Symbol"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2F7D1095"/>
    <w:multiLevelType w:val="multilevel"/>
    <w:tmpl w:val="1F30D4CC"/>
    <w:lvl w:ilvl="0">
      <w:start w:val="1"/>
      <w:numFmt w:val="bullet"/>
      <w:pStyle w:val="ListBulletsSpecial"/>
      <w:lvlText w:val=""/>
      <w:lvlJc w:val="left"/>
      <w:pPr>
        <w:ind w:left="1276" w:hanging="425"/>
      </w:pPr>
      <w:rPr>
        <w:rFonts w:ascii="Symbol" w:hAnsi="Symbol" w:hint="default"/>
      </w:rPr>
    </w:lvl>
    <w:lvl w:ilvl="1">
      <w:start w:val="1"/>
      <w:numFmt w:val="bullet"/>
      <w:lvlText w:val=""/>
      <w:lvlJc w:val="left"/>
      <w:pPr>
        <w:ind w:left="1701" w:hanging="425"/>
      </w:pPr>
      <w:rPr>
        <w:rFonts w:ascii="Symbol" w:hAnsi="Symbol" w:hint="default"/>
      </w:rPr>
    </w:lvl>
    <w:lvl w:ilvl="2">
      <w:start w:val="1"/>
      <w:numFmt w:val="bullet"/>
      <w:lvlText w:val=""/>
      <w:lvlJc w:val="left"/>
      <w:pPr>
        <w:ind w:left="212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314F6EC9"/>
    <w:multiLevelType w:val="multilevel"/>
    <w:tmpl w:val="11D8CDF0"/>
    <w:lvl w:ilvl="0">
      <w:start w:val="1"/>
      <w:numFmt w:val="lowerLetter"/>
      <w:pStyle w:val="ListAlphaSpecial"/>
      <w:lvlText w:val="%1)"/>
      <w:lvlJc w:val="left"/>
      <w:pPr>
        <w:ind w:left="1276" w:hanging="425"/>
      </w:pPr>
      <w:rPr>
        <w:rFonts w:hint="default"/>
      </w:rPr>
    </w:lvl>
    <w:lvl w:ilvl="1">
      <w:start w:val="1"/>
      <w:numFmt w:val="lowerRoman"/>
      <w:lvlText w:val="%2)"/>
      <w:lvlJc w:val="left"/>
      <w:pPr>
        <w:ind w:left="1701" w:hanging="425"/>
      </w:pPr>
      <w:rPr>
        <w:rFonts w:hint="default"/>
      </w:rPr>
    </w:lvl>
    <w:lvl w:ilvl="2">
      <w:start w:val="1"/>
      <w:numFmt w:val="bullet"/>
      <w:lvlText w:val=""/>
      <w:lvlJc w:val="left"/>
      <w:pPr>
        <w:ind w:left="212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36065223"/>
    <w:multiLevelType w:val="hybridMultilevel"/>
    <w:tmpl w:val="95BE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85AE8"/>
    <w:multiLevelType w:val="hybridMultilevel"/>
    <w:tmpl w:val="6F243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ED7007C"/>
    <w:multiLevelType w:val="multilevel"/>
    <w:tmpl w:val="993CF7FA"/>
    <w:lvl w:ilvl="0">
      <w:start w:val="1"/>
      <w:numFmt w:val="lowerLetter"/>
      <w:pStyle w:val="TableAlphaList"/>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42476C3F"/>
    <w:multiLevelType w:val="multilevel"/>
    <w:tmpl w:val="C0201316"/>
    <w:lvl w:ilvl="0">
      <w:start w:val="1"/>
      <w:numFmt w:val="decimal"/>
      <w:pStyle w:val="ListforReferences"/>
      <w:lvlText w:val="[%1]"/>
      <w:lvlJc w:val="left"/>
      <w:pPr>
        <w:ind w:left="567" w:hanging="567"/>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4C773C7B"/>
    <w:multiLevelType w:val="hybridMultilevel"/>
    <w:tmpl w:val="0DB67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025707"/>
    <w:multiLevelType w:val="multilevel"/>
    <w:tmpl w:val="B808ABBA"/>
    <w:lvl w:ilvl="0">
      <w:start w:val="1"/>
      <w:numFmt w:val="bullet"/>
      <w:pStyle w:val="TableBulletsList"/>
      <w:lvlText w:val=""/>
      <w:lvlJc w:val="left"/>
      <w:pPr>
        <w:ind w:left="425" w:hanging="425"/>
      </w:pPr>
      <w:rPr>
        <w:rFonts w:ascii="Symbol" w:hAnsi="Symbol" w:hint="default"/>
      </w:rPr>
    </w:lvl>
    <w:lvl w:ilvl="1">
      <w:start w:val="1"/>
      <w:numFmt w:val="bullet"/>
      <w:lvlText w:val=""/>
      <w:lvlJc w:val="left"/>
      <w:pPr>
        <w:ind w:left="851" w:hanging="426"/>
      </w:pPr>
      <w:rPr>
        <w:rFonts w:ascii="Symbol" w:hAnsi="Symbol"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525D6F8A"/>
    <w:multiLevelType w:val="multilevel"/>
    <w:tmpl w:val="B324077C"/>
    <w:lvl w:ilvl="0">
      <w:start w:val="1"/>
      <w:numFmt w:val="none"/>
      <w:pStyle w:val="NormalParagraph"/>
      <w:lvlText w:val="%1"/>
      <w:lvlJc w:val="left"/>
      <w:pPr>
        <w:tabs>
          <w:tab w:val="num" w:pos="0"/>
        </w:tabs>
        <w:ind w:left="1701" w:firstLine="0"/>
      </w:pPr>
      <w:rPr>
        <w:rFonts w:hint="default"/>
        <w:b w:val="0"/>
        <w:i w:val="0"/>
        <w:color w:val="FFFFFF"/>
        <w:sz w:val="8"/>
        <w:szCs w:val="8"/>
      </w:rPr>
    </w:lvl>
    <w:lvl w:ilvl="1">
      <w:start w:val="1"/>
      <w:numFmt w:val="lowerLetter"/>
      <w:pStyle w:val="aIndent"/>
      <w:lvlText w:val="%1%2."/>
      <w:lvlJc w:val="left"/>
      <w:pPr>
        <w:tabs>
          <w:tab w:val="num" w:pos="567"/>
        </w:tabs>
        <w:ind w:left="2268" w:hanging="567"/>
      </w:pPr>
      <w:rPr>
        <w:rFonts w:ascii="Arial" w:hAnsi="Arial" w:hint="default"/>
        <w:b w:val="0"/>
        <w:i w:val="0"/>
        <w:color w:val="auto"/>
        <w:sz w:val="20"/>
        <w:szCs w:val="20"/>
      </w:rPr>
    </w:lvl>
    <w:lvl w:ilvl="2">
      <w:start w:val="1"/>
      <w:numFmt w:val="lowerRoman"/>
      <w:pStyle w:val="iIndent"/>
      <w:lvlText w:val="%3%1."/>
      <w:lvlJc w:val="left"/>
      <w:pPr>
        <w:tabs>
          <w:tab w:val="num" w:pos="567"/>
        </w:tabs>
        <w:ind w:left="2835" w:hanging="567"/>
      </w:pPr>
      <w:rPr>
        <w:rFonts w:ascii="Arial" w:hAnsi="Arial" w:hint="default"/>
        <w:b w:val="0"/>
        <w:i w:val="0"/>
        <w:color w:val="auto"/>
        <w:sz w:val="20"/>
        <w:szCs w:val="20"/>
      </w:rPr>
    </w:lvl>
    <w:lvl w:ilvl="3">
      <w:start w:val="1"/>
      <w:numFmt w:val="bullet"/>
      <w:lvlRestart w:val="0"/>
      <w:pStyle w:val="Bullet"/>
      <w:lvlText w:val=""/>
      <w:lvlJc w:val="left"/>
      <w:pPr>
        <w:tabs>
          <w:tab w:val="num" w:pos="567"/>
        </w:tabs>
        <w:ind w:left="3402" w:hanging="567"/>
      </w:pPr>
      <w:rPr>
        <w:rFonts w:ascii="Symbol" w:hAnsi="Symbol" w:hint="default"/>
        <w:b w:val="0"/>
        <w:i w:val="0"/>
        <w:color w:val="auto"/>
        <w:sz w:val="20"/>
        <w:szCs w:val="20"/>
      </w:rPr>
    </w:lvl>
    <w:lvl w:ilvl="4">
      <w:start w:val="1"/>
      <w:numFmt w:val="none"/>
      <w:lvlText w:val="%1"/>
      <w:lvlJc w:val="left"/>
      <w:pPr>
        <w:tabs>
          <w:tab w:val="num" w:pos="2709"/>
        </w:tabs>
        <w:ind w:left="2709" w:hanging="1008"/>
      </w:pPr>
      <w:rPr>
        <w:rFonts w:hint="default"/>
        <w:color w:val="auto"/>
      </w:rPr>
    </w:lvl>
    <w:lvl w:ilvl="5">
      <w:start w:val="1"/>
      <w:numFmt w:val="none"/>
      <w:lvlText w:val="%1"/>
      <w:lvlJc w:val="left"/>
      <w:pPr>
        <w:tabs>
          <w:tab w:val="num" w:pos="2853"/>
        </w:tabs>
        <w:ind w:left="2853" w:hanging="1152"/>
      </w:pPr>
      <w:rPr>
        <w:rFonts w:hint="default"/>
      </w:rPr>
    </w:lvl>
    <w:lvl w:ilvl="6">
      <w:start w:val="1"/>
      <w:numFmt w:val="none"/>
      <w:lvlRestart w:val="0"/>
      <w:lvlText w:val="%1"/>
      <w:lvlJc w:val="left"/>
      <w:pPr>
        <w:tabs>
          <w:tab w:val="num" w:pos="2997"/>
        </w:tabs>
        <w:ind w:left="2997" w:hanging="1296"/>
      </w:pPr>
      <w:rPr>
        <w:rFonts w:hint="default"/>
      </w:rPr>
    </w:lvl>
    <w:lvl w:ilvl="7">
      <w:start w:val="1"/>
      <w:numFmt w:val="none"/>
      <w:lvlText w:val="%8"/>
      <w:lvlJc w:val="left"/>
      <w:pPr>
        <w:tabs>
          <w:tab w:val="num" w:pos="2268"/>
        </w:tabs>
        <w:ind w:left="3969" w:hanging="567"/>
      </w:pPr>
      <w:rPr>
        <w:rFonts w:ascii="Arial" w:hAnsi="Arial" w:hint="default"/>
        <w:b w:val="0"/>
        <w:i w:val="0"/>
        <w:sz w:val="20"/>
        <w:szCs w:val="20"/>
      </w:rPr>
    </w:lvl>
    <w:lvl w:ilvl="8">
      <w:start w:val="1"/>
      <w:numFmt w:val="none"/>
      <w:lvlText w:val="%9"/>
      <w:lvlJc w:val="left"/>
      <w:pPr>
        <w:tabs>
          <w:tab w:val="num" w:pos="2268"/>
        </w:tabs>
        <w:ind w:left="4536" w:hanging="567"/>
      </w:pPr>
      <w:rPr>
        <w:rFonts w:ascii="Arial" w:hAnsi="Arial" w:hint="default"/>
        <w:b w:val="0"/>
        <w:i w:val="0"/>
        <w:sz w:val="20"/>
        <w:szCs w:val="20"/>
      </w:rPr>
    </w:lvl>
  </w:abstractNum>
  <w:abstractNum w:abstractNumId="19">
    <w:nsid w:val="53007397"/>
    <w:multiLevelType w:val="multilevel"/>
    <w:tmpl w:val="2A76651E"/>
    <w:lvl w:ilvl="0">
      <w:start w:val="1"/>
      <w:numFmt w:val="none"/>
      <w:pStyle w:val="nHeading1"/>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54770EEC"/>
    <w:multiLevelType w:val="hybridMultilevel"/>
    <w:tmpl w:val="6108E3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70078F"/>
    <w:multiLevelType w:val="multilevel"/>
    <w:tmpl w:val="2006059E"/>
    <w:lvl w:ilvl="0">
      <w:start w:val="1"/>
      <w:numFmt w:val="lowerLetter"/>
      <w:pStyle w:val="ListAlphaLeft"/>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nsid w:val="69E96557"/>
    <w:multiLevelType w:val="multilevel"/>
    <w:tmpl w:val="BD3C21E8"/>
    <w:lvl w:ilvl="0">
      <w:start w:val="1"/>
      <w:numFmt w:val="lowerLetter"/>
      <w:pStyle w:val="ListAlphaIndent"/>
      <w:lvlText w:val="%1)"/>
      <w:lvlJc w:val="left"/>
      <w:pPr>
        <w:ind w:left="851" w:hanging="426"/>
      </w:pPr>
      <w:rPr>
        <w:rFonts w:hint="default"/>
      </w:rPr>
    </w:lvl>
    <w:lvl w:ilvl="1">
      <w:start w:val="1"/>
      <w:numFmt w:val="lowerRoman"/>
      <w:lvlText w:val="%2)"/>
      <w:lvlJc w:val="left"/>
      <w:pPr>
        <w:ind w:left="1276" w:hanging="425"/>
      </w:pPr>
      <w:rPr>
        <w:rFonts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6A894747"/>
    <w:multiLevelType w:val="hybridMultilevel"/>
    <w:tmpl w:val="4464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B17E32"/>
    <w:multiLevelType w:val="multilevel"/>
    <w:tmpl w:val="CC904334"/>
    <w:lvl w:ilvl="0">
      <w:start w:val="1"/>
      <w:numFmt w:val="decimal"/>
      <w:pStyle w:val="TableNumbersList"/>
      <w:lvlText w:val="%1."/>
      <w:lvlJc w:val="left"/>
      <w:pPr>
        <w:ind w:left="425" w:hanging="425"/>
      </w:pPr>
      <w:rPr>
        <w:rFonts w:hint="default"/>
      </w:rPr>
    </w:lvl>
    <w:lvl w:ilvl="1">
      <w:start w:val="1"/>
      <w:numFmt w:val="lowerLetter"/>
      <w:lvlText w:val="%2)"/>
      <w:lvlJc w:val="left"/>
      <w:pPr>
        <w:ind w:left="851" w:hanging="426"/>
      </w:pPr>
      <w:rPr>
        <w:rFonts w:hint="default"/>
      </w:rPr>
    </w:lvl>
    <w:lvl w:ilvl="2">
      <w:start w:val="1"/>
      <w:numFmt w:val="lowerRoman"/>
      <w:lvlText w:val="%3)"/>
      <w:lvlJc w:val="left"/>
      <w:pPr>
        <w:ind w:left="1276" w:hanging="425"/>
      </w:pPr>
      <w:rPr>
        <w:rFonts w:hint="default"/>
      </w:rPr>
    </w:lvl>
    <w:lvl w:ilvl="3">
      <w:start w:val="1"/>
      <w:numFmt w:val="bullet"/>
      <w:lvlText w:val=""/>
      <w:lvlJc w:val="left"/>
      <w:pPr>
        <w:ind w:left="1701"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6CFA0348"/>
    <w:multiLevelType w:val="multilevel"/>
    <w:tmpl w:val="1C9C004C"/>
    <w:lvl w:ilvl="0">
      <w:start w:val="1"/>
      <w:numFmt w:val="decimal"/>
      <w:lvlRestart w:val="0"/>
      <w:pStyle w:val="ListNumbersLeft"/>
      <w:lvlText w:val="%1."/>
      <w:lvlJc w:val="left"/>
      <w:pPr>
        <w:ind w:left="425" w:hanging="425"/>
      </w:pPr>
      <w:rPr>
        <w:rFonts w:hint="default"/>
      </w:rPr>
    </w:lvl>
    <w:lvl w:ilvl="1">
      <w:start w:val="1"/>
      <w:numFmt w:val="lowerLetter"/>
      <w:lvlText w:val="%2)"/>
      <w:lvlJc w:val="left"/>
      <w:pPr>
        <w:ind w:left="850" w:hanging="425"/>
      </w:pPr>
      <w:rPr>
        <w:rFonts w:hint="default"/>
      </w:rPr>
    </w:lvl>
    <w:lvl w:ilvl="2">
      <w:start w:val="1"/>
      <w:numFmt w:val="lowerRoman"/>
      <w:lvlText w:val="%3)"/>
      <w:lvlJc w:val="left"/>
      <w:pPr>
        <w:ind w:left="1276" w:hanging="426"/>
      </w:pPr>
      <w:rPr>
        <w:rFonts w:hint="default"/>
      </w:rPr>
    </w:lvl>
    <w:lvl w:ilvl="3">
      <w:start w:val="1"/>
      <w:numFmt w:val="bullet"/>
      <w:lvlText w:val=""/>
      <w:lvlJc w:val="left"/>
      <w:pPr>
        <w:ind w:left="1701"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nsid w:val="71145DD6"/>
    <w:multiLevelType w:val="multilevel"/>
    <w:tmpl w:val="39805622"/>
    <w:lvl w:ilvl="0">
      <w:start w:val="1"/>
      <w:numFmt w:val="upperLetter"/>
      <w:pStyle w:val="AHeading1"/>
      <w:lvlText w:val="Appendix %1"/>
      <w:lvlJc w:val="left"/>
      <w:pPr>
        <w:ind w:left="1985" w:hanging="1985"/>
      </w:pPr>
      <w:rPr>
        <w:rFonts w:hint="default"/>
      </w:rPr>
    </w:lvl>
    <w:lvl w:ilvl="1">
      <w:start w:val="1"/>
      <w:numFmt w:val="decimal"/>
      <w:pStyle w:val="AHeading2"/>
      <w:lvlText w:val="%1.%2"/>
      <w:lvlJc w:val="left"/>
      <w:pPr>
        <w:ind w:left="851" w:hanging="851"/>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Heading3"/>
      <w:lvlText w:val="%1.%2.%3"/>
      <w:lvlJc w:val="left"/>
      <w:pPr>
        <w:ind w:left="851" w:hanging="851"/>
      </w:pPr>
      <w:rPr>
        <w:rFonts w:hint="default"/>
      </w:rPr>
    </w:lvl>
    <w:lvl w:ilvl="3">
      <w:start w:val="1"/>
      <w:numFmt w:val="decimal"/>
      <w:pStyle w:val="AHeading4"/>
      <w:lvlText w:val="%1.%2.%3.%4"/>
      <w:lvlJc w:val="left"/>
      <w:pPr>
        <w:ind w:left="1134" w:hanging="1134"/>
      </w:pPr>
      <w:rPr>
        <w:rFonts w:hint="default"/>
      </w:rPr>
    </w:lvl>
    <w:lvl w:ilvl="4">
      <w:start w:val="1"/>
      <w:numFmt w:val="none"/>
      <w:lvlRestart w:val="1"/>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7">
    <w:nsid w:val="778E5838"/>
    <w:multiLevelType w:val="hybridMultilevel"/>
    <w:tmpl w:val="51D858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BC4D46"/>
    <w:multiLevelType w:val="hybridMultilevel"/>
    <w:tmpl w:val="9834A7D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nsid w:val="7F664151"/>
    <w:multiLevelType w:val="hybridMultilevel"/>
    <w:tmpl w:val="006A2F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1"/>
  </w:num>
  <w:num w:numId="3">
    <w:abstractNumId w:val="6"/>
  </w:num>
  <w:num w:numId="4">
    <w:abstractNumId w:val="10"/>
  </w:num>
  <w:num w:numId="5">
    <w:abstractNumId w:val="4"/>
  </w:num>
  <w:num w:numId="6">
    <w:abstractNumId w:val="7"/>
  </w:num>
  <w:num w:numId="7">
    <w:abstractNumId w:val="5"/>
  </w:num>
  <w:num w:numId="8">
    <w:abstractNumId w:val="19"/>
  </w:num>
  <w:num w:numId="9">
    <w:abstractNumId w:val="26"/>
  </w:num>
  <w:num w:numId="10">
    <w:abstractNumId w:val="15"/>
  </w:num>
  <w:num w:numId="11">
    <w:abstractNumId w:val="25"/>
  </w:num>
  <w:num w:numId="12">
    <w:abstractNumId w:val="21"/>
  </w:num>
  <w:num w:numId="13">
    <w:abstractNumId w:val="8"/>
  </w:num>
  <w:num w:numId="14">
    <w:abstractNumId w:val="24"/>
  </w:num>
  <w:num w:numId="15">
    <w:abstractNumId w:val="14"/>
  </w:num>
  <w:num w:numId="16">
    <w:abstractNumId w:val="17"/>
  </w:num>
  <w:num w:numId="17">
    <w:abstractNumId w:val="18"/>
  </w:num>
  <w:num w:numId="19">
    <w:abstractNumId w:val="2"/>
  </w:num>
  <w:num w:numId="20">
    <w:abstractNumId w:val="29"/>
  </w:num>
  <w:num w:numId="21">
    <w:abstractNumId w:val="16"/>
  </w:num>
  <w:num w:numId="22">
    <w:abstractNumId w:val="20"/>
  </w:num>
  <w:num w:numId="23">
    <w:abstractNumId w:val="27"/>
  </w:num>
  <w:num w:numId="24">
    <w:abstractNumId w:val="12"/>
  </w:num>
  <w:num w:numId="25">
    <w:abstractNumId w:val="3"/>
  </w:num>
  <w:num w:numId="26">
    <w:abstractNumId w:val="23"/>
  </w:num>
  <w:num w:numId="27">
    <w:abstractNumId w:val="13"/>
  </w:num>
  <w:num w:numId="28">
    <w:abstractNumId w:val="28"/>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dim Mahomed">
    <w15:presenceInfo w15:providerId="AD" w15:userId="S-1-5-21-264347802-3387779904-2322450369-1631"/>
  </w15:person>
  <w15:person w15:author="Lesang Dikgole">
    <w15:presenceInfo w15:providerId="AD" w15:userId="S-1-5-21-264347802-3387779904-2322450369-1611"/>
  </w15:person>
  <w15:person w15:author="Nadim Mahomed        Transnet Engineering  KDS">
    <w15:presenceInfo w15:providerId="AD" w15:userId="S-1-5-21-1640810889-138994040-1532301402-123586"/>
  </w15:person>
  <w15:person w15:author="Lesang Dikgole                      Transnet Engineering  KDS">
    <w15:presenceInfo w15:providerId="AD" w15:userId="S-1-5-21-1640810889-138994040-1532301402-1401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ppr" w:val=" "/>
    <w:docVar w:name="AuthComma" w:val="Bhekisizwe Mthethwa"/>
    <w:docVar w:name="AuthPM" w:val="Bhekisizwe Mthethwa"/>
    <w:docVar w:name="Class" w:val=" "/>
    <w:docVar w:name="Desig" w:val=" "/>
    <w:docVar w:name="DesigComma" w:val="Lead Systems Engineer: Project BILLET"/>
    <w:docVar w:name="DesigPM" w:val="Lead Systems Engineer: Project BILLET"/>
    <w:docVar w:name="DocNo" w:val=" "/>
    <w:docVar w:name="DocTyp" w:val="Development Specification "/>
    <w:docVar w:name="ExtAuthComma" w:val=" "/>
    <w:docVar w:name="ExtAuthPM" w:val=" "/>
    <w:docVar w:name="ExtCoPM" w:val=" "/>
    <w:docVar w:name="ExtDesigComma" w:val=" "/>
    <w:docVar w:name="ExtDesigPM" w:val=" "/>
    <w:docVar w:name="ExtProj" w:val="n/a"/>
    <w:docVar w:name="H" w:val="Development specification for the Control System (Ver 0) for the Trans Africa Locomotive , Version 0"/>
    <w:docVar w:name="ItemNo" w:val="TBD"/>
    <w:docVar w:name="Mod" w:val=" "/>
    <w:docVar w:name="ModDesig" w:val=" "/>
    <w:docVar w:name="OrderNo" w:val="TBD"/>
    <w:docVar w:name="Prep" w:val="TRANSNET Engineering"/>
    <w:docVar w:name="Proj" w:val="TBD"/>
    <w:docVar w:name="ProjNm" w:val="Locomotive Control System , Phase 0"/>
    <w:docVar w:name="PubDte" w:val=" "/>
    <w:docVar w:name="Ref" w:val="TBD"/>
    <w:docVar w:name="RevNo" w:val=" "/>
    <w:docVar w:name="UnitName" w:val="DPSS"/>
  </w:docVars>
  <w:rsids>
    <w:rsidRoot w:val="007F1AD4"/>
    <w:rsid w:val="000004C7"/>
    <w:rsid w:val="00000C37"/>
    <w:rsid w:val="00002127"/>
    <w:rsid w:val="000042A3"/>
    <w:rsid w:val="00004817"/>
    <w:rsid w:val="00005414"/>
    <w:rsid w:val="00005F5D"/>
    <w:rsid w:val="00010FFA"/>
    <w:rsid w:val="000120C0"/>
    <w:rsid w:val="00015563"/>
    <w:rsid w:val="00015DC4"/>
    <w:rsid w:val="000162C4"/>
    <w:rsid w:val="000176EB"/>
    <w:rsid w:val="0002165C"/>
    <w:rsid w:val="00023489"/>
    <w:rsid w:val="0002367B"/>
    <w:rsid w:val="00023C4C"/>
    <w:rsid w:val="00024200"/>
    <w:rsid w:val="00024708"/>
    <w:rsid w:val="00026940"/>
    <w:rsid w:val="00033266"/>
    <w:rsid w:val="000351F9"/>
    <w:rsid w:val="00035C9D"/>
    <w:rsid w:val="000369F9"/>
    <w:rsid w:val="00036BD2"/>
    <w:rsid w:val="0004039A"/>
    <w:rsid w:val="0004085F"/>
    <w:rsid w:val="00041293"/>
    <w:rsid w:val="000451EF"/>
    <w:rsid w:val="00046F5A"/>
    <w:rsid w:val="000476C3"/>
    <w:rsid w:val="00051C20"/>
    <w:rsid w:val="00051D52"/>
    <w:rsid w:val="00052798"/>
    <w:rsid w:val="00054C74"/>
    <w:rsid w:val="0005574E"/>
    <w:rsid w:val="00055DA9"/>
    <w:rsid w:val="00056F40"/>
    <w:rsid w:val="00057DAB"/>
    <w:rsid w:val="00061FEE"/>
    <w:rsid w:val="000634EE"/>
    <w:rsid w:val="00064062"/>
    <w:rsid w:val="00064CCC"/>
    <w:rsid w:val="00070F1D"/>
    <w:rsid w:val="000720BF"/>
    <w:rsid w:val="0007251F"/>
    <w:rsid w:val="00073217"/>
    <w:rsid w:val="00073A2A"/>
    <w:rsid w:val="00073B01"/>
    <w:rsid w:val="00074C86"/>
    <w:rsid w:val="00077645"/>
    <w:rsid w:val="0008372C"/>
    <w:rsid w:val="00083CE2"/>
    <w:rsid w:val="00083EF7"/>
    <w:rsid w:val="0008423B"/>
    <w:rsid w:val="00085454"/>
    <w:rsid w:val="000858D6"/>
    <w:rsid w:val="00085A2E"/>
    <w:rsid w:val="00085F37"/>
    <w:rsid w:val="00087705"/>
    <w:rsid w:val="000900E3"/>
    <w:rsid w:val="000912FB"/>
    <w:rsid w:val="0009161B"/>
    <w:rsid w:val="00091892"/>
    <w:rsid w:val="00091D4F"/>
    <w:rsid w:val="0009270F"/>
    <w:rsid w:val="000939A5"/>
    <w:rsid w:val="00093BFB"/>
    <w:rsid w:val="000944EE"/>
    <w:rsid w:val="000A0721"/>
    <w:rsid w:val="000A1A8C"/>
    <w:rsid w:val="000A355E"/>
    <w:rsid w:val="000A3F24"/>
    <w:rsid w:val="000A71E9"/>
    <w:rsid w:val="000A75DA"/>
    <w:rsid w:val="000B0201"/>
    <w:rsid w:val="000B3853"/>
    <w:rsid w:val="000B3B42"/>
    <w:rsid w:val="000B5087"/>
    <w:rsid w:val="000B52B2"/>
    <w:rsid w:val="000B5E1D"/>
    <w:rsid w:val="000B7E34"/>
    <w:rsid w:val="000C16BA"/>
    <w:rsid w:val="000C1937"/>
    <w:rsid w:val="000C2019"/>
    <w:rsid w:val="000C27F5"/>
    <w:rsid w:val="000C300B"/>
    <w:rsid w:val="000C423D"/>
    <w:rsid w:val="000C501D"/>
    <w:rsid w:val="000C5256"/>
    <w:rsid w:val="000D3785"/>
    <w:rsid w:val="000D413C"/>
    <w:rsid w:val="000D47C9"/>
    <w:rsid w:val="000D57A0"/>
    <w:rsid w:val="000D5C2A"/>
    <w:rsid w:val="000E0A1A"/>
    <w:rsid w:val="000E15E0"/>
    <w:rsid w:val="000E2304"/>
    <w:rsid w:val="000E53B0"/>
    <w:rsid w:val="000E58D6"/>
    <w:rsid w:val="000E75FC"/>
    <w:rsid w:val="000E7A95"/>
    <w:rsid w:val="000F0888"/>
    <w:rsid w:val="000F0F71"/>
    <w:rsid w:val="000F1041"/>
    <w:rsid w:val="000F20D9"/>
    <w:rsid w:val="000F2A5A"/>
    <w:rsid w:val="000F403A"/>
    <w:rsid w:val="000F4C75"/>
    <w:rsid w:val="000F4FB1"/>
    <w:rsid w:val="000F5416"/>
    <w:rsid w:val="000F6352"/>
    <w:rsid w:val="000F6728"/>
    <w:rsid w:val="000F67E2"/>
    <w:rsid w:val="000F73ED"/>
    <w:rsid w:val="00102548"/>
    <w:rsid w:val="00105EB0"/>
    <w:rsid w:val="00107B2F"/>
    <w:rsid w:val="00107F84"/>
    <w:rsid w:val="001104CA"/>
    <w:rsid w:val="0011077B"/>
    <w:rsid w:val="0011179E"/>
    <w:rsid w:val="00111956"/>
    <w:rsid w:val="00113427"/>
    <w:rsid w:val="0011345C"/>
    <w:rsid w:val="001155B9"/>
    <w:rsid w:val="00115836"/>
    <w:rsid w:val="00115C82"/>
    <w:rsid w:val="00122213"/>
    <w:rsid w:val="00124650"/>
    <w:rsid w:val="00124B24"/>
    <w:rsid w:val="001255B5"/>
    <w:rsid w:val="00125B5B"/>
    <w:rsid w:val="00125F98"/>
    <w:rsid w:val="00131AC3"/>
    <w:rsid w:val="00132340"/>
    <w:rsid w:val="0013404B"/>
    <w:rsid w:val="001341D5"/>
    <w:rsid w:val="001347EA"/>
    <w:rsid w:val="001359CE"/>
    <w:rsid w:val="00135EB3"/>
    <w:rsid w:val="00136EF4"/>
    <w:rsid w:val="00137090"/>
    <w:rsid w:val="001409C6"/>
    <w:rsid w:val="00141A9F"/>
    <w:rsid w:val="00142827"/>
    <w:rsid w:val="001428FA"/>
    <w:rsid w:val="00142CF3"/>
    <w:rsid w:val="00143427"/>
    <w:rsid w:val="001460C7"/>
    <w:rsid w:val="00146609"/>
    <w:rsid w:val="00146C36"/>
    <w:rsid w:val="00150301"/>
    <w:rsid w:val="001561B1"/>
    <w:rsid w:val="00156362"/>
    <w:rsid w:val="001564BE"/>
    <w:rsid w:val="001567E8"/>
    <w:rsid w:val="00156B6A"/>
    <w:rsid w:val="0016017B"/>
    <w:rsid w:val="00162C50"/>
    <w:rsid w:val="00162DEC"/>
    <w:rsid w:val="00165C1A"/>
    <w:rsid w:val="00166137"/>
    <w:rsid w:val="001661AC"/>
    <w:rsid w:val="00167C01"/>
    <w:rsid w:val="00170505"/>
    <w:rsid w:val="00170E26"/>
    <w:rsid w:val="001713F4"/>
    <w:rsid w:val="00171433"/>
    <w:rsid w:val="001721A2"/>
    <w:rsid w:val="00172A7E"/>
    <w:rsid w:val="00172BB4"/>
    <w:rsid w:val="00173290"/>
    <w:rsid w:val="001736F7"/>
    <w:rsid w:val="00173A22"/>
    <w:rsid w:val="00173BA6"/>
    <w:rsid w:val="00173F68"/>
    <w:rsid w:val="001742AC"/>
    <w:rsid w:val="00175400"/>
    <w:rsid w:val="00177051"/>
    <w:rsid w:val="00177684"/>
    <w:rsid w:val="00177A97"/>
    <w:rsid w:val="00180CB2"/>
    <w:rsid w:val="00181A7E"/>
    <w:rsid w:val="0018266F"/>
    <w:rsid w:val="001836E4"/>
    <w:rsid w:val="00184569"/>
    <w:rsid w:val="00185DF5"/>
    <w:rsid w:val="00191DB4"/>
    <w:rsid w:val="00192247"/>
    <w:rsid w:val="00194054"/>
    <w:rsid w:val="00194834"/>
    <w:rsid w:val="00194ACC"/>
    <w:rsid w:val="001A0834"/>
    <w:rsid w:val="001A32B8"/>
    <w:rsid w:val="001A4F20"/>
    <w:rsid w:val="001A59DF"/>
    <w:rsid w:val="001A5BB4"/>
    <w:rsid w:val="001B0627"/>
    <w:rsid w:val="001B0B0A"/>
    <w:rsid w:val="001B16C8"/>
    <w:rsid w:val="001B1B71"/>
    <w:rsid w:val="001B26B5"/>
    <w:rsid w:val="001B29B1"/>
    <w:rsid w:val="001B482A"/>
    <w:rsid w:val="001B4F2B"/>
    <w:rsid w:val="001B5E71"/>
    <w:rsid w:val="001B61D7"/>
    <w:rsid w:val="001B6B13"/>
    <w:rsid w:val="001B72D8"/>
    <w:rsid w:val="001B7881"/>
    <w:rsid w:val="001B7B46"/>
    <w:rsid w:val="001C1D99"/>
    <w:rsid w:val="001C23E3"/>
    <w:rsid w:val="001C3E60"/>
    <w:rsid w:val="001C4B62"/>
    <w:rsid w:val="001C5370"/>
    <w:rsid w:val="001C7DE5"/>
    <w:rsid w:val="001D23D7"/>
    <w:rsid w:val="001D3D84"/>
    <w:rsid w:val="001D480F"/>
    <w:rsid w:val="001D498C"/>
    <w:rsid w:val="001D4A01"/>
    <w:rsid w:val="001D5A3E"/>
    <w:rsid w:val="001D6045"/>
    <w:rsid w:val="001D6AE7"/>
    <w:rsid w:val="001D6B86"/>
    <w:rsid w:val="001E0C94"/>
    <w:rsid w:val="001E196E"/>
    <w:rsid w:val="001E29EC"/>
    <w:rsid w:val="001E35AE"/>
    <w:rsid w:val="001E3BA1"/>
    <w:rsid w:val="001E4499"/>
    <w:rsid w:val="001E4941"/>
    <w:rsid w:val="001E5887"/>
    <w:rsid w:val="001E6430"/>
    <w:rsid w:val="001E6E51"/>
    <w:rsid w:val="001E7048"/>
    <w:rsid w:val="001F191F"/>
    <w:rsid w:val="001F2576"/>
    <w:rsid w:val="001F289F"/>
    <w:rsid w:val="001F3067"/>
    <w:rsid w:val="001F32A5"/>
    <w:rsid w:val="001F4EB9"/>
    <w:rsid w:val="001F5D33"/>
    <w:rsid w:val="001F6328"/>
    <w:rsid w:val="001F72EC"/>
    <w:rsid w:val="001F753A"/>
    <w:rsid w:val="00200134"/>
    <w:rsid w:val="002001A1"/>
    <w:rsid w:val="002008EB"/>
    <w:rsid w:val="00201230"/>
    <w:rsid w:val="00203A53"/>
    <w:rsid w:val="0020783D"/>
    <w:rsid w:val="00207FD3"/>
    <w:rsid w:val="00210367"/>
    <w:rsid w:val="002104D6"/>
    <w:rsid w:val="0021058C"/>
    <w:rsid w:val="00213756"/>
    <w:rsid w:val="00214202"/>
    <w:rsid w:val="00214FBC"/>
    <w:rsid w:val="00217E71"/>
    <w:rsid w:val="00223AEE"/>
    <w:rsid w:val="00224943"/>
    <w:rsid w:val="00224DFE"/>
    <w:rsid w:val="00226C32"/>
    <w:rsid w:val="00226DE9"/>
    <w:rsid w:val="00227BAE"/>
    <w:rsid w:val="002303CE"/>
    <w:rsid w:val="00231186"/>
    <w:rsid w:val="002312C8"/>
    <w:rsid w:val="00231DA8"/>
    <w:rsid w:val="0023326D"/>
    <w:rsid w:val="00233D68"/>
    <w:rsid w:val="00234445"/>
    <w:rsid w:val="00234BEA"/>
    <w:rsid w:val="00234DD6"/>
    <w:rsid w:val="00235FF0"/>
    <w:rsid w:val="00236802"/>
    <w:rsid w:val="00236FC9"/>
    <w:rsid w:val="002410F0"/>
    <w:rsid w:val="00241911"/>
    <w:rsid w:val="00242754"/>
    <w:rsid w:val="00242E19"/>
    <w:rsid w:val="00244A88"/>
    <w:rsid w:val="00244C0E"/>
    <w:rsid w:val="00244CFF"/>
    <w:rsid w:val="00245700"/>
    <w:rsid w:val="0024693A"/>
    <w:rsid w:val="00247B6E"/>
    <w:rsid w:val="002520BA"/>
    <w:rsid w:val="0025364D"/>
    <w:rsid w:val="00253696"/>
    <w:rsid w:val="00254596"/>
    <w:rsid w:val="00256A25"/>
    <w:rsid w:val="00260D6A"/>
    <w:rsid w:val="002616AD"/>
    <w:rsid w:val="00261AD2"/>
    <w:rsid w:val="002621E8"/>
    <w:rsid w:val="00263D00"/>
    <w:rsid w:val="00265B91"/>
    <w:rsid w:val="00265EE4"/>
    <w:rsid w:val="00266FB3"/>
    <w:rsid w:val="0026756D"/>
    <w:rsid w:val="00267796"/>
    <w:rsid w:val="0027052D"/>
    <w:rsid w:val="00270951"/>
    <w:rsid w:val="00270CFF"/>
    <w:rsid w:val="00272A7B"/>
    <w:rsid w:val="00275CD9"/>
    <w:rsid w:val="00277719"/>
    <w:rsid w:val="0027786C"/>
    <w:rsid w:val="002801A3"/>
    <w:rsid w:val="0028249C"/>
    <w:rsid w:val="002832A4"/>
    <w:rsid w:val="00283C0A"/>
    <w:rsid w:val="00284E59"/>
    <w:rsid w:val="002864F4"/>
    <w:rsid w:val="00290DA5"/>
    <w:rsid w:val="002917DA"/>
    <w:rsid w:val="002925C1"/>
    <w:rsid w:val="00293942"/>
    <w:rsid w:val="00296209"/>
    <w:rsid w:val="002A066E"/>
    <w:rsid w:val="002A0828"/>
    <w:rsid w:val="002A2CF9"/>
    <w:rsid w:val="002A3232"/>
    <w:rsid w:val="002A33ED"/>
    <w:rsid w:val="002A3908"/>
    <w:rsid w:val="002A4BA1"/>
    <w:rsid w:val="002A5664"/>
    <w:rsid w:val="002A5BDB"/>
    <w:rsid w:val="002A66A6"/>
    <w:rsid w:val="002A7811"/>
    <w:rsid w:val="002A7AA4"/>
    <w:rsid w:val="002A7D74"/>
    <w:rsid w:val="002B088D"/>
    <w:rsid w:val="002B162A"/>
    <w:rsid w:val="002B16AE"/>
    <w:rsid w:val="002B29AA"/>
    <w:rsid w:val="002B43DB"/>
    <w:rsid w:val="002C0461"/>
    <w:rsid w:val="002C15E4"/>
    <w:rsid w:val="002C3984"/>
    <w:rsid w:val="002C3C6D"/>
    <w:rsid w:val="002C56CC"/>
    <w:rsid w:val="002C5E69"/>
    <w:rsid w:val="002C6D2C"/>
    <w:rsid w:val="002C7002"/>
    <w:rsid w:val="002C7E08"/>
    <w:rsid w:val="002D101C"/>
    <w:rsid w:val="002D169C"/>
    <w:rsid w:val="002D4587"/>
    <w:rsid w:val="002D4D81"/>
    <w:rsid w:val="002D58B8"/>
    <w:rsid w:val="002D5AA6"/>
    <w:rsid w:val="002D7028"/>
    <w:rsid w:val="002E0901"/>
    <w:rsid w:val="002E0D25"/>
    <w:rsid w:val="002E1CCF"/>
    <w:rsid w:val="002E3446"/>
    <w:rsid w:val="002E4942"/>
    <w:rsid w:val="002E4984"/>
    <w:rsid w:val="002E5173"/>
    <w:rsid w:val="002E5C47"/>
    <w:rsid w:val="002E638B"/>
    <w:rsid w:val="002E689C"/>
    <w:rsid w:val="002E7444"/>
    <w:rsid w:val="002F01E7"/>
    <w:rsid w:val="002F1496"/>
    <w:rsid w:val="002F2258"/>
    <w:rsid w:val="002F5368"/>
    <w:rsid w:val="002F5751"/>
    <w:rsid w:val="002F586D"/>
    <w:rsid w:val="002F59B8"/>
    <w:rsid w:val="002F59D1"/>
    <w:rsid w:val="002F5F5D"/>
    <w:rsid w:val="002F61EB"/>
    <w:rsid w:val="002F63D5"/>
    <w:rsid w:val="002F64C3"/>
    <w:rsid w:val="002F6785"/>
    <w:rsid w:val="002F78FF"/>
    <w:rsid w:val="00301853"/>
    <w:rsid w:val="00303270"/>
    <w:rsid w:val="00303A80"/>
    <w:rsid w:val="003040FD"/>
    <w:rsid w:val="003049CA"/>
    <w:rsid w:val="00304BD0"/>
    <w:rsid w:val="003050C9"/>
    <w:rsid w:val="00306223"/>
    <w:rsid w:val="00310A46"/>
    <w:rsid w:val="00311FB1"/>
    <w:rsid w:val="00313992"/>
    <w:rsid w:val="00314354"/>
    <w:rsid w:val="00316C45"/>
    <w:rsid w:val="00320336"/>
    <w:rsid w:val="003206B7"/>
    <w:rsid w:val="00321962"/>
    <w:rsid w:val="00321B72"/>
    <w:rsid w:val="00322809"/>
    <w:rsid w:val="00322D39"/>
    <w:rsid w:val="003238ED"/>
    <w:rsid w:val="003247E2"/>
    <w:rsid w:val="00324AC0"/>
    <w:rsid w:val="00324B0E"/>
    <w:rsid w:val="00325A79"/>
    <w:rsid w:val="003303D6"/>
    <w:rsid w:val="00330C0B"/>
    <w:rsid w:val="00332F22"/>
    <w:rsid w:val="0033350E"/>
    <w:rsid w:val="00335808"/>
    <w:rsid w:val="003358F2"/>
    <w:rsid w:val="003373BD"/>
    <w:rsid w:val="003375A3"/>
    <w:rsid w:val="00337975"/>
    <w:rsid w:val="0034224E"/>
    <w:rsid w:val="003424E4"/>
    <w:rsid w:val="00344769"/>
    <w:rsid w:val="0034545C"/>
    <w:rsid w:val="00347374"/>
    <w:rsid w:val="003501A8"/>
    <w:rsid w:val="00350A95"/>
    <w:rsid w:val="00350BB8"/>
    <w:rsid w:val="003533F6"/>
    <w:rsid w:val="0035482A"/>
    <w:rsid w:val="00354A71"/>
    <w:rsid w:val="00354DB4"/>
    <w:rsid w:val="00354E1B"/>
    <w:rsid w:val="00354F91"/>
    <w:rsid w:val="003562BD"/>
    <w:rsid w:val="00357B66"/>
    <w:rsid w:val="00360072"/>
    <w:rsid w:val="00360335"/>
    <w:rsid w:val="00360564"/>
    <w:rsid w:val="00362B41"/>
    <w:rsid w:val="00363E55"/>
    <w:rsid w:val="00364647"/>
    <w:rsid w:val="00365578"/>
    <w:rsid w:val="003659E4"/>
    <w:rsid w:val="00366C84"/>
    <w:rsid w:val="003706D8"/>
    <w:rsid w:val="003717EE"/>
    <w:rsid w:val="00371840"/>
    <w:rsid w:val="003720A9"/>
    <w:rsid w:val="0037213B"/>
    <w:rsid w:val="00372287"/>
    <w:rsid w:val="003751AD"/>
    <w:rsid w:val="00377751"/>
    <w:rsid w:val="00377C41"/>
    <w:rsid w:val="00380947"/>
    <w:rsid w:val="0038194E"/>
    <w:rsid w:val="00384C8E"/>
    <w:rsid w:val="00386A8C"/>
    <w:rsid w:val="00386AF8"/>
    <w:rsid w:val="00392040"/>
    <w:rsid w:val="003927B8"/>
    <w:rsid w:val="00394D5A"/>
    <w:rsid w:val="00395B21"/>
    <w:rsid w:val="00397E56"/>
    <w:rsid w:val="003A0691"/>
    <w:rsid w:val="003A0B18"/>
    <w:rsid w:val="003A18AC"/>
    <w:rsid w:val="003A1B59"/>
    <w:rsid w:val="003A3AF7"/>
    <w:rsid w:val="003A3D1D"/>
    <w:rsid w:val="003A634F"/>
    <w:rsid w:val="003A693C"/>
    <w:rsid w:val="003A71A3"/>
    <w:rsid w:val="003A7B3B"/>
    <w:rsid w:val="003B0A9C"/>
    <w:rsid w:val="003B0CA0"/>
    <w:rsid w:val="003B1E60"/>
    <w:rsid w:val="003B27CC"/>
    <w:rsid w:val="003B2F0A"/>
    <w:rsid w:val="003B385F"/>
    <w:rsid w:val="003B6825"/>
    <w:rsid w:val="003B713F"/>
    <w:rsid w:val="003C0BC1"/>
    <w:rsid w:val="003C1697"/>
    <w:rsid w:val="003C176D"/>
    <w:rsid w:val="003C1E07"/>
    <w:rsid w:val="003C37B7"/>
    <w:rsid w:val="003C3ECB"/>
    <w:rsid w:val="003C4B35"/>
    <w:rsid w:val="003C63E1"/>
    <w:rsid w:val="003C69E0"/>
    <w:rsid w:val="003C7FC9"/>
    <w:rsid w:val="003D0295"/>
    <w:rsid w:val="003D0B9F"/>
    <w:rsid w:val="003D1684"/>
    <w:rsid w:val="003D26B8"/>
    <w:rsid w:val="003D2BC0"/>
    <w:rsid w:val="003D2C50"/>
    <w:rsid w:val="003D2E27"/>
    <w:rsid w:val="003D3B49"/>
    <w:rsid w:val="003D4123"/>
    <w:rsid w:val="003D52A4"/>
    <w:rsid w:val="003D67AA"/>
    <w:rsid w:val="003E097D"/>
    <w:rsid w:val="003E2992"/>
    <w:rsid w:val="003E3F9A"/>
    <w:rsid w:val="003E5FAC"/>
    <w:rsid w:val="003E689F"/>
    <w:rsid w:val="003E70C4"/>
    <w:rsid w:val="003E7B61"/>
    <w:rsid w:val="003F0520"/>
    <w:rsid w:val="003F078B"/>
    <w:rsid w:val="003F2374"/>
    <w:rsid w:val="003F2866"/>
    <w:rsid w:val="003F29EC"/>
    <w:rsid w:val="003F2A7D"/>
    <w:rsid w:val="003F30DE"/>
    <w:rsid w:val="003F31E3"/>
    <w:rsid w:val="003F3F76"/>
    <w:rsid w:val="003F4513"/>
    <w:rsid w:val="003F4A53"/>
    <w:rsid w:val="003F5C42"/>
    <w:rsid w:val="003F7E35"/>
    <w:rsid w:val="00401CD4"/>
    <w:rsid w:val="00403C5F"/>
    <w:rsid w:val="004048AA"/>
    <w:rsid w:val="00404D7D"/>
    <w:rsid w:val="00404F68"/>
    <w:rsid w:val="0040695A"/>
    <w:rsid w:val="0041099C"/>
    <w:rsid w:val="004110FE"/>
    <w:rsid w:val="0041145F"/>
    <w:rsid w:val="0041183A"/>
    <w:rsid w:val="00411B63"/>
    <w:rsid w:val="00411D3F"/>
    <w:rsid w:val="00412358"/>
    <w:rsid w:val="00412E56"/>
    <w:rsid w:val="0041368D"/>
    <w:rsid w:val="00413C0D"/>
    <w:rsid w:val="004155C4"/>
    <w:rsid w:val="00416407"/>
    <w:rsid w:val="004173DC"/>
    <w:rsid w:val="00417CC4"/>
    <w:rsid w:val="00420569"/>
    <w:rsid w:val="004209AA"/>
    <w:rsid w:val="0042168F"/>
    <w:rsid w:val="00422117"/>
    <w:rsid w:val="004224B7"/>
    <w:rsid w:val="0042325B"/>
    <w:rsid w:val="00423710"/>
    <w:rsid w:val="004256DE"/>
    <w:rsid w:val="004263DC"/>
    <w:rsid w:val="0042684C"/>
    <w:rsid w:val="00426AEA"/>
    <w:rsid w:val="0042747C"/>
    <w:rsid w:val="004278A4"/>
    <w:rsid w:val="00430051"/>
    <w:rsid w:val="00431577"/>
    <w:rsid w:val="004315A0"/>
    <w:rsid w:val="00432242"/>
    <w:rsid w:val="00433FBE"/>
    <w:rsid w:val="0043558A"/>
    <w:rsid w:val="00435C29"/>
    <w:rsid w:val="00436CEC"/>
    <w:rsid w:val="00437754"/>
    <w:rsid w:val="004400BA"/>
    <w:rsid w:val="00441B53"/>
    <w:rsid w:val="00442694"/>
    <w:rsid w:val="00443FFF"/>
    <w:rsid w:val="00450C1D"/>
    <w:rsid w:val="00451525"/>
    <w:rsid w:val="0045157A"/>
    <w:rsid w:val="0045311B"/>
    <w:rsid w:val="0045514D"/>
    <w:rsid w:val="004558FE"/>
    <w:rsid w:val="00455C34"/>
    <w:rsid w:val="004569F8"/>
    <w:rsid w:val="00457745"/>
    <w:rsid w:val="00457A81"/>
    <w:rsid w:val="004601CF"/>
    <w:rsid w:val="00461431"/>
    <w:rsid w:val="0046400C"/>
    <w:rsid w:val="004650FA"/>
    <w:rsid w:val="00465D33"/>
    <w:rsid w:val="00467883"/>
    <w:rsid w:val="00467A80"/>
    <w:rsid w:val="00471D69"/>
    <w:rsid w:val="004727B2"/>
    <w:rsid w:val="00472E88"/>
    <w:rsid w:val="004740FE"/>
    <w:rsid w:val="004746D9"/>
    <w:rsid w:val="0047484D"/>
    <w:rsid w:val="00474972"/>
    <w:rsid w:val="00475082"/>
    <w:rsid w:val="00475C0A"/>
    <w:rsid w:val="0047651E"/>
    <w:rsid w:val="00476E2E"/>
    <w:rsid w:val="00477F19"/>
    <w:rsid w:val="00480997"/>
    <w:rsid w:val="00484454"/>
    <w:rsid w:val="00484B76"/>
    <w:rsid w:val="0048529E"/>
    <w:rsid w:val="00486871"/>
    <w:rsid w:val="004873D4"/>
    <w:rsid w:val="004901FB"/>
    <w:rsid w:val="00490F60"/>
    <w:rsid w:val="004912E2"/>
    <w:rsid w:val="00491A5D"/>
    <w:rsid w:val="004922B7"/>
    <w:rsid w:val="0049355F"/>
    <w:rsid w:val="0049356B"/>
    <w:rsid w:val="004936F4"/>
    <w:rsid w:val="00493A6C"/>
    <w:rsid w:val="00493A85"/>
    <w:rsid w:val="00493AF9"/>
    <w:rsid w:val="00496C26"/>
    <w:rsid w:val="00496F8B"/>
    <w:rsid w:val="0049750B"/>
    <w:rsid w:val="004A0AFA"/>
    <w:rsid w:val="004A0E68"/>
    <w:rsid w:val="004A239B"/>
    <w:rsid w:val="004A2A80"/>
    <w:rsid w:val="004A380E"/>
    <w:rsid w:val="004A389A"/>
    <w:rsid w:val="004A3E8D"/>
    <w:rsid w:val="004A4A80"/>
    <w:rsid w:val="004A5487"/>
    <w:rsid w:val="004A785A"/>
    <w:rsid w:val="004B0FA4"/>
    <w:rsid w:val="004B19CF"/>
    <w:rsid w:val="004B1D08"/>
    <w:rsid w:val="004B2944"/>
    <w:rsid w:val="004B3286"/>
    <w:rsid w:val="004B38AF"/>
    <w:rsid w:val="004B4E76"/>
    <w:rsid w:val="004B52EB"/>
    <w:rsid w:val="004B5C58"/>
    <w:rsid w:val="004B6419"/>
    <w:rsid w:val="004B64F9"/>
    <w:rsid w:val="004B68C6"/>
    <w:rsid w:val="004C2E3D"/>
    <w:rsid w:val="004C30D5"/>
    <w:rsid w:val="004C376B"/>
    <w:rsid w:val="004D0602"/>
    <w:rsid w:val="004D3A17"/>
    <w:rsid w:val="004D3A45"/>
    <w:rsid w:val="004D3CBE"/>
    <w:rsid w:val="004D48F8"/>
    <w:rsid w:val="004D4D50"/>
    <w:rsid w:val="004D4F57"/>
    <w:rsid w:val="004D504C"/>
    <w:rsid w:val="004D574B"/>
    <w:rsid w:val="004D62C5"/>
    <w:rsid w:val="004E000E"/>
    <w:rsid w:val="004E0807"/>
    <w:rsid w:val="004E1494"/>
    <w:rsid w:val="004E1E3F"/>
    <w:rsid w:val="004E1FD3"/>
    <w:rsid w:val="004E2631"/>
    <w:rsid w:val="004E4EC7"/>
    <w:rsid w:val="004E54F7"/>
    <w:rsid w:val="004E58A7"/>
    <w:rsid w:val="004E6438"/>
    <w:rsid w:val="004E72B7"/>
    <w:rsid w:val="004E794D"/>
    <w:rsid w:val="004F0799"/>
    <w:rsid w:val="004F0909"/>
    <w:rsid w:val="004F1338"/>
    <w:rsid w:val="004F2128"/>
    <w:rsid w:val="004F2A4A"/>
    <w:rsid w:val="004F5B30"/>
    <w:rsid w:val="00500BDD"/>
    <w:rsid w:val="00500E45"/>
    <w:rsid w:val="005012C3"/>
    <w:rsid w:val="00502B88"/>
    <w:rsid w:val="0050328E"/>
    <w:rsid w:val="005051EE"/>
    <w:rsid w:val="00506F4B"/>
    <w:rsid w:val="00507A70"/>
    <w:rsid w:val="00512AE4"/>
    <w:rsid w:val="00516158"/>
    <w:rsid w:val="00516FA8"/>
    <w:rsid w:val="00517669"/>
    <w:rsid w:val="005201C4"/>
    <w:rsid w:val="00520FF3"/>
    <w:rsid w:val="00521F04"/>
    <w:rsid w:val="005230C2"/>
    <w:rsid w:val="0052324E"/>
    <w:rsid w:val="0052420C"/>
    <w:rsid w:val="00526003"/>
    <w:rsid w:val="00526A6B"/>
    <w:rsid w:val="0052721E"/>
    <w:rsid w:val="005273AF"/>
    <w:rsid w:val="00527AE1"/>
    <w:rsid w:val="00530629"/>
    <w:rsid w:val="00530E0B"/>
    <w:rsid w:val="005322C7"/>
    <w:rsid w:val="0053336A"/>
    <w:rsid w:val="0053421C"/>
    <w:rsid w:val="0053459C"/>
    <w:rsid w:val="00534DE7"/>
    <w:rsid w:val="005356E6"/>
    <w:rsid w:val="00536DA2"/>
    <w:rsid w:val="00541EEF"/>
    <w:rsid w:val="00542058"/>
    <w:rsid w:val="00542A3D"/>
    <w:rsid w:val="00542EC2"/>
    <w:rsid w:val="0054315B"/>
    <w:rsid w:val="005432EA"/>
    <w:rsid w:val="00543920"/>
    <w:rsid w:val="00543F22"/>
    <w:rsid w:val="00545190"/>
    <w:rsid w:val="00547489"/>
    <w:rsid w:val="00547F88"/>
    <w:rsid w:val="00550233"/>
    <w:rsid w:val="005502AA"/>
    <w:rsid w:val="00550673"/>
    <w:rsid w:val="0055374D"/>
    <w:rsid w:val="00553E4E"/>
    <w:rsid w:val="00553F4D"/>
    <w:rsid w:val="00554C9C"/>
    <w:rsid w:val="005551AE"/>
    <w:rsid w:val="00557B53"/>
    <w:rsid w:val="00557F1C"/>
    <w:rsid w:val="0056206A"/>
    <w:rsid w:val="00562482"/>
    <w:rsid w:val="00564DC8"/>
    <w:rsid w:val="00565345"/>
    <w:rsid w:val="005654FC"/>
    <w:rsid w:val="00565C71"/>
    <w:rsid w:val="00565C96"/>
    <w:rsid w:val="005670D0"/>
    <w:rsid w:val="005671D8"/>
    <w:rsid w:val="0056752D"/>
    <w:rsid w:val="00567946"/>
    <w:rsid w:val="00570410"/>
    <w:rsid w:val="0057091C"/>
    <w:rsid w:val="00570F86"/>
    <w:rsid w:val="00570FCD"/>
    <w:rsid w:val="00573160"/>
    <w:rsid w:val="005739CD"/>
    <w:rsid w:val="00573C32"/>
    <w:rsid w:val="00573FC3"/>
    <w:rsid w:val="00574841"/>
    <w:rsid w:val="00575286"/>
    <w:rsid w:val="00575F47"/>
    <w:rsid w:val="00576303"/>
    <w:rsid w:val="00577998"/>
    <w:rsid w:val="00580501"/>
    <w:rsid w:val="0058231E"/>
    <w:rsid w:val="00585FEC"/>
    <w:rsid w:val="005863AC"/>
    <w:rsid w:val="00586A7E"/>
    <w:rsid w:val="0058702E"/>
    <w:rsid w:val="0058705C"/>
    <w:rsid w:val="00587387"/>
    <w:rsid w:val="00590B2D"/>
    <w:rsid w:val="00591C64"/>
    <w:rsid w:val="00591E5D"/>
    <w:rsid w:val="0059388B"/>
    <w:rsid w:val="00594017"/>
    <w:rsid w:val="005944A5"/>
    <w:rsid w:val="00594D02"/>
    <w:rsid w:val="0059598A"/>
    <w:rsid w:val="00596B4A"/>
    <w:rsid w:val="00597492"/>
    <w:rsid w:val="005978DF"/>
    <w:rsid w:val="005A0A78"/>
    <w:rsid w:val="005A154A"/>
    <w:rsid w:val="005A4216"/>
    <w:rsid w:val="005A43BE"/>
    <w:rsid w:val="005A46ED"/>
    <w:rsid w:val="005A4DE5"/>
    <w:rsid w:val="005A4E73"/>
    <w:rsid w:val="005A4F6C"/>
    <w:rsid w:val="005A57CF"/>
    <w:rsid w:val="005A7264"/>
    <w:rsid w:val="005A7393"/>
    <w:rsid w:val="005B0D16"/>
    <w:rsid w:val="005B1580"/>
    <w:rsid w:val="005B1D03"/>
    <w:rsid w:val="005B336C"/>
    <w:rsid w:val="005B6157"/>
    <w:rsid w:val="005B61C5"/>
    <w:rsid w:val="005B628A"/>
    <w:rsid w:val="005C073A"/>
    <w:rsid w:val="005C0922"/>
    <w:rsid w:val="005C0989"/>
    <w:rsid w:val="005C1078"/>
    <w:rsid w:val="005C10CE"/>
    <w:rsid w:val="005C16ED"/>
    <w:rsid w:val="005C19F9"/>
    <w:rsid w:val="005C370B"/>
    <w:rsid w:val="005C4AAA"/>
    <w:rsid w:val="005C4CED"/>
    <w:rsid w:val="005C7D60"/>
    <w:rsid w:val="005D2B1B"/>
    <w:rsid w:val="005D2D2C"/>
    <w:rsid w:val="005D3F50"/>
    <w:rsid w:val="005D452F"/>
    <w:rsid w:val="005D586B"/>
    <w:rsid w:val="005D62A8"/>
    <w:rsid w:val="005D6971"/>
    <w:rsid w:val="005D6D52"/>
    <w:rsid w:val="005E0940"/>
    <w:rsid w:val="005E0EA0"/>
    <w:rsid w:val="005E28F5"/>
    <w:rsid w:val="005E3734"/>
    <w:rsid w:val="005E3BB3"/>
    <w:rsid w:val="005E3F9C"/>
    <w:rsid w:val="005E43CC"/>
    <w:rsid w:val="005E4D10"/>
    <w:rsid w:val="005E509C"/>
    <w:rsid w:val="005E518F"/>
    <w:rsid w:val="005E6515"/>
    <w:rsid w:val="005E6A9E"/>
    <w:rsid w:val="005F06B4"/>
    <w:rsid w:val="005F0C3A"/>
    <w:rsid w:val="005F281E"/>
    <w:rsid w:val="005F3F24"/>
    <w:rsid w:val="005F5CB5"/>
    <w:rsid w:val="005F6716"/>
    <w:rsid w:val="005F6947"/>
    <w:rsid w:val="0060151F"/>
    <w:rsid w:val="006019D5"/>
    <w:rsid w:val="00602956"/>
    <w:rsid w:val="0060397F"/>
    <w:rsid w:val="00604178"/>
    <w:rsid w:val="006043ED"/>
    <w:rsid w:val="006050AC"/>
    <w:rsid w:val="00605791"/>
    <w:rsid w:val="00606D8E"/>
    <w:rsid w:val="0060743C"/>
    <w:rsid w:val="00611830"/>
    <w:rsid w:val="0061206A"/>
    <w:rsid w:val="00613169"/>
    <w:rsid w:val="006135CF"/>
    <w:rsid w:val="006139C0"/>
    <w:rsid w:val="00614161"/>
    <w:rsid w:val="00616030"/>
    <w:rsid w:val="00616902"/>
    <w:rsid w:val="006169E8"/>
    <w:rsid w:val="0061720B"/>
    <w:rsid w:val="0061733D"/>
    <w:rsid w:val="00620AD3"/>
    <w:rsid w:val="00622CFD"/>
    <w:rsid w:val="006231D9"/>
    <w:rsid w:val="006233D6"/>
    <w:rsid w:val="00623BB5"/>
    <w:rsid w:val="006242FA"/>
    <w:rsid w:val="006251A8"/>
    <w:rsid w:val="00625C95"/>
    <w:rsid w:val="00626BD3"/>
    <w:rsid w:val="006275F7"/>
    <w:rsid w:val="0063008A"/>
    <w:rsid w:val="00631A8B"/>
    <w:rsid w:val="00632988"/>
    <w:rsid w:val="00632D52"/>
    <w:rsid w:val="0063421F"/>
    <w:rsid w:val="00634BC5"/>
    <w:rsid w:val="006355FD"/>
    <w:rsid w:val="0063660C"/>
    <w:rsid w:val="00637F63"/>
    <w:rsid w:val="0064125C"/>
    <w:rsid w:val="00641DE3"/>
    <w:rsid w:val="00642169"/>
    <w:rsid w:val="00642916"/>
    <w:rsid w:val="00642DAE"/>
    <w:rsid w:val="00644830"/>
    <w:rsid w:val="00651803"/>
    <w:rsid w:val="00654B50"/>
    <w:rsid w:val="00654EEA"/>
    <w:rsid w:val="00654EF9"/>
    <w:rsid w:val="00655C61"/>
    <w:rsid w:val="00655C6F"/>
    <w:rsid w:val="00656103"/>
    <w:rsid w:val="0065643F"/>
    <w:rsid w:val="00656C77"/>
    <w:rsid w:val="006578CD"/>
    <w:rsid w:val="00660640"/>
    <w:rsid w:val="006612BD"/>
    <w:rsid w:val="00663020"/>
    <w:rsid w:val="0066463C"/>
    <w:rsid w:val="006648BF"/>
    <w:rsid w:val="00664C4C"/>
    <w:rsid w:val="006654E0"/>
    <w:rsid w:val="00665EA2"/>
    <w:rsid w:val="00674157"/>
    <w:rsid w:val="00674E0D"/>
    <w:rsid w:val="006751A3"/>
    <w:rsid w:val="00676048"/>
    <w:rsid w:val="00677821"/>
    <w:rsid w:val="00680063"/>
    <w:rsid w:val="00680EED"/>
    <w:rsid w:val="00682A91"/>
    <w:rsid w:val="0068587A"/>
    <w:rsid w:val="00685ED0"/>
    <w:rsid w:val="00686924"/>
    <w:rsid w:val="0069242C"/>
    <w:rsid w:val="0069297D"/>
    <w:rsid w:val="006943EC"/>
    <w:rsid w:val="0069649F"/>
    <w:rsid w:val="006975C0"/>
    <w:rsid w:val="006A016F"/>
    <w:rsid w:val="006A0495"/>
    <w:rsid w:val="006A057F"/>
    <w:rsid w:val="006A1477"/>
    <w:rsid w:val="006A15F7"/>
    <w:rsid w:val="006A275B"/>
    <w:rsid w:val="006A3B6D"/>
    <w:rsid w:val="006A3CFA"/>
    <w:rsid w:val="006A4579"/>
    <w:rsid w:val="006A7362"/>
    <w:rsid w:val="006B0BB5"/>
    <w:rsid w:val="006B0C8F"/>
    <w:rsid w:val="006B48FD"/>
    <w:rsid w:val="006B4F93"/>
    <w:rsid w:val="006B5306"/>
    <w:rsid w:val="006B64EF"/>
    <w:rsid w:val="006B757F"/>
    <w:rsid w:val="006B7EB9"/>
    <w:rsid w:val="006C026C"/>
    <w:rsid w:val="006C05FE"/>
    <w:rsid w:val="006C069C"/>
    <w:rsid w:val="006C25EC"/>
    <w:rsid w:val="006D66F3"/>
    <w:rsid w:val="006D7440"/>
    <w:rsid w:val="006D7AF6"/>
    <w:rsid w:val="006E1640"/>
    <w:rsid w:val="006E190D"/>
    <w:rsid w:val="006E1E88"/>
    <w:rsid w:val="006E2233"/>
    <w:rsid w:val="006E4B9C"/>
    <w:rsid w:val="006E51E4"/>
    <w:rsid w:val="006E588D"/>
    <w:rsid w:val="006E5F47"/>
    <w:rsid w:val="006F0385"/>
    <w:rsid w:val="006F11B9"/>
    <w:rsid w:val="006F33E9"/>
    <w:rsid w:val="006F54FA"/>
    <w:rsid w:val="006F575B"/>
    <w:rsid w:val="006F5F46"/>
    <w:rsid w:val="006F614D"/>
    <w:rsid w:val="006F6541"/>
    <w:rsid w:val="006F7189"/>
    <w:rsid w:val="007000D2"/>
    <w:rsid w:val="0070163B"/>
    <w:rsid w:val="00701D3D"/>
    <w:rsid w:val="007023C8"/>
    <w:rsid w:val="00703336"/>
    <w:rsid w:val="0070539D"/>
    <w:rsid w:val="00705A95"/>
    <w:rsid w:val="00705B86"/>
    <w:rsid w:val="00711ECB"/>
    <w:rsid w:val="00712386"/>
    <w:rsid w:val="00712D3A"/>
    <w:rsid w:val="00713297"/>
    <w:rsid w:val="00715F94"/>
    <w:rsid w:val="00716958"/>
    <w:rsid w:val="00717016"/>
    <w:rsid w:val="007206A8"/>
    <w:rsid w:val="00720B59"/>
    <w:rsid w:val="007226CF"/>
    <w:rsid w:val="007237B2"/>
    <w:rsid w:val="00723C5E"/>
    <w:rsid w:val="00723F47"/>
    <w:rsid w:val="007243A8"/>
    <w:rsid w:val="00724488"/>
    <w:rsid w:val="00724576"/>
    <w:rsid w:val="007266ED"/>
    <w:rsid w:val="00726DD6"/>
    <w:rsid w:val="0072713F"/>
    <w:rsid w:val="00727DE3"/>
    <w:rsid w:val="00730120"/>
    <w:rsid w:val="007317E6"/>
    <w:rsid w:val="00731A61"/>
    <w:rsid w:val="00733778"/>
    <w:rsid w:val="00734464"/>
    <w:rsid w:val="007352FD"/>
    <w:rsid w:val="00735557"/>
    <w:rsid w:val="00736913"/>
    <w:rsid w:val="00742ABE"/>
    <w:rsid w:val="007435AB"/>
    <w:rsid w:val="00745CFD"/>
    <w:rsid w:val="007468B2"/>
    <w:rsid w:val="00751935"/>
    <w:rsid w:val="00752096"/>
    <w:rsid w:val="00753FB2"/>
    <w:rsid w:val="007545F5"/>
    <w:rsid w:val="007559D2"/>
    <w:rsid w:val="007563F1"/>
    <w:rsid w:val="00756A88"/>
    <w:rsid w:val="00756DB6"/>
    <w:rsid w:val="00757A85"/>
    <w:rsid w:val="00757CC5"/>
    <w:rsid w:val="007608A0"/>
    <w:rsid w:val="00760EBE"/>
    <w:rsid w:val="00763D15"/>
    <w:rsid w:val="00764AA7"/>
    <w:rsid w:val="00764D80"/>
    <w:rsid w:val="00764EA0"/>
    <w:rsid w:val="007669D8"/>
    <w:rsid w:val="007674FE"/>
    <w:rsid w:val="0076777D"/>
    <w:rsid w:val="00770C37"/>
    <w:rsid w:val="007713FE"/>
    <w:rsid w:val="007726F4"/>
    <w:rsid w:val="00774488"/>
    <w:rsid w:val="00775247"/>
    <w:rsid w:val="00775817"/>
    <w:rsid w:val="0077739A"/>
    <w:rsid w:val="007805D0"/>
    <w:rsid w:val="00782815"/>
    <w:rsid w:val="00782886"/>
    <w:rsid w:val="007853D1"/>
    <w:rsid w:val="007876AE"/>
    <w:rsid w:val="007877C5"/>
    <w:rsid w:val="007903B6"/>
    <w:rsid w:val="00792B67"/>
    <w:rsid w:val="00794652"/>
    <w:rsid w:val="007952ED"/>
    <w:rsid w:val="007966AC"/>
    <w:rsid w:val="007972AA"/>
    <w:rsid w:val="007A0D2E"/>
    <w:rsid w:val="007A1D64"/>
    <w:rsid w:val="007A3870"/>
    <w:rsid w:val="007A3E11"/>
    <w:rsid w:val="007A3FFF"/>
    <w:rsid w:val="007A511B"/>
    <w:rsid w:val="007A5BB8"/>
    <w:rsid w:val="007A776C"/>
    <w:rsid w:val="007A7D49"/>
    <w:rsid w:val="007B0014"/>
    <w:rsid w:val="007B1BF5"/>
    <w:rsid w:val="007B343B"/>
    <w:rsid w:val="007B40F4"/>
    <w:rsid w:val="007B4DC9"/>
    <w:rsid w:val="007B5135"/>
    <w:rsid w:val="007B7BE4"/>
    <w:rsid w:val="007B7E9D"/>
    <w:rsid w:val="007C267F"/>
    <w:rsid w:val="007C2753"/>
    <w:rsid w:val="007C3922"/>
    <w:rsid w:val="007C3EA6"/>
    <w:rsid w:val="007C4700"/>
    <w:rsid w:val="007C473A"/>
    <w:rsid w:val="007C73F4"/>
    <w:rsid w:val="007D3B52"/>
    <w:rsid w:val="007D3E4B"/>
    <w:rsid w:val="007D5E27"/>
    <w:rsid w:val="007D6766"/>
    <w:rsid w:val="007D68DA"/>
    <w:rsid w:val="007D6D76"/>
    <w:rsid w:val="007D708B"/>
    <w:rsid w:val="007E06C8"/>
    <w:rsid w:val="007E13C8"/>
    <w:rsid w:val="007E15B9"/>
    <w:rsid w:val="007E1895"/>
    <w:rsid w:val="007E19EB"/>
    <w:rsid w:val="007E2B30"/>
    <w:rsid w:val="007E3AAF"/>
    <w:rsid w:val="007E5358"/>
    <w:rsid w:val="007E5C31"/>
    <w:rsid w:val="007E5D3F"/>
    <w:rsid w:val="007E63A1"/>
    <w:rsid w:val="007E64C8"/>
    <w:rsid w:val="007E7EFA"/>
    <w:rsid w:val="007F1AD4"/>
    <w:rsid w:val="007F1C3C"/>
    <w:rsid w:val="007F2734"/>
    <w:rsid w:val="007F3176"/>
    <w:rsid w:val="007F4C9E"/>
    <w:rsid w:val="007F79DC"/>
    <w:rsid w:val="007F7C59"/>
    <w:rsid w:val="00801311"/>
    <w:rsid w:val="008015A0"/>
    <w:rsid w:val="00801991"/>
    <w:rsid w:val="00801C98"/>
    <w:rsid w:val="0080209D"/>
    <w:rsid w:val="00802817"/>
    <w:rsid w:val="00802ACB"/>
    <w:rsid w:val="0080312E"/>
    <w:rsid w:val="00803175"/>
    <w:rsid w:val="00803481"/>
    <w:rsid w:val="0080435D"/>
    <w:rsid w:val="008044DF"/>
    <w:rsid w:val="00806B17"/>
    <w:rsid w:val="00806F3A"/>
    <w:rsid w:val="00807D85"/>
    <w:rsid w:val="00810263"/>
    <w:rsid w:val="0081064A"/>
    <w:rsid w:val="00810855"/>
    <w:rsid w:val="00811008"/>
    <w:rsid w:val="00811639"/>
    <w:rsid w:val="0081330D"/>
    <w:rsid w:val="00813737"/>
    <w:rsid w:val="008140DB"/>
    <w:rsid w:val="008145D5"/>
    <w:rsid w:val="00816937"/>
    <w:rsid w:val="00817E2F"/>
    <w:rsid w:val="008204F3"/>
    <w:rsid w:val="00821A13"/>
    <w:rsid w:val="00822FAE"/>
    <w:rsid w:val="00824752"/>
    <w:rsid w:val="00824B81"/>
    <w:rsid w:val="00824D68"/>
    <w:rsid w:val="0082522D"/>
    <w:rsid w:val="008306B5"/>
    <w:rsid w:val="00832777"/>
    <w:rsid w:val="00833278"/>
    <w:rsid w:val="00833E08"/>
    <w:rsid w:val="008349F2"/>
    <w:rsid w:val="0083586F"/>
    <w:rsid w:val="00836519"/>
    <w:rsid w:val="008365FB"/>
    <w:rsid w:val="0084091F"/>
    <w:rsid w:val="00841325"/>
    <w:rsid w:val="0084227B"/>
    <w:rsid w:val="00842A7A"/>
    <w:rsid w:val="00842AD1"/>
    <w:rsid w:val="00844E82"/>
    <w:rsid w:val="00845396"/>
    <w:rsid w:val="00846BC5"/>
    <w:rsid w:val="008510B4"/>
    <w:rsid w:val="00851367"/>
    <w:rsid w:val="00852CA7"/>
    <w:rsid w:val="008604F3"/>
    <w:rsid w:val="00860E31"/>
    <w:rsid w:val="00862482"/>
    <w:rsid w:val="00862B58"/>
    <w:rsid w:val="008670F6"/>
    <w:rsid w:val="00867286"/>
    <w:rsid w:val="00867521"/>
    <w:rsid w:val="00870ECA"/>
    <w:rsid w:val="0087107C"/>
    <w:rsid w:val="008737BB"/>
    <w:rsid w:val="00876364"/>
    <w:rsid w:val="00876781"/>
    <w:rsid w:val="00876797"/>
    <w:rsid w:val="00881260"/>
    <w:rsid w:val="00881FD3"/>
    <w:rsid w:val="00884587"/>
    <w:rsid w:val="008847FD"/>
    <w:rsid w:val="00885051"/>
    <w:rsid w:val="008853C2"/>
    <w:rsid w:val="00885A1F"/>
    <w:rsid w:val="008878EB"/>
    <w:rsid w:val="00887D70"/>
    <w:rsid w:val="00890DF3"/>
    <w:rsid w:val="008920B2"/>
    <w:rsid w:val="008921CA"/>
    <w:rsid w:val="0089251F"/>
    <w:rsid w:val="00893766"/>
    <w:rsid w:val="00894A6C"/>
    <w:rsid w:val="00894AC7"/>
    <w:rsid w:val="00896399"/>
    <w:rsid w:val="00896723"/>
    <w:rsid w:val="00897698"/>
    <w:rsid w:val="00897C74"/>
    <w:rsid w:val="008A048C"/>
    <w:rsid w:val="008A0C8A"/>
    <w:rsid w:val="008A10B4"/>
    <w:rsid w:val="008A2C99"/>
    <w:rsid w:val="008A3BFE"/>
    <w:rsid w:val="008A3C52"/>
    <w:rsid w:val="008A3E21"/>
    <w:rsid w:val="008A44A5"/>
    <w:rsid w:val="008A459A"/>
    <w:rsid w:val="008B3731"/>
    <w:rsid w:val="008B54B1"/>
    <w:rsid w:val="008B593A"/>
    <w:rsid w:val="008C15D7"/>
    <w:rsid w:val="008C2F7C"/>
    <w:rsid w:val="008C4561"/>
    <w:rsid w:val="008C5150"/>
    <w:rsid w:val="008C67D8"/>
    <w:rsid w:val="008C7299"/>
    <w:rsid w:val="008D0192"/>
    <w:rsid w:val="008D064B"/>
    <w:rsid w:val="008D3D7A"/>
    <w:rsid w:val="008D4539"/>
    <w:rsid w:val="008D50E6"/>
    <w:rsid w:val="008D53F1"/>
    <w:rsid w:val="008D7D89"/>
    <w:rsid w:val="008E2070"/>
    <w:rsid w:val="008E2268"/>
    <w:rsid w:val="008E2C0B"/>
    <w:rsid w:val="008E33B6"/>
    <w:rsid w:val="008E33BC"/>
    <w:rsid w:val="008E3AE6"/>
    <w:rsid w:val="008E3C97"/>
    <w:rsid w:val="008E7BAF"/>
    <w:rsid w:val="008F01A1"/>
    <w:rsid w:val="008F02BB"/>
    <w:rsid w:val="008F107C"/>
    <w:rsid w:val="008F1AA4"/>
    <w:rsid w:val="008F2114"/>
    <w:rsid w:val="008F2189"/>
    <w:rsid w:val="008F2359"/>
    <w:rsid w:val="008F4218"/>
    <w:rsid w:val="008F4699"/>
    <w:rsid w:val="008F67DA"/>
    <w:rsid w:val="008F7C17"/>
    <w:rsid w:val="008F7F5A"/>
    <w:rsid w:val="00900B35"/>
    <w:rsid w:val="00900E67"/>
    <w:rsid w:val="00901DE2"/>
    <w:rsid w:val="009024DF"/>
    <w:rsid w:val="00903180"/>
    <w:rsid w:val="0090371F"/>
    <w:rsid w:val="00906D4F"/>
    <w:rsid w:val="00907DDC"/>
    <w:rsid w:val="0091098B"/>
    <w:rsid w:val="00910AEB"/>
    <w:rsid w:val="00910E72"/>
    <w:rsid w:val="00911B37"/>
    <w:rsid w:val="00911CB4"/>
    <w:rsid w:val="00912831"/>
    <w:rsid w:val="0091308A"/>
    <w:rsid w:val="009133FA"/>
    <w:rsid w:val="009163D5"/>
    <w:rsid w:val="00916B23"/>
    <w:rsid w:val="009174ED"/>
    <w:rsid w:val="009207FC"/>
    <w:rsid w:val="009212D6"/>
    <w:rsid w:val="00921B61"/>
    <w:rsid w:val="0092240C"/>
    <w:rsid w:val="009225A1"/>
    <w:rsid w:val="009235CF"/>
    <w:rsid w:val="00924F45"/>
    <w:rsid w:val="0092668C"/>
    <w:rsid w:val="00926C35"/>
    <w:rsid w:val="00926DE3"/>
    <w:rsid w:val="00931864"/>
    <w:rsid w:val="00933BCB"/>
    <w:rsid w:val="00933CA0"/>
    <w:rsid w:val="00935CAA"/>
    <w:rsid w:val="00936407"/>
    <w:rsid w:val="00936747"/>
    <w:rsid w:val="00936875"/>
    <w:rsid w:val="009370BC"/>
    <w:rsid w:val="00937318"/>
    <w:rsid w:val="009375AD"/>
    <w:rsid w:val="00940A85"/>
    <w:rsid w:val="00940B3D"/>
    <w:rsid w:val="00942314"/>
    <w:rsid w:val="009423ED"/>
    <w:rsid w:val="00942EFE"/>
    <w:rsid w:val="009432B7"/>
    <w:rsid w:val="00943998"/>
    <w:rsid w:val="00944020"/>
    <w:rsid w:val="00944039"/>
    <w:rsid w:val="0094408A"/>
    <w:rsid w:val="00944F8C"/>
    <w:rsid w:val="009451DB"/>
    <w:rsid w:val="00947C5F"/>
    <w:rsid w:val="009508E6"/>
    <w:rsid w:val="00950A82"/>
    <w:rsid w:val="00952408"/>
    <w:rsid w:val="00952BE2"/>
    <w:rsid w:val="00954781"/>
    <w:rsid w:val="009573C6"/>
    <w:rsid w:val="009608C0"/>
    <w:rsid w:val="0096197B"/>
    <w:rsid w:val="00964567"/>
    <w:rsid w:val="00964A99"/>
    <w:rsid w:val="0097074D"/>
    <w:rsid w:val="009721E1"/>
    <w:rsid w:val="00972F43"/>
    <w:rsid w:val="009733D1"/>
    <w:rsid w:val="0097440A"/>
    <w:rsid w:val="00974979"/>
    <w:rsid w:val="00974CFD"/>
    <w:rsid w:val="00977CCD"/>
    <w:rsid w:val="009802A7"/>
    <w:rsid w:val="00980FA5"/>
    <w:rsid w:val="0098269C"/>
    <w:rsid w:val="00983FAF"/>
    <w:rsid w:val="009842A2"/>
    <w:rsid w:val="009850F2"/>
    <w:rsid w:val="00985219"/>
    <w:rsid w:val="009853F0"/>
    <w:rsid w:val="00985A7C"/>
    <w:rsid w:val="00985F82"/>
    <w:rsid w:val="00986519"/>
    <w:rsid w:val="00986849"/>
    <w:rsid w:val="00987496"/>
    <w:rsid w:val="009877F6"/>
    <w:rsid w:val="00987FCA"/>
    <w:rsid w:val="00991394"/>
    <w:rsid w:val="0099176C"/>
    <w:rsid w:val="00991D4D"/>
    <w:rsid w:val="00992959"/>
    <w:rsid w:val="00992C62"/>
    <w:rsid w:val="00993073"/>
    <w:rsid w:val="00993E08"/>
    <w:rsid w:val="00994CA7"/>
    <w:rsid w:val="00995D1E"/>
    <w:rsid w:val="009964C9"/>
    <w:rsid w:val="00997602"/>
    <w:rsid w:val="009A115E"/>
    <w:rsid w:val="009A1257"/>
    <w:rsid w:val="009A1411"/>
    <w:rsid w:val="009A3CA4"/>
    <w:rsid w:val="009A3F9F"/>
    <w:rsid w:val="009A47F1"/>
    <w:rsid w:val="009A5D4E"/>
    <w:rsid w:val="009B09FD"/>
    <w:rsid w:val="009B1C5B"/>
    <w:rsid w:val="009B2507"/>
    <w:rsid w:val="009B2682"/>
    <w:rsid w:val="009B2B45"/>
    <w:rsid w:val="009B42C6"/>
    <w:rsid w:val="009B545C"/>
    <w:rsid w:val="009B641E"/>
    <w:rsid w:val="009B6481"/>
    <w:rsid w:val="009B7899"/>
    <w:rsid w:val="009C0031"/>
    <w:rsid w:val="009C14AC"/>
    <w:rsid w:val="009C2091"/>
    <w:rsid w:val="009C2E63"/>
    <w:rsid w:val="009C38A9"/>
    <w:rsid w:val="009C3D15"/>
    <w:rsid w:val="009C53D0"/>
    <w:rsid w:val="009C5C5E"/>
    <w:rsid w:val="009C663E"/>
    <w:rsid w:val="009C672E"/>
    <w:rsid w:val="009C75B6"/>
    <w:rsid w:val="009C7C86"/>
    <w:rsid w:val="009D3731"/>
    <w:rsid w:val="009D3A1A"/>
    <w:rsid w:val="009D3D7A"/>
    <w:rsid w:val="009D471B"/>
    <w:rsid w:val="009D4F1D"/>
    <w:rsid w:val="009D59D4"/>
    <w:rsid w:val="009D64B1"/>
    <w:rsid w:val="009E18A6"/>
    <w:rsid w:val="009E2A7B"/>
    <w:rsid w:val="009E2B3D"/>
    <w:rsid w:val="009E381E"/>
    <w:rsid w:val="009E3B2A"/>
    <w:rsid w:val="009E51B7"/>
    <w:rsid w:val="009E651C"/>
    <w:rsid w:val="009E770F"/>
    <w:rsid w:val="009F176A"/>
    <w:rsid w:val="009F1A89"/>
    <w:rsid w:val="009F20DD"/>
    <w:rsid w:val="009F3446"/>
    <w:rsid w:val="009F4049"/>
    <w:rsid w:val="009F6D96"/>
    <w:rsid w:val="009F76F8"/>
    <w:rsid w:val="009F78A6"/>
    <w:rsid w:val="00A00171"/>
    <w:rsid w:val="00A009BF"/>
    <w:rsid w:val="00A0107B"/>
    <w:rsid w:val="00A0123C"/>
    <w:rsid w:val="00A0160A"/>
    <w:rsid w:val="00A03024"/>
    <w:rsid w:val="00A038E4"/>
    <w:rsid w:val="00A039E3"/>
    <w:rsid w:val="00A04662"/>
    <w:rsid w:val="00A048ED"/>
    <w:rsid w:val="00A05145"/>
    <w:rsid w:val="00A05C40"/>
    <w:rsid w:val="00A10F3D"/>
    <w:rsid w:val="00A11697"/>
    <w:rsid w:val="00A11E35"/>
    <w:rsid w:val="00A1324E"/>
    <w:rsid w:val="00A15340"/>
    <w:rsid w:val="00A15E76"/>
    <w:rsid w:val="00A16398"/>
    <w:rsid w:val="00A1703B"/>
    <w:rsid w:val="00A20644"/>
    <w:rsid w:val="00A214D5"/>
    <w:rsid w:val="00A21DFB"/>
    <w:rsid w:val="00A22AA5"/>
    <w:rsid w:val="00A23D43"/>
    <w:rsid w:val="00A24E14"/>
    <w:rsid w:val="00A258D6"/>
    <w:rsid w:val="00A25928"/>
    <w:rsid w:val="00A301A7"/>
    <w:rsid w:val="00A305A5"/>
    <w:rsid w:val="00A345DA"/>
    <w:rsid w:val="00A3481E"/>
    <w:rsid w:val="00A353B1"/>
    <w:rsid w:val="00A35D71"/>
    <w:rsid w:val="00A36EB5"/>
    <w:rsid w:val="00A41BAD"/>
    <w:rsid w:val="00A424ED"/>
    <w:rsid w:val="00A437DC"/>
    <w:rsid w:val="00A43FAB"/>
    <w:rsid w:val="00A44855"/>
    <w:rsid w:val="00A47879"/>
    <w:rsid w:val="00A47DED"/>
    <w:rsid w:val="00A55970"/>
    <w:rsid w:val="00A57CF2"/>
    <w:rsid w:val="00A62D5D"/>
    <w:rsid w:val="00A62DDB"/>
    <w:rsid w:val="00A647AE"/>
    <w:rsid w:val="00A64A47"/>
    <w:rsid w:val="00A66644"/>
    <w:rsid w:val="00A6709D"/>
    <w:rsid w:val="00A67BEE"/>
    <w:rsid w:val="00A700C5"/>
    <w:rsid w:val="00A70D6F"/>
    <w:rsid w:val="00A7141F"/>
    <w:rsid w:val="00A73F38"/>
    <w:rsid w:val="00A769D8"/>
    <w:rsid w:val="00A7789B"/>
    <w:rsid w:val="00A77EB4"/>
    <w:rsid w:val="00A80202"/>
    <w:rsid w:val="00A81E15"/>
    <w:rsid w:val="00A82192"/>
    <w:rsid w:val="00A84904"/>
    <w:rsid w:val="00A864C3"/>
    <w:rsid w:val="00A901ED"/>
    <w:rsid w:val="00A9098E"/>
    <w:rsid w:val="00A921F1"/>
    <w:rsid w:val="00A9256D"/>
    <w:rsid w:val="00A933A4"/>
    <w:rsid w:val="00A93641"/>
    <w:rsid w:val="00A95962"/>
    <w:rsid w:val="00A961C7"/>
    <w:rsid w:val="00A96415"/>
    <w:rsid w:val="00AA1EDB"/>
    <w:rsid w:val="00AA276F"/>
    <w:rsid w:val="00AA4F68"/>
    <w:rsid w:val="00AA768B"/>
    <w:rsid w:val="00AA7EB6"/>
    <w:rsid w:val="00AB066F"/>
    <w:rsid w:val="00AB0C25"/>
    <w:rsid w:val="00AB128B"/>
    <w:rsid w:val="00AB1C0F"/>
    <w:rsid w:val="00AB1D1A"/>
    <w:rsid w:val="00AB246F"/>
    <w:rsid w:val="00AB3B68"/>
    <w:rsid w:val="00AB46A3"/>
    <w:rsid w:val="00AB5097"/>
    <w:rsid w:val="00AB5D8B"/>
    <w:rsid w:val="00AB5DC1"/>
    <w:rsid w:val="00AB754F"/>
    <w:rsid w:val="00AB7B73"/>
    <w:rsid w:val="00AC0771"/>
    <w:rsid w:val="00AC119D"/>
    <w:rsid w:val="00AC2F2A"/>
    <w:rsid w:val="00AC4B0F"/>
    <w:rsid w:val="00AC521C"/>
    <w:rsid w:val="00AC567D"/>
    <w:rsid w:val="00AC72A9"/>
    <w:rsid w:val="00AC748E"/>
    <w:rsid w:val="00AC792E"/>
    <w:rsid w:val="00AD0543"/>
    <w:rsid w:val="00AD13FE"/>
    <w:rsid w:val="00AD15C5"/>
    <w:rsid w:val="00AD1C1D"/>
    <w:rsid w:val="00AD1C91"/>
    <w:rsid w:val="00AD2E33"/>
    <w:rsid w:val="00AD2FB6"/>
    <w:rsid w:val="00AD3130"/>
    <w:rsid w:val="00AD35EB"/>
    <w:rsid w:val="00AD5679"/>
    <w:rsid w:val="00AD5F7A"/>
    <w:rsid w:val="00AD7BDB"/>
    <w:rsid w:val="00AE0874"/>
    <w:rsid w:val="00AE0BBC"/>
    <w:rsid w:val="00AE1456"/>
    <w:rsid w:val="00AE1782"/>
    <w:rsid w:val="00AE1E58"/>
    <w:rsid w:val="00AE2389"/>
    <w:rsid w:val="00AE29A4"/>
    <w:rsid w:val="00AE42D7"/>
    <w:rsid w:val="00AE5373"/>
    <w:rsid w:val="00AE60C3"/>
    <w:rsid w:val="00AE7675"/>
    <w:rsid w:val="00AE7741"/>
    <w:rsid w:val="00AE7D55"/>
    <w:rsid w:val="00AE7DC9"/>
    <w:rsid w:val="00AF0F97"/>
    <w:rsid w:val="00AF24B9"/>
    <w:rsid w:val="00AF46CA"/>
    <w:rsid w:val="00AF55A1"/>
    <w:rsid w:val="00AF5909"/>
    <w:rsid w:val="00AF5B9D"/>
    <w:rsid w:val="00AF6314"/>
    <w:rsid w:val="00AF79FA"/>
    <w:rsid w:val="00AF7A6D"/>
    <w:rsid w:val="00B008C7"/>
    <w:rsid w:val="00B01260"/>
    <w:rsid w:val="00B01739"/>
    <w:rsid w:val="00B01BB3"/>
    <w:rsid w:val="00B0247E"/>
    <w:rsid w:val="00B02B7E"/>
    <w:rsid w:val="00B03804"/>
    <w:rsid w:val="00B07714"/>
    <w:rsid w:val="00B07FA2"/>
    <w:rsid w:val="00B136E9"/>
    <w:rsid w:val="00B13C5C"/>
    <w:rsid w:val="00B14372"/>
    <w:rsid w:val="00B14AD4"/>
    <w:rsid w:val="00B1507B"/>
    <w:rsid w:val="00B152B2"/>
    <w:rsid w:val="00B17390"/>
    <w:rsid w:val="00B203AF"/>
    <w:rsid w:val="00B20647"/>
    <w:rsid w:val="00B211B3"/>
    <w:rsid w:val="00B2129B"/>
    <w:rsid w:val="00B2165B"/>
    <w:rsid w:val="00B222BE"/>
    <w:rsid w:val="00B22660"/>
    <w:rsid w:val="00B22A60"/>
    <w:rsid w:val="00B22D87"/>
    <w:rsid w:val="00B23305"/>
    <w:rsid w:val="00B25125"/>
    <w:rsid w:val="00B26324"/>
    <w:rsid w:val="00B27102"/>
    <w:rsid w:val="00B27FD4"/>
    <w:rsid w:val="00B32F5C"/>
    <w:rsid w:val="00B35189"/>
    <w:rsid w:val="00B35F29"/>
    <w:rsid w:val="00B41D5C"/>
    <w:rsid w:val="00B42476"/>
    <w:rsid w:val="00B42DDD"/>
    <w:rsid w:val="00B438C3"/>
    <w:rsid w:val="00B46081"/>
    <w:rsid w:val="00B4709A"/>
    <w:rsid w:val="00B4756D"/>
    <w:rsid w:val="00B518EB"/>
    <w:rsid w:val="00B51D09"/>
    <w:rsid w:val="00B5202A"/>
    <w:rsid w:val="00B528A6"/>
    <w:rsid w:val="00B52EFC"/>
    <w:rsid w:val="00B55168"/>
    <w:rsid w:val="00B55A7C"/>
    <w:rsid w:val="00B56DD3"/>
    <w:rsid w:val="00B57903"/>
    <w:rsid w:val="00B601CB"/>
    <w:rsid w:val="00B60EDA"/>
    <w:rsid w:val="00B61989"/>
    <w:rsid w:val="00B62384"/>
    <w:rsid w:val="00B6317A"/>
    <w:rsid w:val="00B6444C"/>
    <w:rsid w:val="00B64F25"/>
    <w:rsid w:val="00B652C8"/>
    <w:rsid w:val="00B65D11"/>
    <w:rsid w:val="00B67485"/>
    <w:rsid w:val="00B67C51"/>
    <w:rsid w:val="00B70A8F"/>
    <w:rsid w:val="00B7263A"/>
    <w:rsid w:val="00B729E1"/>
    <w:rsid w:val="00B72DE9"/>
    <w:rsid w:val="00B73E4C"/>
    <w:rsid w:val="00B75E9D"/>
    <w:rsid w:val="00B76AC7"/>
    <w:rsid w:val="00B76DDD"/>
    <w:rsid w:val="00B80BF4"/>
    <w:rsid w:val="00B80D6A"/>
    <w:rsid w:val="00B826B9"/>
    <w:rsid w:val="00B829AB"/>
    <w:rsid w:val="00B8510D"/>
    <w:rsid w:val="00B85297"/>
    <w:rsid w:val="00B863D7"/>
    <w:rsid w:val="00B90F9E"/>
    <w:rsid w:val="00B920A5"/>
    <w:rsid w:val="00B94DC4"/>
    <w:rsid w:val="00B94FD1"/>
    <w:rsid w:val="00B96BE4"/>
    <w:rsid w:val="00B97219"/>
    <w:rsid w:val="00B977C0"/>
    <w:rsid w:val="00BA036F"/>
    <w:rsid w:val="00BA0F36"/>
    <w:rsid w:val="00BA1D94"/>
    <w:rsid w:val="00BA249F"/>
    <w:rsid w:val="00BA310E"/>
    <w:rsid w:val="00BA3727"/>
    <w:rsid w:val="00BA3934"/>
    <w:rsid w:val="00BA4345"/>
    <w:rsid w:val="00BA5730"/>
    <w:rsid w:val="00BA799C"/>
    <w:rsid w:val="00BB0312"/>
    <w:rsid w:val="00BB0748"/>
    <w:rsid w:val="00BB0A4C"/>
    <w:rsid w:val="00BB6072"/>
    <w:rsid w:val="00BC270D"/>
    <w:rsid w:val="00BC2F6D"/>
    <w:rsid w:val="00BC30AF"/>
    <w:rsid w:val="00BC5605"/>
    <w:rsid w:val="00BC6540"/>
    <w:rsid w:val="00BD03FF"/>
    <w:rsid w:val="00BD0812"/>
    <w:rsid w:val="00BD31C5"/>
    <w:rsid w:val="00BD332E"/>
    <w:rsid w:val="00BD5241"/>
    <w:rsid w:val="00BD52DB"/>
    <w:rsid w:val="00BD60BB"/>
    <w:rsid w:val="00BD7472"/>
    <w:rsid w:val="00BD77B2"/>
    <w:rsid w:val="00BD7C56"/>
    <w:rsid w:val="00BD7E4F"/>
    <w:rsid w:val="00BE197E"/>
    <w:rsid w:val="00BE1FA1"/>
    <w:rsid w:val="00BE29AC"/>
    <w:rsid w:val="00BE3460"/>
    <w:rsid w:val="00BE394B"/>
    <w:rsid w:val="00BE45BF"/>
    <w:rsid w:val="00BE4924"/>
    <w:rsid w:val="00BE532D"/>
    <w:rsid w:val="00BE6846"/>
    <w:rsid w:val="00BE7C12"/>
    <w:rsid w:val="00BE7DB8"/>
    <w:rsid w:val="00BF13DB"/>
    <w:rsid w:val="00BF1B86"/>
    <w:rsid w:val="00BF42EB"/>
    <w:rsid w:val="00BF5E90"/>
    <w:rsid w:val="00BF665A"/>
    <w:rsid w:val="00BF7870"/>
    <w:rsid w:val="00C01916"/>
    <w:rsid w:val="00C01964"/>
    <w:rsid w:val="00C02047"/>
    <w:rsid w:val="00C0499B"/>
    <w:rsid w:val="00C04D3F"/>
    <w:rsid w:val="00C057E8"/>
    <w:rsid w:val="00C05DF2"/>
    <w:rsid w:val="00C073B7"/>
    <w:rsid w:val="00C07543"/>
    <w:rsid w:val="00C10AEB"/>
    <w:rsid w:val="00C12065"/>
    <w:rsid w:val="00C1335D"/>
    <w:rsid w:val="00C14C8F"/>
    <w:rsid w:val="00C17EDD"/>
    <w:rsid w:val="00C17F09"/>
    <w:rsid w:val="00C20046"/>
    <w:rsid w:val="00C20D49"/>
    <w:rsid w:val="00C23753"/>
    <w:rsid w:val="00C23BD3"/>
    <w:rsid w:val="00C242FE"/>
    <w:rsid w:val="00C27100"/>
    <w:rsid w:val="00C27587"/>
    <w:rsid w:val="00C31393"/>
    <w:rsid w:val="00C32DD7"/>
    <w:rsid w:val="00C33F7C"/>
    <w:rsid w:val="00C352E8"/>
    <w:rsid w:val="00C35BAF"/>
    <w:rsid w:val="00C36170"/>
    <w:rsid w:val="00C37453"/>
    <w:rsid w:val="00C408C9"/>
    <w:rsid w:val="00C40B8B"/>
    <w:rsid w:val="00C4112A"/>
    <w:rsid w:val="00C42F2F"/>
    <w:rsid w:val="00C4418B"/>
    <w:rsid w:val="00C45105"/>
    <w:rsid w:val="00C475CA"/>
    <w:rsid w:val="00C50471"/>
    <w:rsid w:val="00C514D1"/>
    <w:rsid w:val="00C549E3"/>
    <w:rsid w:val="00C55C3F"/>
    <w:rsid w:val="00C55F12"/>
    <w:rsid w:val="00C5607B"/>
    <w:rsid w:val="00C56F82"/>
    <w:rsid w:val="00C57375"/>
    <w:rsid w:val="00C573B5"/>
    <w:rsid w:val="00C61CB8"/>
    <w:rsid w:val="00C61D3C"/>
    <w:rsid w:val="00C61FAE"/>
    <w:rsid w:val="00C6260F"/>
    <w:rsid w:val="00C62891"/>
    <w:rsid w:val="00C63FF4"/>
    <w:rsid w:val="00C655AA"/>
    <w:rsid w:val="00C6644B"/>
    <w:rsid w:val="00C67ED7"/>
    <w:rsid w:val="00C71D7B"/>
    <w:rsid w:val="00C720A7"/>
    <w:rsid w:val="00C72483"/>
    <w:rsid w:val="00C728FA"/>
    <w:rsid w:val="00C73D87"/>
    <w:rsid w:val="00C76F25"/>
    <w:rsid w:val="00C839F2"/>
    <w:rsid w:val="00C840B6"/>
    <w:rsid w:val="00C85AB9"/>
    <w:rsid w:val="00C86EAA"/>
    <w:rsid w:val="00C875BC"/>
    <w:rsid w:val="00C92665"/>
    <w:rsid w:val="00C92672"/>
    <w:rsid w:val="00C938BA"/>
    <w:rsid w:val="00C945E4"/>
    <w:rsid w:val="00C948E1"/>
    <w:rsid w:val="00C9516B"/>
    <w:rsid w:val="00C961F6"/>
    <w:rsid w:val="00CA2FB4"/>
    <w:rsid w:val="00CA3F31"/>
    <w:rsid w:val="00CA53B4"/>
    <w:rsid w:val="00CA727B"/>
    <w:rsid w:val="00CA7394"/>
    <w:rsid w:val="00CA7502"/>
    <w:rsid w:val="00CA77F8"/>
    <w:rsid w:val="00CA7A58"/>
    <w:rsid w:val="00CB2A30"/>
    <w:rsid w:val="00CB30F5"/>
    <w:rsid w:val="00CB4562"/>
    <w:rsid w:val="00CB5206"/>
    <w:rsid w:val="00CB59E7"/>
    <w:rsid w:val="00CB5AD6"/>
    <w:rsid w:val="00CB5E26"/>
    <w:rsid w:val="00CB72F8"/>
    <w:rsid w:val="00CB7A26"/>
    <w:rsid w:val="00CB7EF4"/>
    <w:rsid w:val="00CC06DF"/>
    <w:rsid w:val="00CC12A2"/>
    <w:rsid w:val="00CC1BC5"/>
    <w:rsid w:val="00CC2353"/>
    <w:rsid w:val="00CC24D5"/>
    <w:rsid w:val="00CC2E60"/>
    <w:rsid w:val="00CC3C1C"/>
    <w:rsid w:val="00CC47DE"/>
    <w:rsid w:val="00CD01B2"/>
    <w:rsid w:val="00CD0D6D"/>
    <w:rsid w:val="00CD2C83"/>
    <w:rsid w:val="00CD3542"/>
    <w:rsid w:val="00CD384C"/>
    <w:rsid w:val="00CD3D77"/>
    <w:rsid w:val="00CD46C0"/>
    <w:rsid w:val="00CD4F63"/>
    <w:rsid w:val="00CD74B0"/>
    <w:rsid w:val="00CE021F"/>
    <w:rsid w:val="00CE60DA"/>
    <w:rsid w:val="00CE72C2"/>
    <w:rsid w:val="00CE7F95"/>
    <w:rsid w:val="00CF0E6A"/>
    <w:rsid w:val="00CF0F5D"/>
    <w:rsid w:val="00CF11CF"/>
    <w:rsid w:val="00CF11DE"/>
    <w:rsid w:val="00CF16B9"/>
    <w:rsid w:val="00CF2838"/>
    <w:rsid w:val="00CF2D71"/>
    <w:rsid w:val="00CF4748"/>
    <w:rsid w:val="00CF58B9"/>
    <w:rsid w:val="00CF66A6"/>
    <w:rsid w:val="00CF6BA7"/>
    <w:rsid w:val="00CF709E"/>
    <w:rsid w:val="00D008CA"/>
    <w:rsid w:val="00D0152F"/>
    <w:rsid w:val="00D04C01"/>
    <w:rsid w:val="00D06279"/>
    <w:rsid w:val="00D065BB"/>
    <w:rsid w:val="00D07134"/>
    <w:rsid w:val="00D0750B"/>
    <w:rsid w:val="00D10090"/>
    <w:rsid w:val="00D10AA9"/>
    <w:rsid w:val="00D11CEE"/>
    <w:rsid w:val="00D130D2"/>
    <w:rsid w:val="00D14414"/>
    <w:rsid w:val="00D14F5A"/>
    <w:rsid w:val="00D16A45"/>
    <w:rsid w:val="00D177BA"/>
    <w:rsid w:val="00D20455"/>
    <w:rsid w:val="00D2082F"/>
    <w:rsid w:val="00D213C3"/>
    <w:rsid w:val="00D25940"/>
    <w:rsid w:val="00D3059C"/>
    <w:rsid w:val="00D324B7"/>
    <w:rsid w:val="00D325AC"/>
    <w:rsid w:val="00D32A18"/>
    <w:rsid w:val="00D34427"/>
    <w:rsid w:val="00D3546F"/>
    <w:rsid w:val="00D3573E"/>
    <w:rsid w:val="00D37EA0"/>
    <w:rsid w:val="00D37F55"/>
    <w:rsid w:val="00D407A2"/>
    <w:rsid w:val="00D42057"/>
    <w:rsid w:val="00D42BDB"/>
    <w:rsid w:val="00D4325C"/>
    <w:rsid w:val="00D43A1F"/>
    <w:rsid w:val="00D447B4"/>
    <w:rsid w:val="00D45932"/>
    <w:rsid w:val="00D45C51"/>
    <w:rsid w:val="00D460CE"/>
    <w:rsid w:val="00D46A04"/>
    <w:rsid w:val="00D47309"/>
    <w:rsid w:val="00D474E0"/>
    <w:rsid w:val="00D50660"/>
    <w:rsid w:val="00D51C21"/>
    <w:rsid w:val="00D51FE9"/>
    <w:rsid w:val="00D56338"/>
    <w:rsid w:val="00D566EA"/>
    <w:rsid w:val="00D60EC0"/>
    <w:rsid w:val="00D62194"/>
    <w:rsid w:val="00D63973"/>
    <w:rsid w:val="00D63BD6"/>
    <w:rsid w:val="00D6443F"/>
    <w:rsid w:val="00D64B65"/>
    <w:rsid w:val="00D666A3"/>
    <w:rsid w:val="00D66BC3"/>
    <w:rsid w:val="00D70C6C"/>
    <w:rsid w:val="00D71A1E"/>
    <w:rsid w:val="00D7275E"/>
    <w:rsid w:val="00D7310F"/>
    <w:rsid w:val="00D766D9"/>
    <w:rsid w:val="00D76A80"/>
    <w:rsid w:val="00D76A97"/>
    <w:rsid w:val="00D77793"/>
    <w:rsid w:val="00D8260D"/>
    <w:rsid w:val="00D82B0A"/>
    <w:rsid w:val="00D82EAC"/>
    <w:rsid w:val="00D833C9"/>
    <w:rsid w:val="00D83F9F"/>
    <w:rsid w:val="00D852D8"/>
    <w:rsid w:val="00D85605"/>
    <w:rsid w:val="00D85789"/>
    <w:rsid w:val="00D8595F"/>
    <w:rsid w:val="00D867F5"/>
    <w:rsid w:val="00D86842"/>
    <w:rsid w:val="00D86BF4"/>
    <w:rsid w:val="00D87CFB"/>
    <w:rsid w:val="00D921B6"/>
    <w:rsid w:val="00D92946"/>
    <w:rsid w:val="00D941F6"/>
    <w:rsid w:val="00D942FA"/>
    <w:rsid w:val="00D95476"/>
    <w:rsid w:val="00D9785F"/>
    <w:rsid w:val="00DA0619"/>
    <w:rsid w:val="00DA1D6F"/>
    <w:rsid w:val="00DA25A4"/>
    <w:rsid w:val="00DA27E1"/>
    <w:rsid w:val="00DA28A5"/>
    <w:rsid w:val="00DA3192"/>
    <w:rsid w:val="00DA3398"/>
    <w:rsid w:val="00DA3814"/>
    <w:rsid w:val="00DA433E"/>
    <w:rsid w:val="00DA45C2"/>
    <w:rsid w:val="00DA6A37"/>
    <w:rsid w:val="00DA6CDF"/>
    <w:rsid w:val="00DA732C"/>
    <w:rsid w:val="00DA74FE"/>
    <w:rsid w:val="00DA7961"/>
    <w:rsid w:val="00DB025F"/>
    <w:rsid w:val="00DB0D33"/>
    <w:rsid w:val="00DB0F09"/>
    <w:rsid w:val="00DB212A"/>
    <w:rsid w:val="00DB2350"/>
    <w:rsid w:val="00DB338B"/>
    <w:rsid w:val="00DB3E58"/>
    <w:rsid w:val="00DB4770"/>
    <w:rsid w:val="00DC10DA"/>
    <w:rsid w:val="00DC135A"/>
    <w:rsid w:val="00DC2318"/>
    <w:rsid w:val="00DC5002"/>
    <w:rsid w:val="00DC59FE"/>
    <w:rsid w:val="00DC6A4A"/>
    <w:rsid w:val="00DC6EF2"/>
    <w:rsid w:val="00DC765E"/>
    <w:rsid w:val="00DD0137"/>
    <w:rsid w:val="00DD0FA6"/>
    <w:rsid w:val="00DD1295"/>
    <w:rsid w:val="00DD13F8"/>
    <w:rsid w:val="00DD4640"/>
    <w:rsid w:val="00DD5555"/>
    <w:rsid w:val="00DD60A6"/>
    <w:rsid w:val="00DD6206"/>
    <w:rsid w:val="00DD6895"/>
    <w:rsid w:val="00DD7101"/>
    <w:rsid w:val="00DE211F"/>
    <w:rsid w:val="00DE2E94"/>
    <w:rsid w:val="00DE34E7"/>
    <w:rsid w:val="00DE4E19"/>
    <w:rsid w:val="00DF072D"/>
    <w:rsid w:val="00DF1268"/>
    <w:rsid w:val="00DF1803"/>
    <w:rsid w:val="00DF1EEE"/>
    <w:rsid w:val="00DF2C7B"/>
    <w:rsid w:val="00DF2F40"/>
    <w:rsid w:val="00DF3E64"/>
    <w:rsid w:val="00DF4AEF"/>
    <w:rsid w:val="00DF4E38"/>
    <w:rsid w:val="00DF5361"/>
    <w:rsid w:val="00DF6155"/>
    <w:rsid w:val="00DF73D4"/>
    <w:rsid w:val="00DF7958"/>
    <w:rsid w:val="00E01B09"/>
    <w:rsid w:val="00E0300C"/>
    <w:rsid w:val="00E03293"/>
    <w:rsid w:val="00E03754"/>
    <w:rsid w:val="00E037ED"/>
    <w:rsid w:val="00E03BAD"/>
    <w:rsid w:val="00E04ED4"/>
    <w:rsid w:val="00E06356"/>
    <w:rsid w:val="00E07AB0"/>
    <w:rsid w:val="00E1025E"/>
    <w:rsid w:val="00E15C89"/>
    <w:rsid w:val="00E1611B"/>
    <w:rsid w:val="00E17A14"/>
    <w:rsid w:val="00E20366"/>
    <w:rsid w:val="00E236BB"/>
    <w:rsid w:val="00E24892"/>
    <w:rsid w:val="00E25A77"/>
    <w:rsid w:val="00E25C06"/>
    <w:rsid w:val="00E2653B"/>
    <w:rsid w:val="00E26770"/>
    <w:rsid w:val="00E27094"/>
    <w:rsid w:val="00E27AB7"/>
    <w:rsid w:val="00E307B8"/>
    <w:rsid w:val="00E33024"/>
    <w:rsid w:val="00E35C65"/>
    <w:rsid w:val="00E40D21"/>
    <w:rsid w:val="00E429A1"/>
    <w:rsid w:val="00E43350"/>
    <w:rsid w:val="00E45D60"/>
    <w:rsid w:val="00E45DCD"/>
    <w:rsid w:val="00E478CB"/>
    <w:rsid w:val="00E50003"/>
    <w:rsid w:val="00E511B4"/>
    <w:rsid w:val="00E534A1"/>
    <w:rsid w:val="00E55073"/>
    <w:rsid w:val="00E56A08"/>
    <w:rsid w:val="00E56ED0"/>
    <w:rsid w:val="00E573A4"/>
    <w:rsid w:val="00E574B2"/>
    <w:rsid w:val="00E576E4"/>
    <w:rsid w:val="00E601E1"/>
    <w:rsid w:val="00E607D1"/>
    <w:rsid w:val="00E70037"/>
    <w:rsid w:val="00E71188"/>
    <w:rsid w:val="00E714A0"/>
    <w:rsid w:val="00E71E91"/>
    <w:rsid w:val="00E73ECA"/>
    <w:rsid w:val="00E74454"/>
    <w:rsid w:val="00E756B8"/>
    <w:rsid w:val="00E76953"/>
    <w:rsid w:val="00E80681"/>
    <w:rsid w:val="00E80736"/>
    <w:rsid w:val="00E82334"/>
    <w:rsid w:val="00E82AC7"/>
    <w:rsid w:val="00E82DB4"/>
    <w:rsid w:val="00E82EF9"/>
    <w:rsid w:val="00E83C15"/>
    <w:rsid w:val="00E83CD4"/>
    <w:rsid w:val="00E85EC4"/>
    <w:rsid w:val="00E90488"/>
    <w:rsid w:val="00E91D1B"/>
    <w:rsid w:val="00E92014"/>
    <w:rsid w:val="00E925EB"/>
    <w:rsid w:val="00E93365"/>
    <w:rsid w:val="00E933C9"/>
    <w:rsid w:val="00E93622"/>
    <w:rsid w:val="00E93A92"/>
    <w:rsid w:val="00E9472A"/>
    <w:rsid w:val="00E94830"/>
    <w:rsid w:val="00E948DC"/>
    <w:rsid w:val="00E96E74"/>
    <w:rsid w:val="00E977BB"/>
    <w:rsid w:val="00E97E0D"/>
    <w:rsid w:val="00EA0103"/>
    <w:rsid w:val="00EA4168"/>
    <w:rsid w:val="00EA4B52"/>
    <w:rsid w:val="00EA54AC"/>
    <w:rsid w:val="00EA5585"/>
    <w:rsid w:val="00EA5E23"/>
    <w:rsid w:val="00EA6860"/>
    <w:rsid w:val="00EB0987"/>
    <w:rsid w:val="00EB1DA0"/>
    <w:rsid w:val="00EB4047"/>
    <w:rsid w:val="00EB43D2"/>
    <w:rsid w:val="00EB7F64"/>
    <w:rsid w:val="00EC0060"/>
    <w:rsid w:val="00EC0B12"/>
    <w:rsid w:val="00EC17E7"/>
    <w:rsid w:val="00EC36DE"/>
    <w:rsid w:val="00EC5040"/>
    <w:rsid w:val="00EC5162"/>
    <w:rsid w:val="00EC522C"/>
    <w:rsid w:val="00EC527D"/>
    <w:rsid w:val="00EC532D"/>
    <w:rsid w:val="00EC6E01"/>
    <w:rsid w:val="00EC79C0"/>
    <w:rsid w:val="00ED0148"/>
    <w:rsid w:val="00ED0E07"/>
    <w:rsid w:val="00ED298F"/>
    <w:rsid w:val="00ED29AB"/>
    <w:rsid w:val="00ED3117"/>
    <w:rsid w:val="00ED4C7C"/>
    <w:rsid w:val="00ED760E"/>
    <w:rsid w:val="00ED78E3"/>
    <w:rsid w:val="00ED7C22"/>
    <w:rsid w:val="00ED7E18"/>
    <w:rsid w:val="00EE06C7"/>
    <w:rsid w:val="00EE148D"/>
    <w:rsid w:val="00EE1772"/>
    <w:rsid w:val="00EE2DE2"/>
    <w:rsid w:val="00EE39BE"/>
    <w:rsid w:val="00EE5088"/>
    <w:rsid w:val="00EE54A2"/>
    <w:rsid w:val="00EE57B6"/>
    <w:rsid w:val="00EE631A"/>
    <w:rsid w:val="00EE7BC2"/>
    <w:rsid w:val="00EE7C82"/>
    <w:rsid w:val="00EF086E"/>
    <w:rsid w:val="00EF27B2"/>
    <w:rsid w:val="00EF294E"/>
    <w:rsid w:val="00EF2F76"/>
    <w:rsid w:val="00EF3094"/>
    <w:rsid w:val="00EF3E79"/>
    <w:rsid w:val="00EF4A5B"/>
    <w:rsid w:val="00EF56F2"/>
    <w:rsid w:val="00EF6C5C"/>
    <w:rsid w:val="00EF72F5"/>
    <w:rsid w:val="00F00423"/>
    <w:rsid w:val="00F0139D"/>
    <w:rsid w:val="00F01AF3"/>
    <w:rsid w:val="00F01DD6"/>
    <w:rsid w:val="00F0499A"/>
    <w:rsid w:val="00F04EDE"/>
    <w:rsid w:val="00F0649B"/>
    <w:rsid w:val="00F07147"/>
    <w:rsid w:val="00F078B9"/>
    <w:rsid w:val="00F078D4"/>
    <w:rsid w:val="00F105BE"/>
    <w:rsid w:val="00F1141B"/>
    <w:rsid w:val="00F117A3"/>
    <w:rsid w:val="00F1186B"/>
    <w:rsid w:val="00F118D6"/>
    <w:rsid w:val="00F13C7E"/>
    <w:rsid w:val="00F1435F"/>
    <w:rsid w:val="00F16E01"/>
    <w:rsid w:val="00F178BB"/>
    <w:rsid w:val="00F202D2"/>
    <w:rsid w:val="00F20419"/>
    <w:rsid w:val="00F2068A"/>
    <w:rsid w:val="00F20708"/>
    <w:rsid w:val="00F20EED"/>
    <w:rsid w:val="00F25C1D"/>
    <w:rsid w:val="00F266F7"/>
    <w:rsid w:val="00F27493"/>
    <w:rsid w:val="00F300EC"/>
    <w:rsid w:val="00F3208D"/>
    <w:rsid w:val="00F32FAB"/>
    <w:rsid w:val="00F33D29"/>
    <w:rsid w:val="00F342D3"/>
    <w:rsid w:val="00F3788E"/>
    <w:rsid w:val="00F4090C"/>
    <w:rsid w:val="00F4095E"/>
    <w:rsid w:val="00F409C4"/>
    <w:rsid w:val="00F40AF9"/>
    <w:rsid w:val="00F42E9F"/>
    <w:rsid w:val="00F439BA"/>
    <w:rsid w:val="00F43F6E"/>
    <w:rsid w:val="00F43F86"/>
    <w:rsid w:val="00F441CC"/>
    <w:rsid w:val="00F4464C"/>
    <w:rsid w:val="00F450B7"/>
    <w:rsid w:val="00F45868"/>
    <w:rsid w:val="00F45B54"/>
    <w:rsid w:val="00F45CC4"/>
    <w:rsid w:val="00F4619A"/>
    <w:rsid w:val="00F4651A"/>
    <w:rsid w:val="00F46A38"/>
    <w:rsid w:val="00F503EC"/>
    <w:rsid w:val="00F537A9"/>
    <w:rsid w:val="00F5385C"/>
    <w:rsid w:val="00F546F8"/>
    <w:rsid w:val="00F54E30"/>
    <w:rsid w:val="00F54F88"/>
    <w:rsid w:val="00F617C1"/>
    <w:rsid w:val="00F61BBD"/>
    <w:rsid w:val="00F62FE6"/>
    <w:rsid w:val="00F647DF"/>
    <w:rsid w:val="00F669AA"/>
    <w:rsid w:val="00F6700D"/>
    <w:rsid w:val="00F71B16"/>
    <w:rsid w:val="00F735D5"/>
    <w:rsid w:val="00F74C78"/>
    <w:rsid w:val="00F77825"/>
    <w:rsid w:val="00F77FA7"/>
    <w:rsid w:val="00F810AB"/>
    <w:rsid w:val="00F823D8"/>
    <w:rsid w:val="00F833D8"/>
    <w:rsid w:val="00F84074"/>
    <w:rsid w:val="00F85BD1"/>
    <w:rsid w:val="00F85C98"/>
    <w:rsid w:val="00F8631A"/>
    <w:rsid w:val="00F90296"/>
    <w:rsid w:val="00F904A8"/>
    <w:rsid w:val="00F91048"/>
    <w:rsid w:val="00F92200"/>
    <w:rsid w:val="00F930EF"/>
    <w:rsid w:val="00F930F8"/>
    <w:rsid w:val="00F94ED6"/>
    <w:rsid w:val="00F97506"/>
    <w:rsid w:val="00FA0D2D"/>
    <w:rsid w:val="00FA1C4D"/>
    <w:rsid w:val="00FA33D6"/>
    <w:rsid w:val="00FA46FB"/>
    <w:rsid w:val="00FA4C93"/>
    <w:rsid w:val="00FA4F6E"/>
    <w:rsid w:val="00FA5C72"/>
    <w:rsid w:val="00FB19FC"/>
    <w:rsid w:val="00FB1BAF"/>
    <w:rsid w:val="00FB1D36"/>
    <w:rsid w:val="00FB62F4"/>
    <w:rsid w:val="00FB681F"/>
    <w:rsid w:val="00FB7383"/>
    <w:rsid w:val="00FB791A"/>
    <w:rsid w:val="00FB7A38"/>
    <w:rsid w:val="00FC02F7"/>
    <w:rsid w:val="00FC03FA"/>
    <w:rsid w:val="00FC1C53"/>
    <w:rsid w:val="00FC60C2"/>
    <w:rsid w:val="00FC710F"/>
    <w:rsid w:val="00FC74B5"/>
    <w:rsid w:val="00FC7E79"/>
    <w:rsid w:val="00FD0F45"/>
    <w:rsid w:val="00FD2657"/>
    <w:rsid w:val="00FD3C66"/>
    <w:rsid w:val="00FD5382"/>
    <w:rsid w:val="00FD63BC"/>
    <w:rsid w:val="00FD6492"/>
    <w:rsid w:val="00FD67F0"/>
    <w:rsid w:val="00FD6957"/>
    <w:rsid w:val="00FE26EF"/>
    <w:rsid w:val="00FE32AD"/>
    <w:rsid w:val="00FE4B49"/>
    <w:rsid w:val="00FE4EA8"/>
    <w:rsid w:val="00FE506F"/>
    <w:rsid w:val="00FE6227"/>
    <w:rsid w:val="00FF03C8"/>
    <w:rsid w:val="00FF20CE"/>
    <w:rsid w:val="00FF2C16"/>
    <w:rsid w:val="00FF306C"/>
    <w:rsid w:val="00FF3B2C"/>
    <w:rsid w:val="00FF63C8"/>
    <w:rsid w:val="00FF68BB"/>
    <w:rsid w:val="00FF6F58"/>
    <w:rsid w:val="089E9640"/>
    <w:rsid w:val="19DBDD6B"/>
    <w:rsid w:val="5CF037A4"/>
    <w:rsid w:val="65F8A99A"/>
    <w:rsid w:val="6CA5DF73"/>
    <w:rsid w:val="759A8912"/>
    <w:rsid w:val="7A7030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BB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25" w:unhideWhenUsed="0" w:qFormat="1"/>
    <w:lsdException w:name="heading 1" w:semiHidden="0" w:uiPriority="2" w:unhideWhenUsed="0" w:qFormat="1"/>
    <w:lsdException w:name="heading 2" w:uiPriority="0" w:qFormat="1"/>
    <w:lsdException w:name="heading 3" w:uiPriority="0" w:qFormat="1"/>
    <w:lsdException w:name="heading 4" w:uiPriority="0" w:qFormat="1"/>
    <w:lsdException w:name="heading 5" w:uiPriority="2" w:qFormat="1"/>
    <w:lsdException w:name="heading 6" w:uiPriority="39" w:unhideWhenUsed="0" w:qFormat="1"/>
    <w:lsdException w:name="heading 7" w:uiPriority="39" w:qFormat="1"/>
    <w:lsdException w:name="heading 8" w:uiPriority="39" w:qFormat="1"/>
    <w:lsdException w:name="heading 9" w:uiPriority="3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18"/>
    <w:lsdException w:name="caption" w:uiPriority="19" w:qFormat="1"/>
    <w:lsdException w:name="page number" w:uiPriority="21"/>
    <w:lsdException w:name="List Number" w:unhideWhenUsed="0"/>
    <w:lsdException w:name="List 4" w:unhideWhenUsed="0"/>
    <w:lsdException w:name="List 5" w:unhideWhenUsed="0"/>
    <w:lsdException w:name="Title" w:semiHidden="0" w:uiPriority="59" w:unhideWhenUsed="0" w:qFormat="1"/>
    <w:lsdException w:name="Default Paragraph Font" w:uiPriority="1"/>
    <w:lsdException w:name="Body Text" w:uiPriority="1" w:qFormat="1"/>
    <w:lsdException w:name="Subtitle" w:uiPriority="59" w:unhideWhenUsed="0"/>
    <w:lsdException w:name="Salutation" w:unhideWhenUsed="0"/>
    <w:lsdException w:name="Date" w:unhideWhenUsed="0"/>
    <w:lsdException w:name="Body Text First Indent" w:unhideWhenUsed="0"/>
    <w:lsdException w:name="Strong" w:semiHidden="0" w:uiPriority="59" w:unhideWhenUsed="0"/>
    <w:lsdException w:name="Emphasis" w:semiHidden="0" w:uiPriority="59" w:unhideWhenUsed="0" w:qFormat="1"/>
    <w:lsdException w:name="Balloon Text" w:uiPriority="21"/>
    <w:lsdException w:name="Table Grid" w:semiHidden="0" w:uiPriority="0" w:unhideWhenUsed="0"/>
    <w:lsdException w:name="Placeholder Text" w:unhideWhenUsed="0"/>
    <w:lsdException w:name="No Spacing"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59" w:unhideWhenUsed="0" w:qFormat="1"/>
    <w:lsdException w:name="Quote" w:semiHidden="0" w:uiPriority="59" w:unhideWhenUsed="0"/>
    <w:lsdException w:name="Intense Quote" w:semiHidden="0" w:uiPriority="5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59" w:unhideWhenUsed="0"/>
    <w:lsdException w:name="Intense Emphasis" w:semiHidden="0" w:uiPriority="59" w:unhideWhenUsed="0"/>
    <w:lsdException w:name="Subtle Reference" w:semiHidden="0" w:uiPriority="59" w:unhideWhenUsed="0"/>
    <w:lsdException w:name="Intense Reference" w:semiHidden="0" w:uiPriority="59" w:unhideWhenUsed="0"/>
    <w:lsdException w:name="Book Title" w:semiHidden="0" w:uiPriority="59" w:unhideWhenUsed="0"/>
    <w:lsdException w:name="Bibliography" w:uiPriority="17" w:qFormat="1"/>
    <w:lsdException w:name="TOC Heading" w:uiPriority="39" w:qFormat="1"/>
  </w:latentStyles>
  <w:style w:type="paragraph" w:default="1" w:styleId="Normal">
    <w:name w:val="Normal"/>
    <w:uiPriority w:val="25"/>
    <w:qFormat/>
    <w:rsid w:val="00311FB1"/>
    <w:pPr>
      <w:spacing w:after="0" w:line="240" w:lineRule="auto"/>
      <w:jc w:val="both"/>
    </w:pPr>
    <w:rPr>
      <w:rFonts w:ascii="Arial" w:eastAsia="Times New Roman" w:hAnsi="Arial" w:cs="Arial"/>
      <w:sz w:val="20"/>
      <w:szCs w:val="24"/>
      <w:lang w:eastAsia="en-US"/>
    </w:rPr>
  </w:style>
  <w:style w:type="paragraph" w:styleId="Heading1">
    <w:name w:val="heading 1"/>
    <w:basedOn w:val="Normal"/>
    <w:next w:val="BodyText"/>
    <w:link w:val="Heading1Char"/>
    <w:uiPriority w:val="2"/>
    <w:qFormat/>
    <w:rsid w:val="00BF42EB"/>
    <w:pPr>
      <w:keepNext/>
      <w:pageBreakBefore/>
      <w:numPr>
        <w:numId w:val="7"/>
      </w:numPr>
      <w:spacing w:before="240" w:after="120"/>
      <w:jc w:val="left"/>
      <w:outlineLvl w:val="0"/>
    </w:pPr>
    <w:rPr>
      <w:b/>
      <w:bCs/>
      <w:kern w:val="32"/>
      <w:sz w:val="30"/>
      <w:szCs w:val="32"/>
    </w:rPr>
  </w:style>
  <w:style w:type="paragraph" w:styleId="Heading2">
    <w:name w:val="heading 2"/>
    <w:aliases w:val="(1.5 cm) Cumulus,h2,Main Side Heading"/>
    <w:basedOn w:val="Heading1"/>
    <w:next w:val="BodyText"/>
    <w:link w:val="Heading2Char"/>
    <w:qFormat/>
    <w:rsid w:val="00BF42EB"/>
    <w:pPr>
      <w:pageBreakBefore w:val="0"/>
      <w:numPr>
        <w:ilvl w:val="1"/>
      </w:numPr>
      <w:outlineLvl w:val="1"/>
    </w:pPr>
    <w:rPr>
      <w:bCs w:val="0"/>
      <w:iCs/>
      <w:sz w:val="28"/>
      <w:szCs w:val="28"/>
    </w:rPr>
  </w:style>
  <w:style w:type="paragraph" w:styleId="Heading3">
    <w:name w:val="heading 3"/>
    <w:aliases w:val="(2.0 cm) Cumulus,h3,Side Heading,Para3,3,sub-sub,Heading 3 Char Char Char Char,Heading 3 Char Char Char Char Char,Heading 3 Char Char Char,Heading 3dsg,Heading 3-,Heading 3DSG"/>
    <w:basedOn w:val="Heading2"/>
    <w:next w:val="BodyText"/>
    <w:link w:val="Heading3Char"/>
    <w:qFormat/>
    <w:rsid w:val="00BF42EB"/>
    <w:pPr>
      <w:numPr>
        <w:ilvl w:val="2"/>
      </w:numPr>
      <w:ind w:left="851"/>
      <w:outlineLvl w:val="2"/>
    </w:pPr>
    <w:rPr>
      <w:bCs/>
      <w:sz w:val="26"/>
      <w:szCs w:val="26"/>
    </w:rPr>
  </w:style>
  <w:style w:type="paragraph" w:styleId="Heading4">
    <w:name w:val="heading 4"/>
    <w:aliases w:val="headhbk,(2.5 cm) Cumulus,h4,Heading 4dsg,Heading 4-,Heading 4DSG"/>
    <w:basedOn w:val="Heading3"/>
    <w:next w:val="BodyText"/>
    <w:link w:val="Heading4Char"/>
    <w:qFormat/>
    <w:rsid w:val="00BF42EB"/>
    <w:pPr>
      <w:numPr>
        <w:ilvl w:val="3"/>
      </w:numPr>
      <w:outlineLvl w:val="3"/>
    </w:pPr>
    <w:rPr>
      <w:bCs w:val="0"/>
      <w:sz w:val="24"/>
      <w:szCs w:val="28"/>
    </w:rPr>
  </w:style>
  <w:style w:type="paragraph" w:styleId="Heading5">
    <w:name w:val="heading 5"/>
    <w:basedOn w:val="Heading4"/>
    <w:next w:val="BodyText"/>
    <w:link w:val="Heading5Char"/>
    <w:uiPriority w:val="2"/>
    <w:qFormat/>
    <w:rsid w:val="00BF42EB"/>
    <w:pPr>
      <w:numPr>
        <w:ilvl w:val="4"/>
      </w:numPr>
      <w:outlineLvl w:val="4"/>
    </w:pPr>
    <w:rPr>
      <w:bCs/>
      <w:iCs w:val="0"/>
      <w:sz w:val="22"/>
      <w:szCs w:val="26"/>
    </w:rPr>
  </w:style>
  <w:style w:type="paragraph" w:styleId="Heading6">
    <w:name w:val="heading 6"/>
    <w:aliases w:val="1.3.2.1.1.1  Heading 6"/>
    <w:basedOn w:val="NormalParagraph"/>
    <w:next w:val="BodyText"/>
    <w:link w:val="Heading6Char"/>
    <w:uiPriority w:val="39"/>
    <w:semiHidden/>
    <w:qFormat/>
    <w:rsid w:val="005A4DE5"/>
    <w:pPr>
      <w:keepNext/>
      <w:keepLines/>
      <w:spacing w:before="200"/>
      <w:outlineLvl w:val="5"/>
    </w:pPr>
    <w:rPr>
      <w:rFonts w:ascii="Arial Bold" w:eastAsiaTheme="majorEastAsia" w:hAnsi="Arial Bold" w:cstheme="majorBidi"/>
      <w:b/>
      <w:iCs/>
      <w:sz w:val="22"/>
    </w:rPr>
  </w:style>
  <w:style w:type="paragraph" w:styleId="Heading7">
    <w:name w:val="heading 7"/>
    <w:basedOn w:val="Normal"/>
    <w:next w:val="Normal"/>
    <w:link w:val="Heading7Char"/>
    <w:uiPriority w:val="39"/>
    <w:semiHidden/>
    <w:qFormat/>
    <w:rsid w:val="00E429A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39"/>
    <w:semiHidden/>
    <w:qFormat/>
    <w:rsid w:val="00E429A1"/>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Heading1">
    <w:name w:val="AHeading 1"/>
    <w:basedOn w:val="Normal"/>
    <w:next w:val="BodyText"/>
    <w:uiPriority w:val="4"/>
    <w:qFormat/>
    <w:rsid w:val="00BF42EB"/>
    <w:pPr>
      <w:keepNext/>
      <w:pageBreakBefore/>
      <w:numPr>
        <w:numId w:val="9"/>
      </w:numPr>
      <w:spacing w:before="240" w:after="120"/>
      <w:jc w:val="left"/>
      <w:outlineLvl w:val="0"/>
    </w:pPr>
    <w:rPr>
      <w:b/>
      <w:sz w:val="30"/>
      <w:szCs w:val="30"/>
    </w:rPr>
  </w:style>
  <w:style w:type="paragraph" w:styleId="BodyText">
    <w:name w:val="Body Text"/>
    <w:basedOn w:val="Normal"/>
    <w:link w:val="BodyTextChar"/>
    <w:uiPriority w:val="1"/>
    <w:qFormat/>
    <w:rsid w:val="00BF42EB"/>
    <w:pPr>
      <w:spacing w:before="120" w:after="120"/>
    </w:pPr>
  </w:style>
  <w:style w:type="character" w:customStyle="1" w:styleId="BodyTextChar">
    <w:name w:val="Body Text Char"/>
    <w:basedOn w:val="DefaultParagraphFont"/>
    <w:link w:val="BodyText"/>
    <w:uiPriority w:val="1"/>
    <w:rsid w:val="00BF42EB"/>
    <w:rPr>
      <w:rFonts w:ascii="Arial" w:eastAsia="Times New Roman" w:hAnsi="Arial" w:cs="Arial"/>
      <w:sz w:val="20"/>
      <w:szCs w:val="24"/>
      <w:lang w:eastAsia="en-US"/>
    </w:rPr>
  </w:style>
  <w:style w:type="paragraph" w:customStyle="1" w:styleId="AHeading2">
    <w:name w:val="AHeading 2"/>
    <w:basedOn w:val="AHeading1"/>
    <w:next w:val="BodyText"/>
    <w:uiPriority w:val="4"/>
    <w:qFormat/>
    <w:rsid w:val="00BF42EB"/>
    <w:pPr>
      <w:pageBreakBefore w:val="0"/>
      <w:numPr>
        <w:ilvl w:val="1"/>
      </w:numPr>
      <w:outlineLvl w:val="1"/>
    </w:pPr>
    <w:rPr>
      <w:sz w:val="28"/>
    </w:rPr>
  </w:style>
  <w:style w:type="paragraph" w:customStyle="1" w:styleId="AHeading3">
    <w:name w:val="AHeading 3"/>
    <w:basedOn w:val="AHeading2"/>
    <w:next w:val="BodyText"/>
    <w:uiPriority w:val="4"/>
    <w:qFormat/>
    <w:rsid w:val="00BF42EB"/>
    <w:pPr>
      <w:numPr>
        <w:ilvl w:val="2"/>
      </w:numPr>
      <w:outlineLvl w:val="2"/>
    </w:pPr>
    <w:rPr>
      <w:sz w:val="26"/>
    </w:rPr>
  </w:style>
  <w:style w:type="paragraph" w:customStyle="1" w:styleId="AHeading4">
    <w:name w:val="AHeading 4"/>
    <w:basedOn w:val="AHeading3"/>
    <w:next w:val="BodyText"/>
    <w:uiPriority w:val="4"/>
    <w:qFormat/>
    <w:rsid w:val="00BF42EB"/>
    <w:pPr>
      <w:numPr>
        <w:ilvl w:val="3"/>
      </w:numPr>
      <w:outlineLvl w:val="3"/>
    </w:pPr>
    <w:rPr>
      <w:sz w:val="24"/>
    </w:rPr>
  </w:style>
  <w:style w:type="paragraph" w:styleId="BalloonText">
    <w:name w:val="Balloon Text"/>
    <w:basedOn w:val="Normal"/>
    <w:link w:val="BalloonTextChar"/>
    <w:uiPriority w:val="59"/>
    <w:semiHidden/>
    <w:rsid w:val="00DC2318"/>
    <w:rPr>
      <w:rFonts w:ascii="Tahoma" w:hAnsi="Tahoma" w:cs="Tahoma"/>
      <w:sz w:val="16"/>
      <w:szCs w:val="16"/>
    </w:rPr>
  </w:style>
  <w:style w:type="character" w:customStyle="1" w:styleId="BalloonTextChar">
    <w:name w:val="Balloon Text Char"/>
    <w:basedOn w:val="DefaultParagraphFont"/>
    <w:link w:val="BalloonText"/>
    <w:uiPriority w:val="59"/>
    <w:semiHidden/>
    <w:rsid w:val="00FD67F0"/>
    <w:rPr>
      <w:rFonts w:ascii="Tahoma" w:eastAsia="Times New Roman" w:hAnsi="Tahoma" w:cs="Tahoma"/>
      <w:sz w:val="16"/>
      <w:szCs w:val="16"/>
      <w:lang w:val="en-GB" w:eastAsia="en-US"/>
    </w:rPr>
  </w:style>
  <w:style w:type="paragraph" w:styleId="Caption">
    <w:name w:val="caption"/>
    <w:basedOn w:val="Normal"/>
    <w:next w:val="BodyText"/>
    <w:uiPriority w:val="29"/>
    <w:semiHidden/>
    <w:rsid w:val="00DC2318"/>
    <w:pPr>
      <w:spacing w:before="120" w:after="240"/>
      <w:ind w:left="2126" w:right="850" w:hanging="1276"/>
    </w:pPr>
    <w:rPr>
      <w:b/>
      <w:szCs w:val="20"/>
    </w:rPr>
  </w:style>
  <w:style w:type="paragraph" w:customStyle="1" w:styleId="ContentsHeading">
    <w:name w:val="Contents Heading"/>
    <w:basedOn w:val="Normal"/>
    <w:uiPriority w:val="39"/>
    <w:semiHidden/>
    <w:qFormat/>
    <w:rsid w:val="00DC2318"/>
    <w:pPr>
      <w:keepNext/>
      <w:pageBreakBefore/>
      <w:spacing w:after="240"/>
      <w:outlineLvl w:val="0"/>
    </w:pPr>
    <w:rPr>
      <w:rFonts w:ascii="Arial Bold" w:hAnsi="Arial Bold"/>
      <w:b/>
      <w:kern w:val="28"/>
      <w:sz w:val="30"/>
      <w:szCs w:val="20"/>
    </w:rPr>
  </w:style>
  <w:style w:type="paragraph" w:customStyle="1" w:styleId="Equations">
    <w:name w:val="Equations"/>
    <w:basedOn w:val="BodyText"/>
    <w:uiPriority w:val="29"/>
    <w:semiHidden/>
    <w:qFormat/>
    <w:rsid w:val="00DC2318"/>
    <w:pPr>
      <w:spacing w:before="60" w:after="60"/>
    </w:pPr>
  </w:style>
  <w:style w:type="paragraph" w:customStyle="1" w:styleId="FigureText">
    <w:name w:val="Figure Text"/>
    <w:basedOn w:val="Normal"/>
    <w:next w:val="Caption"/>
    <w:uiPriority w:val="17"/>
    <w:qFormat/>
    <w:rsid w:val="007C473A"/>
    <w:pPr>
      <w:spacing w:before="360"/>
      <w:jc w:val="center"/>
    </w:pPr>
  </w:style>
  <w:style w:type="paragraph" w:styleId="Footer">
    <w:name w:val="footer"/>
    <w:basedOn w:val="Normal"/>
    <w:link w:val="FooterChar"/>
    <w:uiPriority w:val="29"/>
    <w:semiHidden/>
    <w:rsid w:val="00303A80"/>
    <w:pPr>
      <w:jc w:val="left"/>
    </w:pPr>
    <w:rPr>
      <w:sz w:val="18"/>
    </w:rPr>
  </w:style>
  <w:style w:type="character" w:customStyle="1" w:styleId="FooterChar">
    <w:name w:val="Footer Char"/>
    <w:basedOn w:val="DefaultParagraphFont"/>
    <w:link w:val="Footer"/>
    <w:uiPriority w:val="29"/>
    <w:semiHidden/>
    <w:rsid w:val="00303A80"/>
    <w:rPr>
      <w:rFonts w:ascii="Arial" w:eastAsia="Times New Roman" w:hAnsi="Arial" w:cs="Arial"/>
      <w:sz w:val="18"/>
      <w:szCs w:val="24"/>
      <w:lang w:val="en-GB" w:eastAsia="en-US"/>
    </w:rPr>
  </w:style>
  <w:style w:type="paragraph" w:customStyle="1" w:styleId="FrontPage">
    <w:name w:val="Front Page"/>
    <w:basedOn w:val="Normal"/>
    <w:rsid w:val="00DC2318"/>
    <w:pPr>
      <w:jc w:val="center"/>
    </w:pPr>
    <w:rPr>
      <w:b/>
    </w:rPr>
  </w:style>
  <w:style w:type="paragraph" w:styleId="Header">
    <w:name w:val="header"/>
    <w:aliases w:val="Headerleft,left header"/>
    <w:basedOn w:val="Normal"/>
    <w:link w:val="HeaderChar"/>
    <w:semiHidden/>
    <w:rsid w:val="00303A80"/>
    <w:pPr>
      <w:jc w:val="left"/>
    </w:pPr>
    <w:rPr>
      <w:sz w:val="18"/>
    </w:rPr>
  </w:style>
  <w:style w:type="character" w:customStyle="1" w:styleId="HeaderChar">
    <w:name w:val="Header Char"/>
    <w:aliases w:val="Headerleft Char,left header Char"/>
    <w:basedOn w:val="DefaultParagraphFont"/>
    <w:link w:val="Header"/>
    <w:uiPriority w:val="29"/>
    <w:semiHidden/>
    <w:rsid w:val="002F61EB"/>
    <w:rPr>
      <w:rFonts w:ascii="Arial" w:eastAsia="Times New Roman" w:hAnsi="Arial" w:cs="Arial"/>
      <w:sz w:val="18"/>
      <w:szCs w:val="24"/>
      <w:lang w:eastAsia="en-US"/>
    </w:rPr>
  </w:style>
  <w:style w:type="character" w:customStyle="1" w:styleId="Heading1Char">
    <w:name w:val="Heading 1 Char"/>
    <w:basedOn w:val="DefaultParagraphFont"/>
    <w:link w:val="Heading1"/>
    <w:uiPriority w:val="2"/>
    <w:rsid w:val="00BF42EB"/>
    <w:rPr>
      <w:rFonts w:ascii="Arial" w:eastAsia="Times New Roman" w:hAnsi="Arial" w:cs="Arial"/>
      <w:b/>
      <w:bCs/>
      <w:kern w:val="32"/>
      <w:sz w:val="30"/>
      <w:szCs w:val="32"/>
      <w:lang w:eastAsia="en-US"/>
    </w:rPr>
  </w:style>
  <w:style w:type="character" w:customStyle="1" w:styleId="Heading2Char">
    <w:name w:val="Heading 2 Char"/>
    <w:aliases w:val="(1.5 cm) Cumulus Char,h2 Char,Main Side Heading Char"/>
    <w:basedOn w:val="DefaultParagraphFont"/>
    <w:link w:val="Heading2"/>
    <w:rsid w:val="00BF42EB"/>
    <w:rPr>
      <w:rFonts w:ascii="Arial" w:eastAsia="Times New Roman" w:hAnsi="Arial" w:cs="Arial"/>
      <w:b/>
      <w:iCs/>
      <w:kern w:val="32"/>
      <w:sz w:val="28"/>
      <w:szCs w:val="28"/>
      <w:lang w:eastAsia="en-US"/>
    </w:rPr>
  </w:style>
  <w:style w:type="character" w:customStyle="1" w:styleId="Heading3Char">
    <w:name w:val="Heading 3 Char"/>
    <w:aliases w:val="(2.0 cm) Cumulus Char,h3 Char,Side Heading Char,Para3 Char,3 Char,sub-sub Char,Heading 3 Char Char Char Char Char1,Heading 3 Char Char Char Char Char Char,Heading 3 Char Char Char Char1,Heading 3dsg Char,Heading 3- Char,Heading 3DSG Char"/>
    <w:basedOn w:val="DefaultParagraphFont"/>
    <w:link w:val="Heading3"/>
    <w:rsid w:val="00BF42EB"/>
    <w:rPr>
      <w:rFonts w:ascii="Arial" w:eastAsia="Times New Roman" w:hAnsi="Arial" w:cs="Arial"/>
      <w:b/>
      <w:bCs/>
      <w:iCs/>
      <w:kern w:val="32"/>
      <w:sz w:val="26"/>
      <w:szCs w:val="26"/>
      <w:lang w:eastAsia="en-US"/>
    </w:rPr>
  </w:style>
  <w:style w:type="character" w:customStyle="1" w:styleId="Heading4Char">
    <w:name w:val="Heading 4 Char"/>
    <w:aliases w:val="headhbk Char,(2.5 cm) Cumulus Char,h4 Char,Heading 4dsg Char,Heading 4- Char,Heading 4DSG Char"/>
    <w:basedOn w:val="DefaultParagraphFont"/>
    <w:link w:val="Heading4"/>
    <w:rsid w:val="00BF42EB"/>
    <w:rPr>
      <w:rFonts w:ascii="Arial" w:eastAsia="Times New Roman" w:hAnsi="Arial" w:cs="Arial"/>
      <w:b/>
      <w:iCs/>
      <w:kern w:val="32"/>
      <w:sz w:val="24"/>
      <w:szCs w:val="28"/>
      <w:lang w:eastAsia="en-US"/>
    </w:rPr>
  </w:style>
  <w:style w:type="character" w:customStyle="1" w:styleId="Heading5Char">
    <w:name w:val="Heading 5 Char"/>
    <w:basedOn w:val="DefaultParagraphFont"/>
    <w:link w:val="Heading5"/>
    <w:uiPriority w:val="2"/>
    <w:rsid w:val="00BF42EB"/>
    <w:rPr>
      <w:rFonts w:ascii="Arial" w:eastAsia="Times New Roman" w:hAnsi="Arial" w:cs="Arial"/>
      <w:b/>
      <w:bCs/>
      <w:kern w:val="32"/>
      <w:szCs w:val="26"/>
      <w:lang w:eastAsia="en-US"/>
    </w:rPr>
  </w:style>
  <w:style w:type="character" w:styleId="Hyperlink">
    <w:name w:val="Hyperlink"/>
    <w:basedOn w:val="DefaultParagraphFont"/>
    <w:uiPriority w:val="99"/>
    <w:rsid w:val="00DC2318"/>
    <w:rPr>
      <w:color w:val="0000FF"/>
      <w:u w:val="single"/>
    </w:rPr>
  </w:style>
  <w:style w:type="paragraph" w:customStyle="1" w:styleId="ListAlphaIndent">
    <w:name w:val="List Alpha Indent"/>
    <w:basedOn w:val="Normal"/>
    <w:uiPriority w:val="11"/>
    <w:qFormat/>
    <w:rsid w:val="00BF42EB"/>
    <w:pPr>
      <w:numPr>
        <w:numId w:val="1"/>
      </w:numPr>
      <w:spacing w:before="60" w:after="60"/>
    </w:pPr>
  </w:style>
  <w:style w:type="paragraph" w:customStyle="1" w:styleId="ListAlphaLeft">
    <w:name w:val="List Alpha Left"/>
    <w:basedOn w:val="Normal"/>
    <w:uiPriority w:val="10"/>
    <w:qFormat/>
    <w:rsid w:val="00674E0D"/>
    <w:pPr>
      <w:numPr>
        <w:numId w:val="12"/>
      </w:numPr>
      <w:spacing w:before="60" w:after="60"/>
    </w:pPr>
  </w:style>
  <w:style w:type="paragraph" w:customStyle="1" w:styleId="ListBulletsIndent">
    <w:name w:val="List Bullets Indent"/>
    <w:basedOn w:val="Normal"/>
    <w:uiPriority w:val="8"/>
    <w:qFormat/>
    <w:rsid w:val="00BF42EB"/>
    <w:pPr>
      <w:numPr>
        <w:numId w:val="3"/>
      </w:numPr>
      <w:spacing w:before="60" w:after="60"/>
    </w:pPr>
  </w:style>
  <w:style w:type="paragraph" w:customStyle="1" w:styleId="ListBulletsLeft">
    <w:name w:val="List Bullets Left"/>
    <w:basedOn w:val="Normal"/>
    <w:uiPriority w:val="7"/>
    <w:qFormat/>
    <w:rsid w:val="00674E0D"/>
    <w:pPr>
      <w:numPr>
        <w:numId w:val="13"/>
      </w:numPr>
      <w:spacing w:before="60" w:after="60"/>
    </w:pPr>
  </w:style>
  <w:style w:type="paragraph" w:customStyle="1" w:styleId="ListforReferences">
    <w:name w:val="List for References"/>
    <w:basedOn w:val="Normal"/>
    <w:uiPriority w:val="16"/>
    <w:qFormat/>
    <w:rsid w:val="00BF42EB"/>
    <w:pPr>
      <w:numPr>
        <w:numId w:val="10"/>
      </w:numPr>
      <w:spacing w:before="120" w:after="120"/>
    </w:pPr>
  </w:style>
  <w:style w:type="paragraph" w:customStyle="1" w:styleId="ListHeading">
    <w:name w:val="List Heading"/>
    <w:basedOn w:val="Normal"/>
    <w:next w:val="Normal"/>
    <w:uiPriority w:val="39"/>
    <w:semiHidden/>
    <w:rsid w:val="00DC2318"/>
    <w:pPr>
      <w:keepNext/>
      <w:pageBreakBefore/>
      <w:spacing w:after="240"/>
      <w:outlineLvl w:val="0"/>
    </w:pPr>
    <w:rPr>
      <w:rFonts w:ascii="Arial Bold" w:hAnsi="Arial Bold"/>
      <w:b/>
      <w:caps/>
      <w:kern w:val="28"/>
      <w:sz w:val="30"/>
      <w:szCs w:val="20"/>
    </w:rPr>
  </w:style>
  <w:style w:type="paragraph" w:customStyle="1" w:styleId="ListNumbersIndent">
    <w:name w:val="List Numbers Indent"/>
    <w:basedOn w:val="Normal"/>
    <w:uiPriority w:val="14"/>
    <w:qFormat/>
    <w:rsid w:val="002F63D5"/>
    <w:pPr>
      <w:numPr>
        <w:numId w:val="5"/>
      </w:numPr>
      <w:spacing w:before="60" w:after="60"/>
    </w:pPr>
  </w:style>
  <w:style w:type="paragraph" w:customStyle="1" w:styleId="ListNumbersLeft">
    <w:name w:val="List Numbers Left"/>
    <w:basedOn w:val="Normal"/>
    <w:uiPriority w:val="13"/>
    <w:qFormat/>
    <w:rsid w:val="00674E0D"/>
    <w:pPr>
      <w:numPr>
        <w:numId w:val="11"/>
      </w:numPr>
      <w:spacing w:before="60" w:after="60"/>
    </w:pPr>
  </w:style>
  <w:style w:type="paragraph" w:styleId="ListParagraph">
    <w:name w:val="List Paragraph"/>
    <w:basedOn w:val="Normal"/>
    <w:uiPriority w:val="59"/>
    <w:semiHidden/>
    <w:qFormat/>
    <w:rsid w:val="00DC2318"/>
    <w:pPr>
      <w:ind w:left="425" w:hanging="425"/>
      <w:contextualSpacing/>
    </w:pPr>
  </w:style>
  <w:style w:type="paragraph" w:customStyle="1" w:styleId="nHeading1">
    <w:name w:val="nHeading 1"/>
    <w:basedOn w:val="Normal"/>
    <w:next w:val="BodyText"/>
    <w:uiPriority w:val="3"/>
    <w:qFormat/>
    <w:rsid w:val="00BF42EB"/>
    <w:pPr>
      <w:keepNext/>
      <w:pageBreakBefore/>
      <w:numPr>
        <w:numId w:val="8"/>
      </w:numPr>
      <w:spacing w:before="240" w:after="120"/>
      <w:jc w:val="left"/>
      <w:outlineLvl w:val="0"/>
    </w:pPr>
    <w:rPr>
      <w:b/>
      <w:sz w:val="30"/>
    </w:rPr>
  </w:style>
  <w:style w:type="character" w:styleId="PageNumber">
    <w:name w:val="page number"/>
    <w:basedOn w:val="DefaultParagraphFont"/>
    <w:uiPriority w:val="29"/>
    <w:semiHidden/>
    <w:rsid w:val="00DC2318"/>
  </w:style>
  <w:style w:type="paragraph" w:customStyle="1" w:styleId="ProgramCode">
    <w:name w:val="Program Code"/>
    <w:basedOn w:val="Normal"/>
    <w:uiPriority w:val="24"/>
    <w:qFormat/>
    <w:rsid w:val="00BF42EB"/>
    <w:rPr>
      <w:rFonts w:ascii="Courier New" w:hAnsi="Courier New"/>
    </w:rPr>
  </w:style>
  <w:style w:type="paragraph" w:customStyle="1" w:styleId="ProjectPage">
    <w:name w:val="Project Page"/>
    <w:basedOn w:val="Normal"/>
    <w:uiPriority w:val="59"/>
    <w:semiHidden/>
    <w:rsid w:val="00DC2318"/>
    <w:pPr>
      <w:spacing w:before="80" w:after="80"/>
      <w:ind w:right="299"/>
    </w:pPr>
    <w:rPr>
      <w:rFonts w:cs="Times New Roman"/>
      <w:noProof/>
      <w:szCs w:val="20"/>
    </w:rPr>
  </w:style>
  <w:style w:type="paragraph" w:customStyle="1" w:styleId="TableEndSpacing">
    <w:name w:val="Table End Spacing"/>
    <w:basedOn w:val="Normal"/>
    <w:uiPriority w:val="23"/>
    <w:qFormat/>
    <w:rsid w:val="00674E0D"/>
    <w:rPr>
      <w:sz w:val="14"/>
    </w:rPr>
  </w:style>
  <w:style w:type="table" w:styleId="TableGrid">
    <w:name w:val="Table Grid"/>
    <w:basedOn w:val="TableNormal"/>
    <w:rsid w:val="00DC2318"/>
    <w:pPr>
      <w:spacing w:after="0" w:line="240" w:lineRule="auto"/>
      <w:jc w:val="both"/>
    </w:pPr>
    <w:rPr>
      <w:rFonts w:ascii="Arial" w:eastAsia="Times New Roman" w:hAnsi="Arial"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uiPriority w:val="18"/>
    <w:qFormat/>
    <w:rsid w:val="00BF42EB"/>
    <w:pPr>
      <w:spacing w:before="60" w:after="60"/>
      <w:jc w:val="center"/>
    </w:pPr>
    <w:rPr>
      <w:b/>
      <w:sz w:val="18"/>
    </w:rPr>
  </w:style>
  <w:style w:type="paragraph" w:customStyle="1" w:styleId="TableText">
    <w:name w:val="Table Text"/>
    <w:basedOn w:val="Normal"/>
    <w:uiPriority w:val="19"/>
    <w:qFormat/>
    <w:rsid w:val="00BF42EB"/>
    <w:pPr>
      <w:spacing w:before="60" w:after="60"/>
      <w:jc w:val="left"/>
    </w:pPr>
    <w:rPr>
      <w:sz w:val="18"/>
    </w:rPr>
  </w:style>
  <w:style w:type="paragraph" w:styleId="TableofFigures">
    <w:name w:val="table of figures"/>
    <w:basedOn w:val="Normal"/>
    <w:next w:val="Normal"/>
    <w:uiPriority w:val="99"/>
    <w:semiHidden/>
    <w:rsid w:val="00DC2318"/>
    <w:pPr>
      <w:tabs>
        <w:tab w:val="right" w:pos="9639"/>
      </w:tabs>
      <w:spacing w:before="120" w:after="120"/>
      <w:ind w:left="1276" w:right="425" w:hanging="1276"/>
    </w:pPr>
  </w:style>
  <w:style w:type="paragraph" w:styleId="TOC1">
    <w:name w:val="toc 1"/>
    <w:basedOn w:val="Normal"/>
    <w:next w:val="Normal"/>
    <w:uiPriority w:val="39"/>
    <w:rsid w:val="00DC2318"/>
    <w:pPr>
      <w:tabs>
        <w:tab w:val="right" w:pos="9639"/>
      </w:tabs>
      <w:spacing w:before="120"/>
      <w:ind w:left="567" w:right="425" w:hanging="567"/>
    </w:pPr>
    <w:rPr>
      <w:b/>
    </w:rPr>
  </w:style>
  <w:style w:type="paragraph" w:styleId="TOC2">
    <w:name w:val="toc 2"/>
    <w:basedOn w:val="Normal"/>
    <w:next w:val="Normal"/>
    <w:uiPriority w:val="39"/>
    <w:rsid w:val="00DC2318"/>
    <w:pPr>
      <w:tabs>
        <w:tab w:val="right" w:pos="9639"/>
      </w:tabs>
      <w:ind w:left="851" w:right="425" w:hanging="851"/>
      <w:jc w:val="left"/>
    </w:pPr>
    <w:rPr>
      <w:szCs w:val="20"/>
    </w:rPr>
  </w:style>
  <w:style w:type="paragraph" w:styleId="TOC3">
    <w:name w:val="toc 3"/>
    <w:basedOn w:val="Normal"/>
    <w:next w:val="Normal"/>
    <w:uiPriority w:val="39"/>
    <w:rsid w:val="00DC2318"/>
    <w:pPr>
      <w:tabs>
        <w:tab w:val="right" w:pos="9639"/>
      </w:tabs>
      <w:ind w:left="1134" w:right="425" w:hanging="1134"/>
      <w:jc w:val="left"/>
    </w:pPr>
    <w:rPr>
      <w:szCs w:val="20"/>
    </w:rPr>
  </w:style>
  <w:style w:type="paragraph" w:styleId="TOC4">
    <w:name w:val="toc 4"/>
    <w:basedOn w:val="Normal"/>
    <w:next w:val="Normal"/>
    <w:uiPriority w:val="39"/>
    <w:semiHidden/>
    <w:rsid w:val="00DC2318"/>
    <w:pPr>
      <w:tabs>
        <w:tab w:val="right" w:pos="9639"/>
      </w:tabs>
      <w:ind w:left="1418" w:right="425" w:hanging="1418"/>
    </w:pPr>
  </w:style>
  <w:style w:type="paragraph" w:styleId="TOC5">
    <w:name w:val="toc 5"/>
    <w:basedOn w:val="Normal"/>
    <w:next w:val="Normal"/>
    <w:uiPriority w:val="39"/>
    <w:semiHidden/>
    <w:rsid w:val="00DC2318"/>
    <w:pPr>
      <w:tabs>
        <w:tab w:val="right" w:pos="9639"/>
      </w:tabs>
      <w:ind w:left="1701" w:right="425" w:hanging="1701"/>
    </w:pPr>
  </w:style>
  <w:style w:type="paragraph" w:styleId="TOC6">
    <w:name w:val="toc 6"/>
    <w:basedOn w:val="Normal"/>
    <w:next w:val="Normal"/>
    <w:uiPriority w:val="39"/>
    <w:rsid w:val="00DC2318"/>
    <w:pPr>
      <w:tabs>
        <w:tab w:val="right" w:pos="9639"/>
      </w:tabs>
      <w:spacing w:before="120"/>
      <w:ind w:right="425"/>
      <w:jc w:val="left"/>
    </w:pPr>
    <w:rPr>
      <w:b/>
    </w:rPr>
  </w:style>
  <w:style w:type="paragraph" w:styleId="TOC7">
    <w:name w:val="toc 7"/>
    <w:basedOn w:val="Normal"/>
    <w:next w:val="Normal"/>
    <w:uiPriority w:val="39"/>
    <w:semiHidden/>
    <w:rsid w:val="00DC2318"/>
    <w:pPr>
      <w:tabs>
        <w:tab w:val="right" w:pos="9639"/>
      </w:tabs>
      <w:ind w:left="567" w:right="425"/>
      <w:jc w:val="left"/>
    </w:pPr>
  </w:style>
  <w:style w:type="paragraph" w:styleId="TOC8">
    <w:name w:val="toc 8"/>
    <w:basedOn w:val="Normal"/>
    <w:next w:val="Normal"/>
    <w:uiPriority w:val="39"/>
    <w:semiHidden/>
    <w:rsid w:val="00DC2318"/>
    <w:pPr>
      <w:tabs>
        <w:tab w:val="right" w:pos="9639"/>
      </w:tabs>
      <w:ind w:left="851" w:right="425"/>
      <w:jc w:val="left"/>
    </w:pPr>
    <w:rPr>
      <w:szCs w:val="20"/>
    </w:rPr>
  </w:style>
  <w:style w:type="paragraph" w:styleId="TOC9">
    <w:name w:val="toc 9"/>
    <w:basedOn w:val="Normal"/>
    <w:next w:val="Normal"/>
    <w:uiPriority w:val="39"/>
    <w:rsid w:val="00DC2318"/>
    <w:pPr>
      <w:tabs>
        <w:tab w:val="right" w:pos="9639"/>
      </w:tabs>
      <w:spacing w:before="120"/>
      <w:ind w:left="1701" w:right="425" w:hanging="1701"/>
      <w:jc w:val="left"/>
    </w:pPr>
    <w:rPr>
      <w:b/>
    </w:rPr>
  </w:style>
  <w:style w:type="paragraph" w:customStyle="1" w:styleId="ListBulletsSpecial">
    <w:name w:val="List Bullets Special"/>
    <w:basedOn w:val="Normal"/>
    <w:uiPriority w:val="9"/>
    <w:qFormat/>
    <w:rsid w:val="002B43DB"/>
    <w:pPr>
      <w:numPr>
        <w:numId w:val="4"/>
      </w:numPr>
      <w:spacing w:before="60" w:after="60"/>
      <w:jc w:val="left"/>
    </w:pPr>
    <w:rPr>
      <w:rFonts w:cs="Times New Roman"/>
    </w:rPr>
  </w:style>
  <w:style w:type="paragraph" w:customStyle="1" w:styleId="ListNumbersSpecial">
    <w:name w:val="List Numbers Special"/>
    <w:basedOn w:val="Normal"/>
    <w:uiPriority w:val="15"/>
    <w:qFormat/>
    <w:rsid w:val="00BF42EB"/>
    <w:pPr>
      <w:numPr>
        <w:numId w:val="6"/>
      </w:numPr>
      <w:spacing w:before="60" w:after="60"/>
      <w:jc w:val="left"/>
    </w:pPr>
    <w:rPr>
      <w:rFonts w:cs="Times New Roman"/>
    </w:rPr>
  </w:style>
  <w:style w:type="paragraph" w:customStyle="1" w:styleId="ListAlphaSpecial">
    <w:name w:val="List Alpha Special"/>
    <w:basedOn w:val="Normal"/>
    <w:uiPriority w:val="12"/>
    <w:qFormat/>
    <w:rsid w:val="002B43DB"/>
    <w:pPr>
      <w:numPr>
        <w:numId w:val="2"/>
      </w:numPr>
      <w:spacing w:before="60" w:after="60"/>
      <w:jc w:val="left"/>
    </w:pPr>
    <w:rPr>
      <w:rFonts w:cs="Times New Roman"/>
    </w:rPr>
  </w:style>
  <w:style w:type="paragraph" w:customStyle="1" w:styleId="HeaderHeading">
    <w:name w:val="Header Heading"/>
    <w:basedOn w:val="Header"/>
    <w:uiPriority w:val="29"/>
    <w:semiHidden/>
    <w:qFormat/>
    <w:rsid w:val="00D3573E"/>
    <w:pPr>
      <w:spacing w:after="200"/>
      <w:ind w:right="-45"/>
      <w:jc w:val="right"/>
    </w:pPr>
    <w:rPr>
      <w:rFonts w:ascii="Arial Bold" w:hAnsi="Arial Bold"/>
      <w:b/>
      <w:caps/>
      <w:sz w:val="22"/>
      <w:szCs w:val="22"/>
    </w:rPr>
  </w:style>
  <w:style w:type="paragraph" w:styleId="Bibliography">
    <w:name w:val="Bibliography"/>
    <w:basedOn w:val="BodyText"/>
    <w:uiPriority w:val="16"/>
    <w:qFormat/>
    <w:rsid w:val="00BF42EB"/>
  </w:style>
  <w:style w:type="paragraph" w:customStyle="1" w:styleId="Copyright">
    <w:name w:val="Copyright"/>
    <w:basedOn w:val="Normal"/>
    <w:uiPriority w:val="39"/>
    <w:semiHidden/>
    <w:qFormat/>
    <w:rsid w:val="00B20647"/>
    <w:pPr>
      <w:spacing w:before="60" w:after="120"/>
    </w:pPr>
    <w:rPr>
      <w:rFonts w:cs="Times New Roman"/>
      <w:sz w:val="18"/>
    </w:rPr>
  </w:style>
  <w:style w:type="paragraph" w:customStyle="1" w:styleId="TableNumbersList">
    <w:name w:val="Table Numbers List"/>
    <w:basedOn w:val="ListNumbersLeft"/>
    <w:uiPriority w:val="22"/>
    <w:qFormat/>
    <w:rsid w:val="0034545C"/>
    <w:pPr>
      <w:numPr>
        <w:numId w:val="14"/>
      </w:numPr>
      <w:jc w:val="left"/>
    </w:pPr>
    <w:rPr>
      <w:sz w:val="18"/>
    </w:rPr>
  </w:style>
  <w:style w:type="paragraph" w:customStyle="1" w:styleId="TableAlphaList">
    <w:name w:val="Table Alpha List"/>
    <w:basedOn w:val="ListAlphaLeft"/>
    <w:uiPriority w:val="21"/>
    <w:qFormat/>
    <w:rsid w:val="0034545C"/>
    <w:pPr>
      <w:numPr>
        <w:numId w:val="15"/>
      </w:numPr>
      <w:jc w:val="left"/>
    </w:pPr>
    <w:rPr>
      <w:sz w:val="18"/>
    </w:rPr>
  </w:style>
  <w:style w:type="paragraph" w:customStyle="1" w:styleId="TableBulletsList">
    <w:name w:val="Table Bullets List"/>
    <w:basedOn w:val="ListBulletsLeft"/>
    <w:uiPriority w:val="20"/>
    <w:qFormat/>
    <w:rsid w:val="0034545C"/>
    <w:pPr>
      <w:numPr>
        <w:numId w:val="16"/>
      </w:numPr>
      <w:jc w:val="left"/>
    </w:pPr>
    <w:rPr>
      <w:sz w:val="18"/>
    </w:rPr>
  </w:style>
  <w:style w:type="table" w:customStyle="1" w:styleId="CSIR">
    <w:name w:val="CSIR"/>
    <w:basedOn w:val="TableNormal"/>
    <w:uiPriority w:val="99"/>
    <w:rsid w:val="004B3286"/>
    <w:pPr>
      <w:spacing w:after="0" w:line="240" w:lineRule="auto"/>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8"/>
      </w:rPr>
    </w:tblStylePr>
  </w:style>
  <w:style w:type="paragraph" w:customStyle="1" w:styleId="DistributionListHeading">
    <w:name w:val="Distribution List Heading"/>
    <w:basedOn w:val="Normal"/>
    <w:uiPriority w:val="39"/>
    <w:semiHidden/>
    <w:rsid w:val="00DF2C7B"/>
    <w:pPr>
      <w:keepNext/>
      <w:spacing w:before="60" w:after="60"/>
      <w:jc w:val="center"/>
    </w:pPr>
    <w:rPr>
      <w:rFonts w:ascii="Arial Bold" w:hAnsi="Arial Bold"/>
      <w:b/>
      <w:caps/>
      <w:sz w:val="22"/>
    </w:rPr>
  </w:style>
  <w:style w:type="paragraph" w:customStyle="1" w:styleId="TableTextKeepWithNext">
    <w:name w:val="Table Text Keep With Next"/>
    <w:basedOn w:val="TableText"/>
    <w:uiPriority w:val="19"/>
    <w:semiHidden/>
    <w:qFormat/>
    <w:rsid w:val="00C72483"/>
    <w:pPr>
      <w:keepNext/>
    </w:pPr>
  </w:style>
  <w:style w:type="paragraph" w:customStyle="1" w:styleId="ApprovalPageHeading">
    <w:name w:val="Approval Page Heading"/>
    <w:basedOn w:val="Normal"/>
    <w:uiPriority w:val="39"/>
    <w:semiHidden/>
    <w:rsid w:val="00DF2C7B"/>
    <w:pPr>
      <w:spacing w:before="60" w:after="60"/>
      <w:jc w:val="center"/>
    </w:pPr>
    <w:rPr>
      <w:rFonts w:ascii="Arial Bold" w:hAnsi="Arial Bold"/>
      <w:b/>
      <w:caps/>
      <w:sz w:val="22"/>
    </w:rPr>
  </w:style>
  <w:style w:type="paragraph" w:customStyle="1" w:styleId="HistoryPageHeading">
    <w:name w:val="History Page Heading"/>
    <w:basedOn w:val="Normal"/>
    <w:uiPriority w:val="39"/>
    <w:semiHidden/>
    <w:qFormat/>
    <w:rsid w:val="00DF2C7B"/>
    <w:pPr>
      <w:keepNext/>
      <w:pageBreakBefore/>
      <w:spacing w:before="60" w:after="60"/>
      <w:jc w:val="center"/>
      <w:outlineLvl w:val="0"/>
    </w:pPr>
    <w:rPr>
      <w:rFonts w:ascii="Arial Bold" w:hAnsi="Arial Bold"/>
      <w:b/>
      <w:caps/>
      <w:kern w:val="28"/>
      <w:sz w:val="24"/>
      <w:szCs w:val="20"/>
    </w:rPr>
  </w:style>
  <w:style w:type="paragraph" w:customStyle="1" w:styleId="ChangeHistoryHeading">
    <w:name w:val="Change History Heading"/>
    <w:basedOn w:val="Normal"/>
    <w:uiPriority w:val="39"/>
    <w:semiHidden/>
    <w:rsid w:val="00DF2C7B"/>
    <w:pPr>
      <w:spacing w:before="60" w:after="60"/>
      <w:jc w:val="center"/>
    </w:pPr>
    <w:rPr>
      <w:rFonts w:ascii="Arial Bold" w:hAnsi="Arial Bold" w:cs="Times New Roman"/>
      <w:b/>
      <w:caps/>
      <w:sz w:val="22"/>
      <w:szCs w:val="20"/>
    </w:rPr>
  </w:style>
  <w:style w:type="paragraph" w:customStyle="1" w:styleId="ExecutiveSummaryHeading">
    <w:name w:val="Executive Summary Heading"/>
    <w:basedOn w:val="Normal"/>
    <w:uiPriority w:val="39"/>
    <w:semiHidden/>
    <w:rsid w:val="00DF2C7B"/>
    <w:pPr>
      <w:spacing w:before="60" w:after="60"/>
      <w:jc w:val="center"/>
    </w:pPr>
    <w:rPr>
      <w:b/>
      <w:caps/>
      <w:sz w:val="22"/>
    </w:rPr>
  </w:style>
  <w:style w:type="paragraph" w:customStyle="1" w:styleId="NormalParagraph">
    <w:name w:val="Normal Paragraph"/>
    <w:basedOn w:val="Normal"/>
    <w:next w:val="aIndent"/>
    <w:link w:val="NormalParagraphCharChar"/>
    <w:rsid w:val="005B336C"/>
    <w:pPr>
      <w:widowControl w:val="0"/>
      <w:numPr>
        <w:numId w:val="17"/>
      </w:numPr>
      <w:tabs>
        <w:tab w:val="left" w:pos="1701"/>
      </w:tabs>
      <w:spacing w:before="120" w:after="160"/>
      <w:outlineLvl w:val="0"/>
    </w:pPr>
    <w:rPr>
      <w:szCs w:val="22"/>
      <w:lang w:eastAsia="en-GB"/>
    </w:rPr>
  </w:style>
  <w:style w:type="paragraph" w:customStyle="1" w:styleId="aIndent">
    <w:name w:val="a. Indent"/>
    <w:basedOn w:val="NormalParagraph"/>
    <w:link w:val="aIndentCharChar"/>
    <w:rsid w:val="005B336C"/>
    <w:pPr>
      <w:numPr>
        <w:ilvl w:val="1"/>
      </w:numPr>
      <w:tabs>
        <w:tab w:val="clear" w:pos="567"/>
        <w:tab w:val="clear" w:pos="1701"/>
        <w:tab w:val="left" w:pos="2268"/>
      </w:tabs>
      <w:ind w:left="851" w:hanging="426"/>
      <w:outlineLvl w:val="1"/>
    </w:pPr>
    <w:rPr>
      <w:lang w:eastAsia="en-US"/>
    </w:rPr>
  </w:style>
  <w:style w:type="character" w:customStyle="1" w:styleId="NormalParagraphCharChar">
    <w:name w:val="Normal Paragraph Char Char"/>
    <w:link w:val="NormalParagraph"/>
    <w:rsid w:val="005B336C"/>
    <w:rPr>
      <w:rFonts w:ascii="Arial" w:eastAsia="Times New Roman" w:hAnsi="Arial" w:cs="Arial"/>
      <w:sz w:val="20"/>
      <w:lang w:eastAsia="en-GB"/>
    </w:rPr>
  </w:style>
  <w:style w:type="paragraph" w:customStyle="1" w:styleId="Bullet">
    <w:name w:val="Bullet"/>
    <w:basedOn w:val="NormalParagraph"/>
    <w:rsid w:val="005B336C"/>
    <w:pPr>
      <w:numPr>
        <w:ilvl w:val="3"/>
      </w:numPr>
      <w:tabs>
        <w:tab w:val="clear" w:pos="567"/>
        <w:tab w:val="clear" w:pos="1701"/>
        <w:tab w:val="left" w:pos="3402"/>
      </w:tabs>
      <w:ind w:left="0" w:firstLine="0"/>
      <w:outlineLvl w:val="3"/>
    </w:pPr>
  </w:style>
  <w:style w:type="paragraph" w:customStyle="1" w:styleId="iIndent">
    <w:name w:val="i. Indent"/>
    <w:basedOn w:val="aIndent"/>
    <w:link w:val="iIndentCharChar"/>
    <w:rsid w:val="005B336C"/>
    <w:pPr>
      <w:numPr>
        <w:ilvl w:val="2"/>
      </w:numPr>
      <w:tabs>
        <w:tab w:val="clear" w:pos="567"/>
        <w:tab w:val="clear" w:pos="2268"/>
        <w:tab w:val="left" w:pos="2835"/>
      </w:tabs>
      <w:ind w:left="1276" w:hanging="425"/>
      <w:outlineLvl w:val="2"/>
    </w:pPr>
  </w:style>
  <w:style w:type="character" w:customStyle="1" w:styleId="Heading6Char">
    <w:name w:val="Heading 6 Char"/>
    <w:aliases w:val="1.3.2.1.1.1  Heading 6 Char"/>
    <w:basedOn w:val="DefaultParagraphFont"/>
    <w:link w:val="Heading6"/>
    <w:uiPriority w:val="39"/>
    <w:semiHidden/>
    <w:rsid w:val="005A4DE5"/>
    <w:rPr>
      <w:rFonts w:ascii="Arial Bold" w:eastAsiaTheme="majorEastAsia" w:hAnsi="Arial Bold" w:cstheme="majorBidi"/>
      <w:b/>
      <w:iCs/>
      <w:lang w:eastAsia="en-GB"/>
    </w:rPr>
  </w:style>
  <w:style w:type="character" w:customStyle="1" w:styleId="Heading7Char">
    <w:name w:val="Heading 7 Char"/>
    <w:basedOn w:val="DefaultParagraphFont"/>
    <w:link w:val="Heading7"/>
    <w:uiPriority w:val="39"/>
    <w:semiHidden/>
    <w:rsid w:val="00E429A1"/>
    <w:rPr>
      <w:rFonts w:asciiTheme="majorHAnsi" w:eastAsiaTheme="majorEastAsia" w:hAnsiTheme="majorHAnsi" w:cstheme="majorBidi"/>
      <w:i/>
      <w:iCs/>
      <w:color w:val="404040" w:themeColor="text1" w:themeTint="BF"/>
      <w:sz w:val="20"/>
      <w:szCs w:val="24"/>
      <w:lang w:eastAsia="en-US"/>
    </w:rPr>
  </w:style>
  <w:style w:type="character" w:customStyle="1" w:styleId="Heading8Char">
    <w:name w:val="Heading 8 Char"/>
    <w:basedOn w:val="DefaultParagraphFont"/>
    <w:link w:val="Heading8"/>
    <w:uiPriority w:val="39"/>
    <w:semiHidden/>
    <w:rsid w:val="00E429A1"/>
    <w:rPr>
      <w:rFonts w:asciiTheme="majorHAnsi" w:eastAsiaTheme="majorEastAsia" w:hAnsiTheme="majorHAnsi" w:cstheme="majorBidi"/>
      <w:color w:val="404040" w:themeColor="text1" w:themeTint="BF"/>
      <w:sz w:val="20"/>
      <w:szCs w:val="20"/>
      <w:lang w:eastAsia="en-US"/>
    </w:rPr>
  </w:style>
  <w:style w:type="character" w:customStyle="1" w:styleId="aIndentCharChar">
    <w:name w:val="a. Indent Char Char"/>
    <w:link w:val="aIndent"/>
    <w:rsid w:val="00E429A1"/>
    <w:rPr>
      <w:rFonts w:ascii="Arial" w:eastAsia="Times New Roman" w:hAnsi="Arial" w:cs="Arial"/>
      <w:sz w:val="20"/>
      <w:lang w:eastAsia="en-US"/>
    </w:rPr>
  </w:style>
  <w:style w:type="paragraph" w:customStyle="1" w:styleId="TabletextCENTRE">
    <w:name w:val="Table text CENTRE"/>
    <w:basedOn w:val="Normal"/>
    <w:semiHidden/>
    <w:rsid w:val="00E429A1"/>
    <w:pPr>
      <w:widowControl w:val="0"/>
      <w:spacing w:before="60" w:after="60"/>
      <w:jc w:val="center"/>
    </w:pPr>
    <w:rPr>
      <w:rFonts w:cs="Tahoma"/>
      <w:szCs w:val="22"/>
      <w:lang w:eastAsia="en-GB"/>
    </w:rPr>
  </w:style>
  <w:style w:type="paragraph" w:customStyle="1" w:styleId="HEADERBOLDCENTRERED">
    <w:name w:val="HEADER BOLD CENTRERED"/>
    <w:basedOn w:val="Normal"/>
    <w:semiHidden/>
    <w:rsid w:val="00E429A1"/>
    <w:pPr>
      <w:widowControl w:val="0"/>
      <w:spacing w:before="240" w:after="120"/>
      <w:jc w:val="center"/>
    </w:pPr>
    <w:rPr>
      <w:rFonts w:cs="Times New Roman"/>
      <w:b/>
      <w:bCs/>
      <w:sz w:val="24"/>
      <w:szCs w:val="20"/>
      <w:lang w:eastAsia="en-GB"/>
    </w:rPr>
  </w:style>
  <w:style w:type="paragraph" w:customStyle="1" w:styleId="TABLEHEADING0">
    <w:name w:val="TABLE HEADING"/>
    <w:basedOn w:val="Normal"/>
    <w:semiHidden/>
    <w:rsid w:val="00E429A1"/>
    <w:pPr>
      <w:widowControl w:val="0"/>
      <w:spacing w:before="60" w:after="60"/>
      <w:jc w:val="center"/>
    </w:pPr>
    <w:rPr>
      <w:rFonts w:cs="Tahoma"/>
      <w:b/>
      <w:szCs w:val="22"/>
      <w:lang w:eastAsia="en-GB"/>
    </w:rPr>
  </w:style>
  <w:style w:type="character" w:customStyle="1" w:styleId="iIndentCharChar">
    <w:name w:val="i. Indent Char Char"/>
    <w:basedOn w:val="aIndentCharChar"/>
    <w:link w:val="iIndent"/>
    <w:rsid w:val="00E429A1"/>
    <w:rPr>
      <w:rFonts w:ascii="Arial" w:eastAsia="Times New Roman" w:hAnsi="Arial" w:cs="Arial"/>
      <w:sz w:val="20"/>
      <w:lang w:eastAsia="en-US"/>
    </w:rPr>
  </w:style>
  <w:style w:type="paragraph" w:customStyle="1" w:styleId="RedAllcaps">
    <w:name w:val="Red All caps"/>
    <w:basedOn w:val="Normal"/>
    <w:link w:val="RedAllcapsCharChar"/>
    <w:semiHidden/>
    <w:rsid w:val="00E429A1"/>
    <w:pPr>
      <w:widowControl w:val="0"/>
      <w:tabs>
        <w:tab w:val="left" w:pos="1134"/>
      </w:tabs>
      <w:spacing w:before="360" w:after="120"/>
      <w:ind w:left="1134" w:hanging="1134"/>
    </w:pPr>
    <w:rPr>
      <w:rFonts w:cs="Tahoma"/>
      <w:bCs/>
      <w:caps/>
      <w:color w:val="FF0000"/>
      <w:sz w:val="16"/>
      <w:szCs w:val="22"/>
      <w:lang w:eastAsia="en-GB"/>
    </w:rPr>
  </w:style>
  <w:style w:type="character" w:customStyle="1" w:styleId="RedAllcapsCharChar">
    <w:name w:val="Red All caps Char Char"/>
    <w:link w:val="RedAllcaps"/>
    <w:semiHidden/>
    <w:rsid w:val="00E429A1"/>
    <w:rPr>
      <w:rFonts w:ascii="Arial" w:eastAsia="Times New Roman" w:hAnsi="Arial" w:cs="Tahoma"/>
      <w:bCs/>
      <w:caps/>
      <w:color w:val="FF0000"/>
      <w:sz w:val="16"/>
      <w:lang w:eastAsia="en-GB"/>
    </w:rPr>
  </w:style>
  <w:style w:type="character" w:customStyle="1" w:styleId="NormalParagraphCharCharChar">
    <w:name w:val="Normal Paragraph Char Char Char"/>
    <w:rsid w:val="00BA310E"/>
    <w:rPr>
      <w:rFonts w:ascii="Arial" w:hAnsi="Arial" w:cs="Arial"/>
      <w:noProof/>
      <w:sz w:val="22"/>
      <w:szCs w:val="22"/>
    </w:rPr>
  </w:style>
  <w:style w:type="character" w:styleId="FollowedHyperlink">
    <w:name w:val="FollowedHyperlink"/>
    <w:basedOn w:val="DefaultParagraphFont"/>
    <w:uiPriority w:val="99"/>
    <w:semiHidden/>
    <w:unhideWhenUsed/>
    <w:rsid w:val="00B67C51"/>
    <w:rPr>
      <w:color w:val="800080"/>
      <w:u w:val="single"/>
    </w:rPr>
  </w:style>
  <w:style w:type="paragraph" w:customStyle="1" w:styleId="xl66">
    <w:name w:val="xl66"/>
    <w:basedOn w:val="Normal"/>
    <w:rsid w:val="00B67C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7">
    <w:name w:val="xl67"/>
    <w:basedOn w:val="Normal"/>
    <w:rsid w:val="00B67C51"/>
    <w:pPr>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8">
    <w:name w:val="xl68"/>
    <w:basedOn w:val="Normal"/>
    <w:rsid w:val="00B67C51"/>
    <w:pPr>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9">
    <w:name w:val="xl69"/>
    <w:basedOn w:val="Normal"/>
    <w:rsid w:val="00B67C51"/>
    <w:pPr>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70">
    <w:name w:val="xl70"/>
    <w:basedOn w:val="Normal"/>
    <w:rsid w:val="00B67C51"/>
    <w:pPr>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71">
    <w:name w:val="xl71"/>
    <w:basedOn w:val="Normal"/>
    <w:rsid w:val="00B67C51"/>
    <w:pPr>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72">
    <w:name w:val="xl72"/>
    <w:basedOn w:val="Normal"/>
    <w:rsid w:val="00B67C51"/>
    <w:pPr>
      <w:pBdr>
        <w:top w:val="single" w:sz="4" w:space="0" w:color="auto"/>
        <w:left w:val="single" w:sz="4" w:space="0" w:color="auto"/>
        <w:bottom w:val="single" w:sz="4" w:space="0" w:color="auto"/>
        <w:right w:val="single" w:sz="4" w:space="0" w:color="auto"/>
      </w:pBdr>
      <w:spacing w:before="100" w:beforeAutospacing="1" w:after="100" w:afterAutospacing="1"/>
      <w:jc w:val="left"/>
    </w:pPr>
    <w:rPr>
      <w:color w:val="363636"/>
      <w:szCs w:val="20"/>
      <w:lang w:val="en-GB" w:eastAsia="en-GB"/>
    </w:rPr>
  </w:style>
  <w:style w:type="paragraph" w:customStyle="1" w:styleId="xl73">
    <w:name w:val="xl73"/>
    <w:basedOn w:val="Normal"/>
    <w:rsid w:val="00B67C51"/>
    <w:pPr>
      <w:pBdr>
        <w:top w:val="single" w:sz="4" w:space="0" w:color="auto"/>
        <w:left w:val="single" w:sz="4" w:space="0" w:color="auto"/>
        <w:bottom w:val="single" w:sz="8" w:space="0" w:color="auto"/>
        <w:right w:val="single" w:sz="4" w:space="0" w:color="auto"/>
      </w:pBdr>
      <w:spacing w:before="100" w:beforeAutospacing="1" w:after="100" w:afterAutospacing="1"/>
      <w:jc w:val="left"/>
    </w:pPr>
    <w:rPr>
      <w:color w:val="363636"/>
      <w:szCs w:val="20"/>
      <w:lang w:val="en-GB" w:eastAsia="en-GB"/>
    </w:rPr>
  </w:style>
  <w:style w:type="paragraph" w:customStyle="1" w:styleId="xl74">
    <w:name w:val="xl74"/>
    <w:basedOn w:val="Normal"/>
    <w:rsid w:val="00B67C51"/>
    <w:pPr>
      <w:pBdr>
        <w:top w:val="single" w:sz="8" w:space="0" w:color="auto"/>
        <w:left w:val="single" w:sz="8"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75">
    <w:name w:val="xl75"/>
    <w:basedOn w:val="Normal"/>
    <w:rsid w:val="00B67C51"/>
    <w:pPr>
      <w:pBdr>
        <w:top w:val="single" w:sz="8"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76">
    <w:name w:val="xl76"/>
    <w:basedOn w:val="Normal"/>
    <w:rsid w:val="00B67C51"/>
    <w:pPr>
      <w:pBdr>
        <w:top w:val="single" w:sz="8" w:space="0" w:color="auto"/>
        <w:left w:val="single" w:sz="4" w:space="0" w:color="auto"/>
        <w:bottom w:val="single" w:sz="4" w:space="0" w:color="auto"/>
        <w:right w:val="single" w:sz="8"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64">
    <w:name w:val="xl64"/>
    <w:basedOn w:val="Normal"/>
    <w:rsid w:val="001F753A"/>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5">
    <w:name w:val="xl65"/>
    <w:basedOn w:val="Normal"/>
    <w:rsid w:val="001F753A"/>
    <w:pPr>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New Roman" w:hAnsi="Times New Roman" w:cs="Times New Roman"/>
      <w:sz w:val="24"/>
      <w:lang w:val="en-GB" w:eastAsia="en-GB"/>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Cs w:val="20"/>
    </w:rPr>
  </w:style>
  <w:style w:type="character" w:customStyle="1" w:styleId="CommentTextChar">
    <w:name w:val="Comment Text Char"/>
    <w:basedOn w:val="DefaultParagraphFont"/>
    <w:link w:val="CommentText"/>
    <w:uiPriority w:val="99"/>
    <w:semiHidden/>
    <w:rPr>
      <w:rFonts w:ascii="Arial" w:eastAsia="Times New Roman"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53336A"/>
    <w:rPr>
      <w:b/>
      <w:bCs/>
    </w:rPr>
  </w:style>
  <w:style w:type="character" w:customStyle="1" w:styleId="CommentSubjectChar">
    <w:name w:val="Comment Subject Char"/>
    <w:basedOn w:val="CommentTextChar"/>
    <w:link w:val="CommentSubject"/>
    <w:uiPriority w:val="99"/>
    <w:semiHidden/>
    <w:rsid w:val="0053336A"/>
    <w:rPr>
      <w:rFonts w:ascii="Arial" w:eastAsia="Times New Roman" w:hAnsi="Arial" w:cs="Arial"/>
      <w:b/>
      <w:bCs/>
      <w:sz w:val="20"/>
      <w:szCs w:val="20"/>
      <w:lang w:eastAsia="en-US"/>
    </w:rPr>
  </w:style>
  <w:style w:type="paragraph" w:customStyle="1" w:styleId="xl77">
    <w:name w:val="xl77"/>
    <w:basedOn w:val="Normal"/>
    <w:rsid w:val="00ED7E18"/>
    <w:pPr>
      <w:pBdr>
        <w:top w:val="single" w:sz="4" w:space="0" w:color="auto"/>
        <w:left w:val="single" w:sz="4" w:space="0" w:color="auto"/>
        <w:bottom w:val="single" w:sz="4" w:space="0" w:color="auto"/>
        <w:right w:val="single" w:sz="4" w:space="0" w:color="auto"/>
      </w:pBdr>
      <w:spacing w:before="100" w:beforeAutospacing="1" w:after="100" w:afterAutospacing="1"/>
      <w:jc w:val="left"/>
    </w:pPr>
    <w:rPr>
      <w:color w:val="363636"/>
      <w:szCs w:val="20"/>
      <w:lang w:val="en-GB" w:eastAsia="en-GB"/>
    </w:rPr>
  </w:style>
  <w:style w:type="paragraph" w:customStyle="1" w:styleId="xl78">
    <w:name w:val="xl78"/>
    <w:basedOn w:val="Normal"/>
    <w:rsid w:val="00ED7E18"/>
    <w:pPr>
      <w:pBdr>
        <w:top w:val="single" w:sz="4" w:space="0" w:color="auto"/>
        <w:left w:val="single" w:sz="4" w:space="0" w:color="auto"/>
        <w:bottom w:val="single" w:sz="8" w:space="0" w:color="auto"/>
        <w:right w:val="single" w:sz="4" w:space="0" w:color="auto"/>
      </w:pBdr>
      <w:spacing w:before="100" w:beforeAutospacing="1" w:after="100" w:afterAutospacing="1"/>
      <w:jc w:val="left"/>
    </w:pPr>
    <w:rPr>
      <w:szCs w:val="20"/>
      <w:lang w:val="en-GB" w:eastAsia="en-GB"/>
    </w:rPr>
  </w:style>
  <w:style w:type="paragraph" w:customStyle="1" w:styleId="xl79">
    <w:name w:val="xl79"/>
    <w:basedOn w:val="Normal"/>
    <w:rsid w:val="00ED7E18"/>
    <w:pPr>
      <w:spacing w:before="100" w:beforeAutospacing="1" w:after="100" w:afterAutospacing="1"/>
      <w:jc w:val="left"/>
    </w:pPr>
    <w:rPr>
      <w:rFonts w:ascii="Times New Roman" w:hAnsi="Times New Roman" w:cs="Times New Roman"/>
      <w:sz w:val="24"/>
      <w:lang w:val="en-GB" w:eastAsia="en-GB"/>
    </w:rPr>
  </w:style>
  <w:style w:type="paragraph" w:customStyle="1" w:styleId="xl80">
    <w:name w:val="xl80"/>
    <w:basedOn w:val="Normal"/>
    <w:rsid w:val="00ED7E18"/>
    <w:pPr>
      <w:pBdr>
        <w:top w:val="single" w:sz="8"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81">
    <w:name w:val="xl81"/>
    <w:basedOn w:val="Normal"/>
    <w:rsid w:val="00ED7E18"/>
    <w:pPr>
      <w:pBdr>
        <w:top w:val="single" w:sz="4" w:space="0" w:color="auto"/>
        <w:left w:val="single" w:sz="4" w:space="0" w:color="auto"/>
        <w:bottom w:val="single" w:sz="8" w:space="0" w:color="auto"/>
        <w:right w:val="single" w:sz="4" w:space="0" w:color="auto"/>
      </w:pBdr>
      <w:spacing w:before="100" w:beforeAutospacing="1" w:after="100" w:afterAutospacing="1"/>
      <w:jc w:val="left"/>
    </w:pPr>
    <w:rPr>
      <w:color w:val="363636"/>
      <w:szCs w:val="20"/>
      <w:lang w:val="en-GB" w:eastAsia="en-GB"/>
    </w:rPr>
  </w:style>
  <w:style w:type="paragraph" w:styleId="TOCHeading">
    <w:name w:val="TOC Heading"/>
    <w:basedOn w:val="Heading1"/>
    <w:next w:val="Normal"/>
    <w:uiPriority w:val="39"/>
    <w:semiHidden/>
    <w:unhideWhenUsed/>
    <w:qFormat/>
    <w:rsid w:val="009D64B1"/>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25" w:unhideWhenUsed="0" w:qFormat="1"/>
    <w:lsdException w:name="heading 1" w:semiHidden="0" w:uiPriority="2" w:unhideWhenUsed="0" w:qFormat="1"/>
    <w:lsdException w:name="heading 2" w:uiPriority="0" w:qFormat="1"/>
    <w:lsdException w:name="heading 3" w:uiPriority="0" w:qFormat="1"/>
    <w:lsdException w:name="heading 4" w:uiPriority="0" w:qFormat="1"/>
    <w:lsdException w:name="heading 5" w:uiPriority="2" w:qFormat="1"/>
    <w:lsdException w:name="heading 6" w:uiPriority="39" w:unhideWhenUsed="0" w:qFormat="1"/>
    <w:lsdException w:name="heading 7" w:uiPriority="39" w:qFormat="1"/>
    <w:lsdException w:name="heading 8" w:uiPriority="39" w:qFormat="1"/>
    <w:lsdException w:name="heading 9" w:uiPriority="3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18"/>
    <w:lsdException w:name="caption" w:uiPriority="19" w:qFormat="1"/>
    <w:lsdException w:name="page number" w:uiPriority="21"/>
    <w:lsdException w:name="List Number" w:unhideWhenUsed="0"/>
    <w:lsdException w:name="List 4" w:unhideWhenUsed="0"/>
    <w:lsdException w:name="List 5" w:unhideWhenUsed="0"/>
    <w:lsdException w:name="Title" w:semiHidden="0" w:uiPriority="59" w:unhideWhenUsed="0" w:qFormat="1"/>
    <w:lsdException w:name="Default Paragraph Font" w:uiPriority="1"/>
    <w:lsdException w:name="Body Text" w:uiPriority="1" w:qFormat="1"/>
    <w:lsdException w:name="Subtitle" w:uiPriority="59" w:unhideWhenUsed="0"/>
    <w:lsdException w:name="Salutation" w:unhideWhenUsed="0"/>
    <w:lsdException w:name="Date" w:unhideWhenUsed="0"/>
    <w:lsdException w:name="Body Text First Indent" w:unhideWhenUsed="0"/>
    <w:lsdException w:name="Strong" w:semiHidden="0" w:uiPriority="59" w:unhideWhenUsed="0"/>
    <w:lsdException w:name="Emphasis" w:semiHidden="0" w:uiPriority="59" w:unhideWhenUsed="0" w:qFormat="1"/>
    <w:lsdException w:name="Balloon Text" w:uiPriority="21"/>
    <w:lsdException w:name="Table Grid" w:semiHidden="0" w:uiPriority="0" w:unhideWhenUsed="0"/>
    <w:lsdException w:name="Placeholder Text" w:unhideWhenUsed="0"/>
    <w:lsdException w:name="No Spacing"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59" w:unhideWhenUsed="0" w:qFormat="1"/>
    <w:lsdException w:name="Quote" w:semiHidden="0" w:uiPriority="59" w:unhideWhenUsed="0"/>
    <w:lsdException w:name="Intense Quote" w:semiHidden="0" w:uiPriority="5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59" w:unhideWhenUsed="0"/>
    <w:lsdException w:name="Intense Emphasis" w:semiHidden="0" w:uiPriority="59" w:unhideWhenUsed="0"/>
    <w:lsdException w:name="Subtle Reference" w:semiHidden="0" w:uiPriority="59" w:unhideWhenUsed="0"/>
    <w:lsdException w:name="Intense Reference" w:semiHidden="0" w:uiPriority="59" w:unhideWhenUsed="0"/>
    <w:lsdException w:name="Book Title" w:semiHidden="0" w:uiPriority="59" w:unhideWhenUsed="0"/>
    <w:lsdException w:name="Bibliography" w:uiPriority="17" w:qFormat="1"/>
    <w:lsdException w:name="TOC Heading" w:uiPriority="39" w:qFormat="1"/>
  </w:latentStyles>
  <w:style w:type="paragraph" w:default="1" w:styleId="Normal">
    <w:name w:val="Normal"/>
    <w:uiPriority w:val="25"/>
    <w:qFormat/>
    <w:rsid w:val="00311FB1"/>
    <w:pPr>
      <w:spacing w:after="0" w:line="240" w:lineRule="auto"/>
      <w:jc w:val="both"/>
    </w:pPr>
    <w:rPr>
      <w:rFonts w:ascii="Arial" w:eastAsia="Times New Roman" w:hAnsi="Arial" w:cs="Arial"/>
      <w:sz w:val="20"/>
      <w:szCs w:val="24"/>
      <w:lang w:eastAsia="en-US"/>
    </w:rPr>
  </w:style>
  <w:style w:type="paragraph" w:styleId="Heading1">
    <w:name w:val="heading 1"/>
    <w:basedOn w:val="Normal"/>
    <w:next w:val="BodyText"/>
    <w:link w:val="Heading1Char"/>
    <w:uiPriority w:val="2"/>
    <w:qFormat/>
    <w:rsid w:val="00BF42EB"/>
    <w:pPr>
      <w:keepNext/>
      <w:pageBreakBefore/>
      <w:numPr>
        <w:numId w:val="7"/>
      </w:numPr>
      <w:spacing w:before="240" w:after="120"/>
      <w:jc w:val="left"/>
      <w:outlineLvl w:val="0"/>
    </w:pPr>
    <w:rPr>
      <w:b/>
      <w:bCs/>
      <w:kern w:val="32"/>
      <w:sz w:val="30"/>
      <w:szCs w:val="32"/>
    </w:rPr>
  </w:style>
  <w:style w:type="paragraph" w:styleId="Heading2">
    <w:name w:val="heading 2"/>
    <w:aliases w:val="(1.5 cm) Cumulus,h2,Main Side Heading"/>
    <w:basedOn w:val="Heading1"/>
    <w:next w:val="BodyText"/>
    <w:link w:val="Heading2Char"/>
    <w:qFormat/>
    <w:rsid w:val="00BF42EB"/>
    <w:pPr>
      <w:pageBreakBefore w:val="0"/>
      <w:numPr>
        <w:ilvl w:val="1"/>
      </w:numPr>
      <w:outlineLvl w:val="1"/>
    </w:pPr>
    <w:rPr>
      <w:bCs w:val="0"/>
      <w:iCs/>
      <w:sz w:val="28"/>
      <w:szCs w:val="28"/>
    </w:rPr>
  </w:style>
  <w:style w:type="paragraph" w:styleId="Heading3">
    <w:name w:val="heading 3"/>
    <w:aliases w:val="(2.0 cm) Cumulus,h3,Side Heading,Para3,3,sub-sub,Heading 3 Char Char Char Char,Heading 3 Char Char Char Char Char,Heading 3 Char Char Char,Heading 3dsg,Heading 3-,Heading 3DSG"/>
    <w:basedOn w:val="Heading2"/>
    <w:next w:val="BodyText"/>
    <w:link w:val="Heading3Char"/>
    <w:qFormat/>
    <w:rsid w:val="00BF42EB"/>
    <w:pPr>
      <w:numPr>
        <w:ilvl w:val="2"/>
      </w:numPr>
      <w:ind w:left="851"/>
      <w:outlineLvl w:val="2"/>
    </w:pPr>
    <w:rPr>
      <w:bCs/>
      <w:sz w:val="26"/>
      <w:szCs w:val="26"/>
    </w:rPr>
  </w:style>
  <w:style w:type="paragraph" w:styleId="Heading4">
    <w:name w:val="heading 4"/>
    <w:aliases w:val="headhbk,(2.5 cm) Cumulus,h4,Heading 4dsg,Heading 4-,Heading 4DSG"/>
    <w:basedOn w:val="Heading3"/>
    <w:next w:val="BodyText"/>
    <w:link w:val="Heading4Char"/>
    <w:qFormat/>
    <w:rsid w:val="00BF42EB"/>
    <w:pPr>
      <w:numPr>
        <w:ilvl w:val="3"/>
      </w:numPr>
      <w:outlineLvl w:val="3"/>
    </w:pPr>
    <w:rPr>
      <w:bCs w:val="0"/>
      <w:sz w:val="24"/>
      <w:szCs w:val="28"/>
    </w:rPr>
  </w:style>
  <w:style w:type="paragraph" w:styleId="Heading5">
    <w:name w:val="heading 5"/>
    <w:basedOn w:val="Heading4"/>
    <w:next w:val="BodyText"/>
    <w:link w:val="Heading5Char"/>
    <w:uiPriority w:val="2"/>
    <w:qFormat/>
    <w:rsid w:val="00BF42EB"/>
    <w:pPr>
      <w:numPr>
        <w:ilvl w:val="4"/>
      </w:numPr>
      <w:outlineLvl w:val="4"/>
    </w:pPr>
    <w:rPr>
      <w:bCs/>
      <w:iCs w:val="0"/>
      <w:sz w:val="22"/>
      <w:szCs w:val="26"/>
    </w:rPr>
  </w:style>
  <w:style w:type="paragraph" w:styleId="Heading6">
    <w:name w:val="heading 6"/>
    <w:aliases w:val="1.3.2.1.1.1  Heading 6"/>
    <w:basedOn w:val="NormalParagraph"/>
    <w:next w:val="BodyText"/>
    <w:link w:val="Heading6Char"/>
    <w:uiPriority w:val="39"/>
    <w:semiHidden/>
    <w:qFormat/>
    <w:rsid w:val="005A4DE5"/>
    <w:pPr>
      <w:keepNext/>
      <w:keepLines/>
      <w:spacing w:before="200"/>
      <w:outlineLvl w:val="5"/>
    </w:pPr>
    <w:rPr>
      <w:rFonts w:ascii="Arial Bold" w:eastAsiaTheme="majorEastAsia" w:hAnsi="Arial Bold" w:cstheme="majorBidi"/>
      <w:b/>
      <w:iCs/>
      <w:sz w:val="22"/>
    </w:rPr>
  </w:style>
  <w:style w:type="paragraph" w:styleId="Heading7">
    <w:name w:val="heading 7"/>
    <w:basedOn w:val="Normal"/>
    <w:next w:val="Normal"/>
    <w:link w:val="Heading7Char"/>
    <w:uiPriority w:val="39"/>
    <w:semiHidden/>
    <w:qFormat/>
    <w:rsid w:val="00E429A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39"/>
    <w:semiHidden/>
    <w:qFormat/>
    <w:rsid w:val="00E429A1"/>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Heading1">
    <w:name w:val="AHeading 1"/>
    <w:basedOn w:val="Normal"/>
    <w:next w:val="BodyText"/>
    <w:uiPriority w:val="4"/>
    <w:qFormat/>
    <w:rsid w:val="00BF42EB"/>
    <w:pPr>
      <w:keepNext/>
      <w:pageBreakBefore/>
      <w:numPr>
        <w:numId w:val="9"/>
      </w:numPr>
      <w:spacing w:before="240" w:after="120"/>
      <w:jc w:val="left"/>
      <w:outlineLvl w:val="0"/>
    </w:pPr>
    <w:rPr>
      <w:b/>
      <w:sz w:val="30"/>
      <w:szCs w:val="30"/>
    </w:rPr>
  </w:style>
  <w:style w:type="paragraph" w:styleId="BodyText">
    <w:name w:val="Body Text"/>
    <w:basedOn w:val="Normal"/>
    <w:link w:val="BodyTextChar"/>
    <w:uiPriority w:val="1"/>
    <w:qFormat/>
    <w:rsid w:val="00BF42EB"/>
    <w:pPr>
      <w:spacing w:before="120" w:after="120"/>
    </w:pPr>
  </w:style>
  <w:style w:type="character" w:customStyle="1" w:styleId="BodyTextChar">
    <w:name w:val="Body Text Char"/>
    <w:basedOn w:val="DefaultParagraphFont"/>
    <w:link w:val="BodyText"/>
    <w:uiPriority w:val="1"/>
    <w:rsid w:val="00BF42EB"/>
    <w:rPr>
      <w:rFonts w:ascii="Arial" w:eastAsia="Times New Roman" w:hAnsi="Arial" w:cs="Arial"/>
      <w:sz w:val="20"/>
      <w:szCs w:val="24"/>
      <w:lang w:eastAsia="en-US"/>
    </w:rPr>
  </w:style>
  <w:style w:type="paragraph" w:customStyle="1" w:styleId="AHeading2">
    <w:name w:val="AHeading 2"/>
    <w:basedOn w:val="AHeading1"/>
    <w:next w:val="BodyText"/>
    <w:uiPriority w:val="4"/>
    <w:qFormat/>
    <w:rsid w:val="00BF42EB"/>
    <w:pPr>
      <w:pageBreakBefore w:val="0"/>
      <w:numPr>
        <w:ilvl w:val="1"/>
      </w:numPr>
      <w:outlineLvl w:val="1"/>
    </w:pPr>
    <w:rPr>
      <w:sz w:val="28"/>
    </w:rPr>
  </w:style>
  <w:style w:type="paragraph" w:customStyle="1" w:styleId="AHeading3">
    <w:name w:val="AHeading 3"/>
    <w:basedOn w:val="AHeading2"/>
    <w:next w:val="BodyText"/>
    <w:uiPriority w:val="4"/>
    <w:qFormat/>
    <w:rsid w:val="00BF42EB"/>
    <w:pPr>
      <w:numPr>
        <w:ilvl w:val="2"/>
      </w:numPr>
      <w:outlineLvl w:val="2"/>
    </w:pPr>
    <w:rPr>
      <w:sz w:val="26"/>
    </w:rPr>
  </w:style>
  <w:style w:type="paragraph" w:customStyle="1" w:styleId="AHeading4">
    <w:name w:val="AHeading 4"/>
    <w:basedOn w:val="AHeading3"/>
    <w:next w:val="BodyText"/>
    <w:uiPriority w:val="4"/>
    <w:qFormat/>
    <w:rsid w:val="00BF42EB"/>
    <w:pPr>
      <w:numPr>
        <w:ilvl w:val="3"/>
      </w:numPr>
      <w:outlineLvl w:val="3"/>
    </w:pPr>
    <w:rPr>
      <w:sz w:val="24"/>
    </w:rPr>
  </w:style>
  <w:style w:type="paragraph" w:styleId="BalloonText">
    <w:name w:val="Balloon Text"/>
    <w:basedOn w:val="Normal"/>
    <w:link w:val="BalloonTextChar"/>
    <w:uiPriority w:val="59"/>
    <w:semiHidden/>
    <w:rsid w:val="00DC2318"/>
    <w:rPr>
      <w:rFonts w:ascii="Tahoma" w:hAnsi="Tahoma" w:cs="Tahoma"/>
      <w:sz w:val="16"/>
      <w:szCs w:val="16"/>
    </w:rPr>
  </w:style>
  <w:style w:type="character" w:customStyle="1" w:styleId="BalloonTextChar">
    <w:name w:val="Balloon Text Char"/>
    <w:basedOn w:val="DefaultParagraphFont"/>
    <w:link w:val="BalloonText"/>
    <w:uiPriority w:val="59"/>
    <w:semiHidden/>
    <w:rsid w:val="00FD67F0"/>
    <w:rPr>
      <w:rFonts w:ascii="Tahoma" w:eastAsia="Times New Roman" w:hAnsi="Tahoma" w:cs="Tahoma"/>
      <w:sz w:val="16"/>
      <w:szCs w:val="16"/>
      <w:lang w:val="en-GB" w:eastAsia="en-US"/>
    </w:rPr>
  </w:style>
  <w:style w:type="paragraph" w:styleId="Caption">
    <w:name w:val="caption"/>
    <w:basedOn w:val="Normal"/>
    <w:next w:val="BodyText"/>
    <w:uiPriority w:val="29"/>
    <w:semiHidden/>
    <w:rsid w:val="00DC2318"/>
    <w:pPr>
      <w:spacing w:before="120" w:after="240"/>
      <w:ind w:left="2126" w:right="850" w:hanging="1276"/>
    </w:pPr>
    <w:rPr>
      <w:b/>
      <w:szCs w:val="20"/>
    </w:rPr>
  </w:style>
  <w:style w:type="paragraph" w:customStyle="1" w:styleId="ContentsHeading">
    <w:name w:val="Contents Heading"/>
    <w:basedOn w:val="Normal"/>
    <w:uiPriority w:val="39"/>
    <w:semiHidden/>
    <w:qFormat/>
    <w:rsid w:val="00DC2318"/>
    <w:pPr>
      <w:keepNext/>
      <w:pageBreakBefore/>
      <w:spacing w:after="240"/>
      <w:outlineLvl w:val="0"/>
    </w:pPr>
    <w:rPr>
      <w:rFonts w:ascii="Arial Bold" w:hAnsi="Arial Bold"/>
      <w:b/>
      <w:kern w:val="28"/>
      <w:sz w:val="30"/>
      <w:szCs w:val="20"/>
    </w:rPr>
  </w:style>
  <w:style w:type="paragraph" w:customStyle="1" w:styleId="Equations">
    <w:name w:val="Equations"/>
    <w:basedOn w:val="BodyText"/>
    <w:uiPriority w:val="29"/>
    <w:semiHidden/>
    <w:qFormat/>
    <w:rsid w:val="00DC2318"/>
    <w:pPr>
      <w:spacing w:before="60" w:after="60"/>
    </w:pPr>
  </w:style>
  <w:style w:type="paragraph" w:customStyle="1" w:styleId="FigureText">
    <w:name w:val="Figure Text"/>
    <w:basedOn w:val="Normal"/>
    <w:next w:val="Caption"/>
    <w:uiPriority w:val="17"/>
    <w:qFormat/>
    <w:rsid w:val="007C473A"/>
    <w:pPr>
      <w:spacing w:before="360"/>
      <w:jc w:val="center"/>
    </w:pPr>
  </w:style>
  <w:style w:type="paragraph" w:styleId="Footer">
    <w:name w:val="footer"/>
    <w:basedOn w:val="Normal"/>
    <w:link w:val="FooterChar"/>
    <w:uiPriority w:val="29"/>
    <w:semiHidden/>
    <w:rsid w:val="00303A80"/>
    <w:pPr>
      <w:jc w:val="left"/>
    </w:pPr>
    <w:rPr>
      <w:sz w:val="18"/>
    </w:rPr>
  </w:style>
  <w:style w:type="character" w:customStyle="1" w:styleId="FooterChar">
    <w:name w:val="Footer Char"/>
    <w:basedOn w:val="DefaultParagraphFont"/>
    <w:link w:val="Footer"/>
    <w:uiPriority w:val="29"/>
    <w:semiHidden/>
    <w:rsid w:val="00303A80"/>
    <w:rPr>
      <w:rFonts w:ascii="Arial" w:eastAsia="Times New Roman" w:hAnsi="Arial" w:cs="Arial"/>
      <w:sz w:val="18"/>
      <w:szCs w:val="24"/>
      <w:lang w:val="en-GB" w:eastAsia="en-US"/>
    </w:rPr>
  </w:style>
  <w:style w:type="paragraph" w:customStyle="1" w:styleId="FrontPage">
    <w:name w:val="Front Page"/>
    <w:basedOn w:val="Normal"/>
    <w:rsid w:val="00DC2318"/>
    <w:pPr>
      <w:jc w:val="center"/>
    </w:pPr>
    <w:rPr>
      <w:b/>
    </w:rPr>
  </w:style>
  <w:style w:type="paragraph" w:styleId="Header">
    <w:name w:val="header"/>
    <w:aliases w:val="Headerleft,left header"/>
    <w:basedOn w:val="Normal"/>
    <w:link w:val="HeaderChar"/>
    <w:semiHidden/>
    <w:rsid w:val="00303A80"/>
    <w:pPr>
      <w:jc w:val="left"/>
    </w:pPr>
    <w:rPr>
      <w:sz w:val="18"/>
    </w:rPr>
  </w:style>
  <w:style w:type="character" w:customStyle="1" w:styleId="HeaderChar">
    <w:name w:val="Header Char"/>
    <w:aliases w:val="Headerleft Char,left header Char"/>
    <w:basedOn w:val="DefaultParagraphFont"/>
    <w:link w:val="Header"/>
    <w:uiPriority w:val="29"/>
    <w:semiHidden/>
    <w:rsid w:val="002F61EB"/>
    <w:rPr>
      <w:rFonts w:ascii="Arial" w:eastAsia="Times New Roman" w:hAnsi="Arial" w:cs="Arial"/>
      <w:sz w:val="18"/>
      <w:szCs w:val="24"/>
      <w:lang w:eastAsia="en-US"/>
    </w:rPr>
  </w:style>
  <w:style w:type="character" w:customStyle="1" w:styleId="Heading1Char">
    <w:name w:val="Heading 1 Char"/>
    <w:basedOn w:val="DefaultParagraphFont"/>
    <w:link w:val="Heading1"/>
    <w:uiPriority w:val="2"/>
    <w:rsid w:val="00BF42EB"/>
    <w:rPr>
      <w:rFonts w:ascii="Arial" w:eastAsia="Times New Roman" w:hAnsi="Arial" w:cs="Arial"/>
      <w:b/>
      <w:bCs/>
      <w:kern w:val="32"/>
      <w:sz w:val="30"/>
      <w:szCs w:val="32"/>
      <w:lang w:eastAsia="en-US"/>
    </w:rPr>
  </w:style>
  <w:style w:type="character" w:customStyle="1" w:styleId="Heading2Char">
    <w:name w:val="Heading 2 Char"/>
    <w:aliases w:val="(1.5 cm) Cumulus Char,h2 Char,Main Side Heading Char"/>
    <w:basedOn w:val="DefaultParagraphFont"/>
    <w:link w:val="Heading2"/>
    <w:rsid w:val="00BF42EB"/>
    <w:rPr>
      <w:rFonts w:ascii="Arial" w:eastAsia="Times New Roman" w:hAnsi="Arial" w:cs="Arial"/>
      <w:b/>
      <w:iCs/>
      <w:kern w:val="32"/>
      <w:sz w:val="28"/>
      <w:szCs w:val="28"/>
      <w:lang w:eastAsia="en-US"/>
    </w:rPr>
  </w:style>
  <w:style w:type="character" w:customStyle="1" w:styleId="Heading3Char">
    <w:name w:val="Heading 3 Char"/>
    <w:aliases w:val="(2.0 cm) Cumulus Char,h3 Char,Side Heading Char,Para3 Char,3 Char,sub-sub Char,Heading 3 Char Char Char Char Char1,Heading 3 Char Char Char Char Char Char,Heading 3 Char Char Char Char1,Heading 3dsg Char,Heading 3- Char,Heading 3DSG Char"/>
    <w:basedOn w:val="DefaultParagraphFont"/>
    <w:link w:val="Heading3"/>
    <w:rsid w:val="00BF42EB"/>
    <w:rPr>
      <w:rFonts w:ascii="Arial" w:eastAsia="Times New Roman" w:hAnsi="Arial" w:cs="Arial"/>
      <w:b/>
      <w:bCs/>
      <w:iCs/>
      <w:kern w:val="32"/>
      <w:sz w:val="26"/>
      <w:szCs w:val="26"/>
      <w:lang w:eastAsia="en-US"/>
    </w:rPr>
  </w:style>
  <w:style w:type="character" w:customStyle="1" w:styleId="Heading4Char">
    <w:name w:val="Heading 4 Char"/>
    <w:aliases w:val="headhbk Char,(2.5 cm) Cumulus Char,h4 Char,Heading 4dsg Char,Heading 4- Char,Heading 4DSG Char"/>
    <w:basedOn w:val="DefaultParagraphFont"/>
    <w:link w:val="Heading4"/>
    <w:rsid w:val="00BF42EB"/>
    <w:rPr>
      <w:rFonts w:ascii="Arial" w:eastAsia="Times New Roman" w:hAnsi="Arial" w:cs="Arial"/>
      <w:b/>
      <w:iCs/>
      <w:kern w:val="32"/>
      <w:sz w:val="24"/>
      <w:szCs w:val="28"/>
      <w:lang w:eastAsia="en-US"/>
    </w:rPr>
  </w:style>
  <w:style w:type="character" w:customStyle="1" w:styleId="Heading5Char">
    <w:name w:val="Heading 5 Char"/>
    <w:basedOn w:val="DefaultParagraphFont"/>
    <w:link w:val="Heading5"/>
    <w:uiPriority w:val="2"/>
    <w:rsid w:val="00BF42EB"/>
    <w:rPr>
      <w:rFonts w:ascii="Arial" w:eastAsia="Times New Roman" w:hAnsi="Arial" w:cs="Arial"/>
      <w:b/>
      <w:bCs/>
      <w:kern w:val="32"/>
      <w:szCs w:val="26"/>
      <w:lang w:eastAsia="en-US"/>
    </w:rPr>
  </w:style>
  <w:style w:type="character" w:styleId="Hyperlink">
    <w:name w:val="Hyperlink"/>
    <w:basedOn w:val="DefaultParagraphFont"/>
    <w:uiPriority w:val="99"/>
    <w:rsid w:val="00DC2318"/>
    <w:rPr>
      <w:color w:val="0000FF"/>
      <w:u w:val="single"/>
    </w:rPr>
  </w:style>
  <w:style w:type="paragraph" w:customStyle="1" w:styleId="ListAlphaIndent">
    <w:name w:val="List Alpha Indent"/>
    <w:basedOn w:val="Normal"/>
    <w:uiPriority w:val="11"/>
    <w:qFormat/>
    <w:rsid w:val="00BF42EB"/>
    <w:pPr>
      <w:numPr>
        <w:numId w:val="1"/>
      </w:numPr>
      <w:spacing w:before="60" w:after="60"/>
    </w:pPr>
  </w:style>
  <w:style w:type="paragraph" w:customStyle="1" w:styleId="ListAlphaLeft">
    <w:name w:val="List Alpha Left"/>
    <w:basedOn w:val="Normal"/>
    <w:uiPriority w:val="10"/>
    <w:qFormat/>
    <w:rsid w:val="00674E0D"/>
    <w:pPr>
      <w:numPr>
        <w:numId w:val="12"/>
      </w:numPr>
      <w:spacing w:before="60" w:after="60"/>
    </w:pPr>
  </w:style>
  <w:style w:type="paragraph" w:customStyle="1" w:styleId="ListBulletsIndent">
    <w:name w:val="List Bullets Indent"/>
    <w:basedOn w:val="Normal"/>
    <w:uiPriority w:val="8"/>
    <w:qFormat/>
    <w:rsid w:val="00BF42EB"/>
    <w:pPr>
      <w:numPr>
        <w:numId w:val="3"/>
      </w:numPr>
      <w:spacing w:before="60" w:after="60"/>
    </w:pPr>
  </w:style>
  <w:style w:type="paragraph" w:customStyle="1" w:styleId="ListBulletsLeft">
    <w:name w:val="List Bullets Left"/>
    <w:basedOn w:val="Normal"/>
    <w:uiPriority w:val="7"/>
    <w:qFormat/>
    <w:rsid w:val="00674E0D"/>
    <w:pPr>
      <w:numPr>
        <w:numId w:val="13"/>
      </w:numPr>
      <w:spacing w:before="60" w:after="60"/>
    </w:pPr>
  </w:style>
  <w:style w:type="paragraph" w:customStyle="1" w:styleId="ListforReferences">
    <w:name w:val="List for References"/>
    <w:basedOn w:val="Normal"/>
    <w:uiPriority w:val="16"/>
    <w:qFormat/>
    <w:rsid w:val="00BF42EB"/>
    <w:pPr>
      <w:numPr>
        <w:numId w:val="10"/>
      </w:numPr>
      <w:spacing w:before="120" w:after="120"/>
    </w:pPr>
  </w:style>
  <w:style w:type="paragraph" w:customStyle="1" w:styleId="ListHeading">
    <w:name w:val="List Heading"/>
    <w:basedOn w:val="Normal"/>
    <w:next w:val="Normal"/>
    <w:uiPriority w:val="39"/>
    <w:semiHidden/>
    <w:rsid w:val="00DC2318"/>
    <w:pPr>
      <w:keepNext/>
      <w:pageBreakBefore/>
      <w:spacing w:after="240"/>
      <w:outlineLvl w:val="0"/>
    </w:pPr>
    <w:rPr>
      <w:rFonts w:ascii="Arial Bold" w:hAnsi="Arial Bold"/>
      <w:b/>
      <w:caps/>
      <w:kern w:val="28"/>
      <w:sz w:val="30"/>
      <w:szCs w:val="20"/>
    </w:rPr>
  </w:style>
  <w:style w:type="paragraph" w:customStyle="1" w:styleId="ListNumbersIndent">
    <w:name w:val="List Numbers Indent"/>
    <w:basedOn w:val="Normal"/>
    <w:uiPriority w:val="14"/>
    <w:qFormat/>
    <w:rsid w:val="002F63D5"/>
    <w:pPr>
      <w:numPr>
        <w:numId w:val="5"/>
      </w:numPr>
      <w:spacing w:before="60" w:after="60"/>
    </w:pPr>
  </w:style>
  <w:style w:type="paragraph" w:customStyle="1" w:styleId="ListNumbersLeft">
    <w:name w:val="List Numbers Left"/>
    <w:basedOn w:val="Normal"/>
    <w:uiPriority w:val="13"/>
    <w:qFormat/>
    <w:rsid w:val="00674E0D"/>
    <w:pPr>
      <w:numPr>
        <w:numId w:val="11"/>
      </w:numPr>
      <w:spacing w:before="60" w:after="60"/>
    </w:pPr>
  </w:style>
  <w:style w:type="paragraph" w:styleId="ListParagraph">
    <w:name w:val="List Paragraph"/>
    <w:basedOn w:val="Normal"/>
    <w:uiPriority w:val="59"/>
    <w:semiHidden/>
    <w:qFormat/>
    <w:rsid w:val="00DC2318"/>
    <w:pPr>
      <w:ind w:left="425" w:hanging="425"/>
      <w:contextualSpacing/>
    </w:pPr>
  </w:style>
  <w:style w:type="paragraph" w:customStyle="1" w:styleId="nHeading1">
    <w:name w:val="nHeading 1"/>
    <w:basedOn w:val="Normal"/>
    <w:next w:val="BodyText"/>
    <w:uiPriority w:val="3"/>
    <w:qFormat/>
    <w:rsid w:val="00BF42EB"/>
    <w:pPr>
      <w:keepNext/>
      <w:pageBreakBefore/>
      <w:numPr>
        <w:numId w:val="8"/>
      </w:numPr>
      <w:spacing w:before="240" w:after="120"/>
      <w:jc w:val="left"/>
      <w:outlineLvl w:val="0"/>
    </w:pPr>
    <w:rPr>
      <w:b/>
      <w:sz w:val="30"/>
    </w:rPr>
  </w:style>
  <w:style w:type="character" w:styleId="PageNumber">
    <w:name w:val="page number"/>
    <w:basedOn w:val="DefaultParagraphFont"/>
    <w:uiPriority w:val="29"/>
    <w:semiHidden/>
    <w:rsid w:val="00DC2318"/>
  </w:style>
  <w:style w:type="paragraph" w:customStyle="1" w:styleId="ProgramCode">
    <w:name w:val="Program Code"/>
    <w:basedOn w:val="Normal"/>
    <w:uiPriority w:val="24"/>
    <w:qFormat/>
    <w:rsid w:val="00BF42EB"/>
    <w:rPr>
      <w:rFonts w:ascii="Courier New" w:hAnsi="Courier New"/>
    </w:rPr>
  </w:style>
  <w:style w:type="paragraph" w:customStyle="1" w:styleId="ProjectPage">
    <w:name w:val="Project Page"/>
    <w:basedOn w:val="Normal"/>
    <w:uiPriority w:val="59"/>
    <w:semiHidden/>
    <w:rsid w:val="00DC2318"/>
    <w:pPr>
      <w:spacing w:before="80" w:after="80"/>
      <w:ind w:right="299"/>
    </w:pPr>
    <w:rPr>
      <w:rFonts w:cs="Times New Roman"/>
      <w:noProof/>
      <w:szCs w:val="20"/>
    </w:rPr>
  </w:style>
  <w:style w:type="paragraph" w:customStyle="1" w:styleId="TableEndSpacing">
    <w:name w:val="Table End Spacing"/>
    <w:basedOn w:val="Normal"/>
    <w:uiPriority w:val="23"/>
    <w:qFormat/>
    <w:rsid w:val="00674E0D"/>
    <w:rPr>
      <w:sz w:val="14"/>
    </w:rPr>
  </w:style>
  <w:style w:type="table" w:styleId="TableGrid">
    <w:name w:val="Table Grid"/>
    <w:basedOn w:val="TableNormal"/>
    <w:rsid w:val="00DC2318"/>
    <w:pPr>
      <w:spacing w:after="0" w:line="240" w:lineRule="auto"/>
      <w:jc w:val="both"/>
    </w:pPr>
    <w:rPr>
      <w:rFonts w:ascii="Arial" w:eastAsia="Times New Roman" w:hAnsi="Arial"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uiPriority w:val="18"/>
    <w:qFormat/>
    <w:rsid w:val="00BF42EB"/>
    <w:pPr>
      <w:spacing w:before="60" w:after="60"/>
      <w:jc w:val="center"/>
    </w:pPr>
    <w:rPr>
      <w:b/>
      <w:sz w:val="18"/>
    </w:rPr>
  </w:style>
  <w:style w:type="paragraph" w:customStyle="1" w:styleId="TableText">
    <w:name w:val="Table Text"/>
    <w:basedOn w:val="Normal"/>
    <w:uiPriority w:val="19"/>
    <w:qFormat/>
    <w:rsid w:val="00BF42EB"/>
    <w:pPr>
      <w:spacing w:before="60" w:after="60"/>
      <w:jc w:val="left"/>
    </w:pPr>
    <w:rPr>
      <w:sz w:val="18"/>
    </w:rPr>
  </w:style>
  <w:style w:type="paragraph" w:styleId="TableofFigures">
    <w:name w:val="table of figures"/>
    <w:basedOn w:val="Normal"/>
    <w:next w:val="Normal"/>
    <w:uiPriority w:val="99"/>
    <w:semiHidden/>
    <w:rsid w:val="00DC2318"/>
    <w:pPr>
      <w:tabs>
        <w:tab w:val="right" w:pos="9639"/>
      </w:tabs>
      <w:spacing w:before="120" w:after="120"/>
      <w:ind w:left="1276" w:right="425" w:hanging="1276"/>
    </w:pPr>
  </w:style>
  <w:style w:type="paragraph" w:styleId="TOC1">
    <w:name w:val="toc 1"/>
    <w:basedOn w:val="Normal"/>
    <w:next w:val="Normal"/>
    <w:uiPriority w:val="39"/>
    <w:rsid w:val="00DC2318"/>
    <w:pPr>
      <w:tabs>
        <w:tab w:val="right" w:pos="9639"/>
      </w:tabs>
      <w:spacing w:before="120"/>
      <w:ind w:left="567" w:right="425" w:hanging="567"/>
    </w:pPr>
    <w:rPr>
      <w:b/>
    </w:rPr>
  </w:style>
  <w:style w:type="paragraph" w:styleId="TOC2">
    <w:name w:val="toc 2"/>
    <w:basedOn w:val="Normal"/>
    <w:next w:val="Normal"/>
    <w:uiPriority w:val="39"/>
    <w:rsid w:val="00DC2318"/>
    <w:pPr>
      <w:tabs>
        <w:tab w:val="right" w:pos="9639"/>
      </w:tabs>
      <w:ind w:left="851" w:right="425" w:hanging="851"/>
      <w:jc w:val="left"/>
    </w:pPr>
    <w:rPr>
      <w:szCs w:val="20"/>
    </w:rPr>
  </w:style>
  <w:style w:type="paragraph" w:styleId="TOC3">
    <w:name w:val="toc 3"/>
    <w:basedOn w:val="Normal"/>
    <w:next w:val="Normal"/>
    <w:uiPriority w:val="39"/>
    <w:rsid w:val="00DC2318"/>
    <w:pPr>
      <w:tabs>
        <w:tab w:val="right" w:pos="9639"/>
      </w:tabs>
      <w:ind w:left="1134" w:right="425" w:hanging="1134"/>
      <w:jc w:val="left"/>
    </w:pPr>
    <w:rPr>
      <w:szCs w:val="20"/>
    </w:rPr>
  </w:style>
  <w:style w:type="paragraph" w:styleId="TOC4">
    <w:name w:val="toc 4"/>
    <w:basedOn w:val="Normal"/>
    <w:next w:val="Normal"/>
    <w:uiPriority w:val="39"/>
    <w:semiHidden/>
    <w:rsid w:val="00DC2318"/>
    <w:pPr>
      <w:tabs>
        <w:tab w:val="right" w:pos="9639"/>
      </w:tabs>
      <w:ind w:left="1418" w:right="425" w:hanging="1418"/>
    </w:pPr>
  </w:style>
  <w:style w:type="paragraph" w:styleId="TOC5">
    <w:name w:val="toc 5"/>
    <w:basedOn w:val="Normal"/>
    <w:next w:val="Normal"/>
    <w:uiPriority w:val="39"/>
    <w:semiHidden/>
    <w:rsid w:val="00DC2318"/>
    <w:pPr>
      <w:tabs>
        <w:tab w:val="right" w:pos="9639"/>
      </w:tabs>
      <w:ind w:left="1701" w:right="425" w:hanging="1701"/>
    </w:pPr>
  </w:style>
  <w:style w:type="paragraph" w:styleId="TOC6">
    <w:name w:val="toc 6"/>
    <w:basedOn w:val="Normal"/>
    <w:next w:val="Normal"/>
    <w:uiPriority w:val="39"/>
    <w:rsid w:val="00DC2318"/>
    <w:pPr>
      <w:tabs>
        <w:tab w:val="right" w:pos="9639"/>
      </w:tabs>
      <w:spacing w:before="120"/>
      <w:ind w:right="425"/>
      <w:jc w:val="left"/>
    </w:pPr>
    <w:rPr>
      <w:b/>
    </w:rPr>
  </w:style>
  <w:style w:type="paragraph" w:styleId="TOC7">
    <w:name w:val="toc 7"/>
    <w:basedOn w:val="Normal"/>
    <w:next w:val="Normal"/>
    <w:uiPriority w:val="39"/>
    <w:semiHidden/>
    <w:rsid w:val="00DC2318"/>
    <w:pPr>
      <w:tabs>
        <w:tab w:val="right" w:pos="9639"/>
      </w:tabs>
      <w:ind w:left="567" w:right="425"/>
      <w:jc w:val="left"/>
    </w:pPr>
  </w:style>
  <w:style w:type="paragraph" w:styleId="TOC8">
    <w:name w:val="toc 8"/>
    <w:basedOn w:val="Normal"/>
    <w:next w:val="Normal"/>
    <w:uiPriority w:val="39"/>
    <w:semiHidden/>
    <w:rsid w:val="00DC2318"/>
    <w:pPr>
      <w:tabs>
        <w:tab w:val="right" w:pos="9639"/>
      </w:tabs>
      <w:ind w:left="851" w:right="425"/>
      <w:jc w:val="left"/>
    </w:pPr>
    <w:rPr>
      <w:szCs w:val="20"/>
    </w:rPr>
  </w:style>
  <w:style w:type="paragraph" w:styleId="TOC9">
    <w:name w:val="toc 9"/>
    <w:basedOn w:val="Normal"/>
    <w:next w:val="Normal"/>
    <w:uiPriority w:val="39"/>
    <w:rsid w:val="00DC2318"/>
    <w:pPr>
      <w:tabs>
        <w:tab w:val="right" w:pos="9639"/>
      </w:tabs>
      <w:spacing w:before="120"/>
      <w:ind w:left="1701" w:right="425" w:hanging="1701"/>
      <w:jc w:val="left"/>
    </w:pPr>
    <w:rPr>
      <w:b/>
    </w:rPr>
  </w:style>
  <w:style w:type="paragraph" w:customStyle="1" w:styleId="ListBulletsSpecial">
    <w:name w:val="List Bullets Special"/>
    <w:basedOn w:val="Normal"/>
    <w:uiPriority w:val="9"/>
    <w:qFormat/>
    <w:rsid w:val="002B43DB"/>
    <w:pPr>
      <w:numPr>
        <w:numId w:val="4"/>
      </w:numPr>
      <w:spacing w:before="60" w:after="60"/>
      <w:jc w:val="left"/>
    </w:pPr>
    <w:rPr>
      <w:rFonts w:cs="Times New Roman"/>
    </w:rPr>
  </w:style>
  <w:style w:type="paragraph" w:customStyle="1" w:styleId="ListNumbersSpecial">
    <w:name w:val="List Numbers Special"/>
    <w:basedOn w:val="Normal"/>
    <w:uiPriority w:val="15"/>
    <w:qFormat/>
    <w:rsid w:val="00BF42EB"/>
    <w:pPr>
      <w:numPr>
        <w:numId w:val="6"/>
      </w:numPr>
      <w:spacing w:before="60" w:after="60"/>
      <w:jc w:val="left"/>
    </w:pPr>
    <w:rPr>
      <w:rFonts w:cs="Times New Roman"/>
    </w:rPr>
  </w:style>
  <w:style w:type="paragraph" w:customStyle="1" w:styleId="ListAlphaSpecial">
    <w:name w:val="List Alpha Special"/>
    <w:basedOn w:val="Normal"/>
    <w:uiPriority w:val="12"/>
    <w:qFormat/>
    <w:rsid w:val="002B43DB"/>
    <w:pPr>
      <w:numPr>
        <w:numId w:val="2"/>
      </w:numPr>
      <w:spacing w:before="60" w:after="60"/>
      <w:jc w:val="left"/>
    </w:pPr>
    <w:rPr>
      <w:rFonts w:cs="Times New Roman"/>
    </w:rPr>
  </w:style>
  <w:style w:type="paragraph" w:customStyle="1" w:styleId="HeaderHeading">
    <w:name w:val="Header Heading"/>
    <w:basedOn w:val="Header"/>
    <w:uiPriority w:val="29"/>
    <w:semiHidden/>
    <w:qFormat/>
    <w:rsid w:val="00D3573E"/>
    <w:pPr>
      <w:spacing w:after="200"/>
      <w:ind w:right="-45"/>
      <w:jc w:val="right"/>
    </w:pPr>
    <w:rPr>
      <w:rFonts w:ascii="Arial Bold" w:hAnsi="Arial Bold"/>
      <w:b/>
      <w:caps/>
      <w:sz w:val="22"/>
      <w:szCs w:val="22"/>
    </w:rPr>
  </w:style>
  <w:style w:type="paragraph" w:styleId="Bibliography">
    <w:name w:val="Bibliography"/>
    <w:basedOn w:val="BodyText"/>
    <w:uiPriority w:val="16"/>
    <w:qFormat/>
    <w:rsid w:val="00BF42EB"/>
  </w:style>
  <w:style w:type="paragraph" w:customStyle="1" w:styleId="Copyright">
    <w:name w:val="Copyright"/>
    <w:basedOn w:val="Normal"/>
    <w:uiPriority w:val="39"/>
    <w:semiHidden/>
    <w:qFormat/>
    <w:rsid w:val="00B20647"/>
    <w:pPr>
      <w:spacing w:before="60" w:after="120"/>
    </w:pPr>
    <w:rPr>
      <w:rFonts w:cs="Times New Roman"/>
      <w:sz w:val="18"/>
    </w:rPr>
  </w:style>
  <w:style w:type="paragraph" w:customStyle="1" w:styleId="TableNumbersList">
    <w:name w:val="Table Numbers List"/>
    <w:basedOn w:val="ListNumbersLeft"/>
    <w:uiPriority w:val="22"/>
    <w:qFormat/>
    <w:rsid w:val="0034545C"/>
    <w:pPr>
      <w:numPr>
        <w:numId w:val="14"/>
      </w:numPr>
      <w:jc w:val="left"/>
    </w:pPr>
    <w:rPr>
      <w:sz w:val="18"/>
    </w:rPr>
  </w:style>
  <w:style w:type="paragraph" w:customStyle="1" w:styleId="TableAlphaList">
    <w:name w:val="Table Alpha List"/>
    <w:basedOn w:val="ListAlphaLeft"/>
    <w:uiPriority w:val="21"/>
    <w:qFormat/>
    <w:rsid w:val="0034545C"/>
    <w:pPr>
      <w:numPr>
        <w:numId w:val="15"/>
      </w:numPr>
      <w:jc w:val="left"/>
    </w:pPr>
    <w:rPr>
      <w:sz w:val="18"/>
    </w:rPr>
  </w:style>
  <w:style w:type="paragraph" w:customStyle="1" w:styleId="TableBulletsList">
    <w:name w:val="Table Bullets List"/>
    <w:basedOn w:val="ListBulletsLeft"/>
    <w:uiPriority w:val="20"/>
    <w:qFormat/>
    <w:rsid w:val="0034545C"/>
    <w:pPr>
      <w:numPr>
        <w:numId w:val="16"/>
      </w:numPr>
      <w:jc w:val="left"/>
    </w:pPr>
    <w:rPr>
      <w:sz w:val="18"/>
    </w:rPr>
  </w:style>
  <w:style w:type="table" w:customStyle="1" w:styleId="CSIR">
    <w:name w:val="CSIR"/>
    <w:basedOn w:val="TableNormal"/>
    <w:uiPriority w:val="99"/>
    <w:rsid w:val="004B3286"/>
    <w:pPr>
      <w:spacing w:after="0" w:line="240" w:lineRule="auto"/>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8"/>
      </w:rPr>
    </w:tblStylePr>
  </w:style>
  <w:style w:type="paragraph" w:customStyle="1" w:styleId="DistributionListHeading">
    <w:name w:val="Distribution List Heading"/>
    <w:basedOn w:val="Normal"/>
    <w:uiPriority w:val="39"/>
    <w:semiHidden/>
    <w:rsid w:val="00DF2C7B"/>
    <w:pPr>
      <w:keepNext/>
      <w:spacing w:before="60" w:after="60"/>
      <w:jc w:val="center"/>
    </w:pPr>
    <w:rPr>
      <w:rFonts w:ascii="Arial Bold" w:hAnsi="Arial Bold"/>
      <w:b/>
      <w:caps/>
      <w:sz w:val="22"/>
    </w:rPr>
  </w:style>
  <w:style w:type="paragraph" w:customStyle="1" w:styleId="TableTextKeepWithNext">
    <w:name w:val="Table Text Keep With Next"/>
    <w:basedOn w:val="TableText"/>
    <w:uiPriority w:val="19"/>
    <w:semiHidden/>
    <w:qFormat/>
    <w:rsid w:val="00C72483"/>
    <w:pPr>
      <w:keepNext/>
    </w:pPr>
  </w:style>
  <w:style w:type="paragraph" w:customStyle="1" w:styleId="ApprovalPageHeading">
    <w:name w:val="Approval Page Heading"/>
    <w:basedOn w:val="Normal"/>
    <w:uiPriority w:val="39"/>
    <w:semiHidden/>
    <w:rsid w:val="00DF2C7B"/>
    <w:pPr>
      <w:spacing w:before="60" w:after="60"/>
      <w:jc w:val="center"/>
    </w:pPr>
    <w:rPr>
      <w:rFonts w:ascii="Arial Bold" w:hAnsi="Arial Bold"/>
      <w:b/>
      <w:caps/>
      <w:sz w:val="22"/>
    </w:rPr>
  </w:style>
  <w:style w:type="paragraph" w:customStyle="1" w:styleId="HistoryPageHeading">
    <w:name w:val="History Page Heading"/>
    <w:basedOn w:val="Normal"/>
    <w:uiPriority w:val="39"/>
    <w:semiHidden/>
    <w:qFormat/>
    <w:rsid w:val="00DF2C7B"/>
    <w:pPr>
      <w:keepNext/>
      <w:pageBreakBefore/>
      <w:spacing w:before="60" w:after="60"/>
      <w:jc w:val="center"/>
      <w:outlineLvl w:val="0"/>
    </w:pPr>
    <w:rPr>
      <w:rFonts w:ascii="Arial Bold" w:hAnsi="Arial Bold"/>
      <w:b/>
      <w:caps/>
      <w:kern w:val="28"/>
      <w:sz w:val="24"/>
      <w:szCs w:val="20"/>
    </w:rPr>
  </w:style>
  <w:style w:type="paragraph" w:customStyle="1" w:styleId="ChangeHistoryHeading">
    <w:name w:val="Change History Heading"/>
    <w:basedOn w:val="Normal"/>
    <w:uiPriority w:val="39"/>
    <w:semiHidden/>
    <w:rsid w:val="00DF2C7B"/>
    <w:pPr>
      <w:spacing w:before="60" w:after="60"/>
      <w:jc w:val="center"/>
    </w:pPr>
    <w:rPr>
      <w:rFonts w:ascii="Arial Bold" w:hAnsi="Arial Bold" w:cs="Times New Roman"/>
      <w:b/>
      <w:caps/>
      <w:sz w:val="22"/>
      <w:szCs w:val="20"/>
    </w:rPr>
  </w:style>
  <w:style w:type="paragraph" w:customStyle="1" w:styleId="ExecutiveSummaryHeading">
    <w:name w:val="Executive Summary Heading"/>
    <w:basedOn w:val="Normal"/>
    <w:uiPriority w:val="39"/>
    <w:semiHidden/>
    <w:rsid w:val="00DF2C7B"/>
    <w:pPr>
      <w:spacing w:before="60" w:after="60"/>
      <w:jc w:val="center"/>
    </w:pPr>
    <w:rPr>
      <w:b/>
      <w:caps/>
      <w:sz w:val="22"/>
    </w:rPr>
  </w:style>
  <w:style w:type="paragraph" w:customStyle="1" w:styleId="NormalParagraph">
    <w:name w:val="Normal Paragraph"/>
    <w:basedOn w:val="Normal"/>
    <w:next w:val="aIndent"/>
    <w:link w:val="NormalParagraphCharChar"/>
    <w:rsid w:val="005B336C"/>
    <w:pPr>
      <w:widowControl w:val="0"/>
      <w:numPr>
        <w:numId w:val="17"/>
      </w:numPr>
      <w:tabs>
        <w:tab w:val="left" w:pos="1701"/>
      </w:tabs>
      <w:spacing w:before="120" w:after="160"/>
      <w:outlineLvl w:val="0"/>
    </w:pPr>
    <w:rPr>
      <w:szCs w:val="22"/>
      <w:lang w:eastAsia="en-GB"/>
    </w:rPr>
  </w:style>
  <w:style w:type="paragraph" w:customStyle="1" w:styleId="aIndent">
    <w:name w:val="a. Indent"/>
    <w:basedOn w:val="NormalParagraph"/>
    <w:link w:val="aIndentCharChar"/>
    <w:rsid w:val="005B336C"/>
    <w:pPr>
      <w:numPr>
        <w:ilvl w:val="1"/>
      </w:numPr>
      <w:tabs>
        <w:tab w:val="clear" w:pos="567"/>
        <w:tab w:val="clear" w:pos="1701"/>
        <w:tab w:val="left" w:pos="2268"/>
      </w:tabs>
      <w:ind w:left="851" w:hanging="426"/>
      <w:outlineLvl w:val="1"/>
    </w:pPr>
    <w:rPr>
      <w:lang w:eastAsia="en-US"/>
    </w:rPr>
  </w:style>
  <w:style w:type="character" w:customStyle="1" w:styleId="NormalParagraphCharChar">
    <w:name w:val="Normal Paragraph Char Char"/>
    <w:link w:val="NormalParagraph"/>
    <w:rsid w:val="005B336C"/>
    <w:rPr>
      <w:rFonts w:ascii="Arial" w:eastAsia="Times New Roman" w:hAnsi="Arial" w:cs="Arial"/>
      <w:sz w:val="20"/>
      <w:lang w:eastAsia="en-GB"/>
    </w:rPr>
  </w:style>
  <w:style w:type="paragraph" w:customStyle="1" w:styleId="Bullet">
    <w:name w:val="Bullet"/>
    <w:basedOn w:val="NormalParagraph"/>
    <w:rsid w:val="005B336C"/>
    <w:pPr>
      <w:numPr>
        <w:ilvl w:val="3"/>
      </w:numPr>
      <w:tabs>
        <w:tab w:val="clear" w:pos="567"/>
        <w:tab w:val="clear" w:pos="1701"/>
        <w:tab w:val="left" w:pos="3402"/>
      </w:tabs>
      <w:ind w:left="0" w:firstLine="0"/>
      <w:outlineLvl w:val="3"/>
    </w:pPr>
  </w:style>
  <w:style w:type="paragraph" w:customStyle="1" w:styleId="iIndent">
    <w:name w:val="i. Indent"/>
    <w:basedOn w:val="aIndent"/>
    <w:link w:val="iIndentCharChar"/>
    <w:rsid w:val="005B336C"/>
    <w:pPr>
      <w:numPr>
        <w:ilvl w:val="2"/>
      </w:numPr>
      <w:tabs>
        <w:tab w:val="clear" w:pos="567"/>
        <w:tab w:val="clear" w:pos="2268"/>
        <w:tab w:val="left" w:pos="2835"/>
      </w:tabs>
      <w:ind w:left="1276" w:hanging="425"/>
      <w:outlineLvl w:val="2"/>
    </w:pPr>
  </w:style>
  <w:style w:type="character" w:customStyle="1" w:styleId="Heading6Char">
    <w:name w:val="Heading 6 Char"/>
    <w:aliases w:val="1.3.2.1.1.1  Heading 6 Char"/>
    <w:basedOn w:val="DefaultParagraphFont"/>
    <w:link w:val="Heading6"/>
    <w:uiPriority w:val="39"/>
    <w:semiHidden/>
    <w:rsid w:val="005A4DE5"/>
    <w:rPr>
      <w:rFonts w:ascii="Arial Bold" w:eastAsiaTheme="majorEastAsia" w:hAnsi="Arial Bold" w:cstheme="majorBidi"/>
      <w:b/>
      <w:iCs/>
      <w:lang w:eastAsia="en-GB"/>
    </w:rPr>
  </w:style>
  <w:style w:type="character" w:customStyle="1" w:styleId="Heading7Char">
    <w:name w:val="Heading 7 Char"/>
    <w:basedOn w:val="DefaultParagraphFont"/>
    <w:link w:val="Heading7"/>
    <w:uiPriority w:val="39"/>
    <w:semiHidden/>
    <w:rsid w:val="00E429A1"/>
    <w:rPr>
      <w:rFonts w:asciiTheme="majorHAnsi" w:eastAsiaTheme="majorEastAsia" w:hAnsiTheme="majorHAnsi" w:cstheme="majorBidi"/>
      <w:i/>
      <w:iCs/>
      <w:color w:val="404040" w:themeColor="text1" w:themeTint="BF"/>
      <w:sz w:val="20"/>
      <w:szCs w:val="24"/>
      <w:lang w:eastAsia="en-US"/>
    </w:rPr>
  </w:style>
  <w:style w:type="character" w:customStyle="1" w:styleId="Heading8Char">
    <w:name w:val="Heading 8 Char"/>
    <w:basedOn w:val="DefaultParagraphFont"/>
    <w:link w:val="Heading8"/>
    <w:uiPriority w:val="39"/>
    <w:semiHidden/>
    <w:rsid w:val="00E429A1"/>
    <w:rPr>
      <w:rFonts w:asciiTheme="majorHAnsi" w:eastAsiaTheme="majorEastAsia" w:hAnsiTheme="majorHAnsi" w:cstheme="majorBidi"/>
      <w:color w:val="404040" w:themeColor="text1" w:themeTint="BF"/>
      <w:sz w:val="20"/>
      <w:szCs w:val="20"/>
      <w:lang w:eastAsia="en-US"/>
    </w:rPr>
  </w:style>
  <w:style w:type="character" w:customStyle="1" w:styleId="aIndentCharChar">
    <w:name w:val="a. Indent Char Char"/>
    <w:link w:val="aIndent"/>
    <w:rsid w:val="00E429A1"/>
    <w:rPr>
      <w:rFonts w:ascii="Arial" w:eastAsia="Times New Roman" w:hAnsi="Arial" w:cs="Arial"/>
      <w:sz w:val="20"/>
      <w:lang w:eastAsia="en-US"/>
    </w:rPr>
  </w:style>
  <w:style w:type="paragraph" w:customStyle="1" w:styleId="TabletextCENTRE">
    <w:name w:val="Table text CENTRE"/>
    <w:basedOn w:val="Normal"/>
    <w:semiHidden/>
    <w:rsid w:val="00E429A1"/>
    <w:pPr>
      <w:widowControl w:val="0"/>
      <w:spacing w:before="60" w:after="60"/>
      <w:jc w:val="center"/>
    </w:pPr>
    <w:rPr>
      <w:rFonts w:cs="Tahoma"/>
      <w:szCs w:val="22"/>
      <w:lang w:eastAsia="en-GB"/>
    </w:rPr>
  </w:style>
  <w:style w:type="paragraph" w:customStyle="1" w:styleId="HEADERBOLDCENTRERED">
    <w:name w:val="HEADER BOLD CENTRERED"/>
    <w:basedOn w:val="Normal"/>
    <w:semiHidden/>
    <w:rsid w:val="00E429A1"/>
    <w:pPr>
      <w:widowControl w:val="0"/>
      <w:spacing w:before="240" w:after="120"/>
      <w:jc w:val="center"/>
    </w:pPr>
    <w:rPr>
      <w:rFonts w:cs="Times New Roman"/>
      <w:b/>
      <w:bCs/>
      <w:sz w:val="24"/>
      <w:szCs w:val="20"/>
      <w:lang w:eastAsia="en-GB"/>
    </w:rPr>
  </w:style>
  <w:style w:type="paragraph" w:customStyle="1" w:styleId="TABLEHEADING0">
    <w:name w:val="TABLE HEADING"/>
    <w:basedOn w:val="Normal"/>
    <w:semiHidden/>
    <w:rsid w:val="00E429A1"/>
    <w:pPr>
      <w:widowControl w:val="0"/>
      <w:spacing w:before="60" w:after="60"/>
      <w:jc w:val="center"/>
    </w:pPr>
    <w:rPr>
      <w:rFonts w:cs="Tahoma"/>
      <w:b/>
      <w:szCs w:val="22"/>
      <w:lang w:eastAsia="en-GB"/>
    </w:rPr>
  </w:style>
  <w:style w:type="character" w:customStyle="1" w:styleId="iIndentCharChar">
    <w:name w:val="i. Indent Char Char"/>
    <w:basedOn w:val="aIndentCharChar"/>
    <w:link w:val="iIndent"/>
    <w:rsid w:val="00E429A1"/>
    <w:rPr>
      <w:rFonts w:ascii="Arial" w:eastAsia="Times New Roman" w:hAnsi="Arial" w:cs="Arial"/>
      <w:sz w:val="20"/>
      <w:lang w:eastAsia="en-US"/>
    </w:rPr>
  </w:style>
  <w:style w:type="paragraph" w:customStyle="1" w:styleId="RedAllcaps">
    <w:name w:val="Red All caps"/>
    <w:basedOn w:val="Normal"/>
    <w:link w:val="RedAllcapsCharChar"/>
    <w:semiHidden/>
    <w:rsid w:val="00E429A1"/>
    <w:pPr>
      <w:widowControl w:val="0"/>
      <w:tabs>
        <w:tab w:val="left" w:pos="1134"/>
      </w:tabs>
      <w:spacing w:before="360" w:after="120"/>
      <w:ind w:left="1134" w:hanging="1134"/>
    </w:pPr>
    <w:rPr>
      <w:rFonts w:cs="Tahoma"/>
      <w:bCs/>
      <w:caps/>
      <w:color w:val="FF0000"/>
      <w:sz w:val="16"/>
      <w:szCs w:val="22"/>
      <w:lang w:eastAsia="en-GB"/>
    </w:rPr>
  </w:style>
  <w:style w:type="character" w:customStyle="1" w:styleId="RedAllcapsCharChar">
    <w:name w:val="Red All caps Char Char"/>
    <w:link w:val="RedAllcaps"/>
    <w:semiHidden/>
    <w:rsid w:val="00E429A1"/>
    <w:rPr>
      <w:rFonts w:ascii="Arial" w:eastAsia="Times New Roman" w:hAnsi="Arial" w:cs="Tahoma"/>
      <w:bCs/>
      <w:caps/>
      <w:color w:val="FF0000"/>
      <w:sz w:val="16"/>
      <w:lang w:eastAsia="en-GB"/>
    </w:rPr>
  </w:style>
  <w:style w:type="character" w:customStyle="1" w:styleId="NormalParagraphCharCharChar">
    <w:name w:val="Normal Paragraph Char Char Char"/>
    <w:rsid w:val="00BA310E"/>
    <w:rPr>
      <w:rFonts w:ascii="Arial" w:hAnsi="Arial" w:cs="Arial"/>
      <w:noProof/>
      <w:sz w:val="22"/>
      <w:szCs w:val="22"/>
    </w:rPr>
  </w:style>
  <w:style w:type="character" w:styleId="FollowedHyperlink">
    <w:name w:val="FollowedHyperlink"/>
    <w:basedOn w:val="DefaultParagraphFont"/>
    <w:uiPriority w:val="99"/>
    <w:semiHidden/>
    <w:unhideWhenUsed/>
    <w:rsid w:val="00B67C51"/>
    <w:rPr>
      <w:color w:val="800080"/>
      <w:u w:val="single"/>
    </w:rPr>
  </w:style>
  <w:style w:type="paragraph" w:customStyle="1" w:styleId="xl66">
    <w:name w:val="xl66"/>
    <w:basedOn w:val="Normal"/>
    <w:rsid w:val="00B67C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7">
    <w:name w:val="xl67"/>
    <w:basedOn w:val="Normal"/>
    <w:rsid w:val="00B67C51"/>
    <w:pPr>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8">
    <w:name w:val="xl68"/>
    <w:basedOn w:val="Normal"/>
    <w:rsid w:val="00B67C51"/>
    <w:pPr>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9">
    <w:name w:val="xl69"/>
    <w:basedOn w:val="Normal"/>
    <w:rsid w:val="00B67C51"/>
    <w:pPr>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70">
    <w:name w:val="xl70"/>
    <w:basedOn w:val="Normal"/>
    <w:rsid w:val="00B67C51"/>
    <w:pPr>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71">
    <w:name w:val="xl71"/>
    <w:basedOn w:val="Normal"/>
    <w:rsid w:val="00B67C51"/>
    <w:pPr>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72">
    <w:name w:val="xl72"/>
    <w:basedOn w:val="Normal"/>
    <w:rsid w:val="00B67C51"/>
    <w:pPr>
      <w:pBdr>
        <w:top w:val="single" w:sz="4" w:space="0" w:color="auto"/>
        <w:left w:val="single" w:sz="4" w:space="0" w:color="auto"/>
        <w:bottom w:val="single" w:sz="4" w:space="0" w:color="auto"/>
        <w:right w:val="single" w:sz="4" w:space="0" w:color="auto"/>
      </w:pBdr>
      <w:spacing w:before="100" w:beforeAutospacing="1" w:after="100" w:afterAutospacing="1"/>
      <w:jc w:val="left"/>
    </w:pPr>
    <w:rPr>
      <w:color w:val="363636"/>
      <w:szCs w:val="20"/>
      <w:lang w:val="en-GB" w:eastAsia="en-GB"/>
    </w:rPr>
  </w:style>
  <w:style w:type="paragraph" w:customStyle="1" w:styleId="xl73">
    <w:name w:val="xl73"/>
    <w:basedOn w:val="Normal"/>
    <w:rsid w:val="00B67C51"/>
    <w:pPr>
      <w:pBdr>
        <w:top w:val="single" w:sz="4" w:space="0" w:color="auto"/>
        <w:left w:val="single" w:sz="4" w:space="0" w:color="auto"/>
        <w:bottom w:val="single" w:sz="8" w:space="0" w:color="auto"/>
        <w:right w:val="single" w:sz="4" w:space="0" w:color="auto"/>
      </w:pBdr>
      <w:spacing w:before="100" w:beforeAutospacing="1" w:after="100" w:afterAutospacing="1"/>
      <w:jc w:val="left"/>
    </w:pPr>
    <w:rPr>
      <w:color w:val="363636"/>
      <w:szCs w:val="20"/>
      <w:lang w:val="en-GB" w:eastAsia="en-GB"/>
    </w:rPr>
  </w:style>
  <w:style w:type="paragraph" w:customStyle="1" w:styleId="xl74">
    <w:name w:val="xl74"/>
    <w:basedOn w:val="Normal"/>
    <w:rsid w:val="00B67C51"/>
    <w:pPr>
      <w:pBdr>
        <w:top w:val="single" w:sz="8" w:space="0" w:color="auto"/>
        <w:left w:val="single" w:sz="8"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75">
    <w:name w:val="xl75"/>
    <w:basedOn w:val="Normal"/>
    <w:rsid w:val="00B67C51"/>
    <w:pPr>
      <w:pBdr>
        <w:top w:val="single" w:sz="8"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76">
    <w:name w:val="xl76"/>
    <w:basedOn w:val="Normal"/>
    <w:rsid w:val="00B67C51"/>
    <w:pPr>
      <w:pBdr>
        <w:top w:val="single" w:sz="8" w:space="0" w:color="auto"/>
        <w:left w:val="single" w:sz="4" w:space="0" w:color="auto"/>
        <w:bottom w:val="single" w:sz="4" w:space="0" w:color="auto"/>
        <w:right w:val="single" w:sz="8"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64">
    <w:name w:val="xl64"/>
    <w:basedOn w:val="Normal"/>
    <w:rsid w:val="001F753A"/>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cs="Times New Roman"/>
      <w:sz w:val="24"/>
      <w:lang w:val="en-GB" w:eastAsia="en-GB"/>
    </w:rPr>
  </w:style>
  <w:style w:type="paragraph" w:customStyle="1" w:styleId="xl65">
    <w:name w:val="xl65"/>
    <w:basedOn w:val="Normal"/>
    <w:rsid w:val="001F753A"/>
    <w:pPr>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New Roman" w:hAnsi="Times New Roman" w:cs="Times New Roman"/>
      <w:sz w:val="24"/>
      <w:lang w:val="en-GB" w:eastAsia="en-GB"/>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Cs w:val="20"/>
    </w:rPr>
  </w:style>
  <w:style w:type="character" w:customStyle="1" w:styleId="CommentTextChar">
    <w:name w:val="Comment Text Char"/>
    <w:basedOn w:val="DefaultParagraphFont"/>
    <w:link w:val="CommentText"/>
    <w:uiPriority w:val="99"/>
    <w:semiHidden/>
    <w:rPr>
      <w:rFonts w:ascii="Arial" w:eastAsia="Times New Roman"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53336A"/>
    <w:rPr>
      <w:b/>
      <w:bCs/>
    </w:rPr>
  </w:style>
  <w:style w:type="character" w:customStyle="1" w:styleId="CommentSubjectChar">
    <w:name w:val="Comment Subject Char"/>
    <w:basedOn w:val="CommentTextChar"/>
    <w:link w:val="CommentSubject"/>
    <w:uiPriority w:val="99"/>
    <w:semiHidden/>
    <w:rsid w:val="0053336A"/>
    <w:rPr>
      <w:rFonts w:ascii="Arial" w:eastAsia="Times New Roman" w:hAnsi="Arial" w:cs="Arial"/>
      <w:b/>
      <w:bCs/>
      <w:sz w:val="20"/>
      <w:szCs w:val="20"/>
      <w:lang w:eastAsia="en-US"/>
    </w:rPr>
  </w:style>
  <w:style w:type="paragraph" w:customStyle="1" w:styleId="xl77">
    <w:name w:val="xl77"/>
    <w:basedOn w:val="Normal"/>
    <w:rsid w:val="00ED7E18"/>
    <w:pPr>
      <w:pBdr>
        <w:top w:val="single" w:sz="4" w:space="0" w:color="auto"/>
        <w:left w:val="single" w:sz="4" w:space="0" w:color="auto"/>
        <w:bottom w:val="single" w:sz="4" w:space="0" w:color="auto"/>
        <w:right w:val="single" w:sz="4" w:space="0" w:color="auto"/>
      </w:pBdr>
      <w:spacing w:before="100" w:beforeAutospacing="1" w:after="100" w:afterAutospacing="1"/>
      <w:jc w:val="left"/>
    </w:pPr>
    <w:rPr>
      <w:color w:val="363636"/>
      <w:szCs w:val="20"/>
      <w:lang w:val="en-GB" w:eastAsia="en-GB"/>
    </w:rPr>
  </w:style>
  <w:style w:type="paragraph" w:customStyle="1" w:styleId="xl78">
    <w:name w:val="xl78"/>
    <w:basedOn w:val="Normal"/>
    <w:rsid w:val="00ED7E18"/>
    <w:pPr>
      <w:pBdr>
        <w:top w:val="single" w:sz="4" w:space="0" w:color="auto"/>
        <w:left w:val="single" w:sz="4" w:space="0" w:color="auto"/>
        <w:bottom w:val="single" w:sz="8" w:space="0" w:color="auto"/>
        <w:right w:val="single" w:sz="4" w:space="0" w:color="auto"/>
      </w:pBdr>
      <w:spacing w:before="100" w:beforeAutospacing="1" w:after="100" w:afterAutospacing="1"/>
      <w:jc w:val="left"/>
    </w:pPr>
    <w:rPr>
      <w:szCs w:val="20"/>
      <w:lang w:val="en-GB" w:eastAsia="en-GB"/>
    </w:rPr>
  </w:style>
  <w:style w:type="paragraph" w:customStyle="1" w:styleId="xl79">
    <w:name w:val="xl79"/>
    <w:basedOn w:val="Normal"/>
    <w:rsid w:val="00ED7E18"/>
    <w:pPr>
      <w:spacing w:before="100" w:beforeAutospacing="1" w:after="100" w:afterAutospacing="1"/>
      <w:jc w:val="left"/>
    </w:pPr>
    <w:rPr>
      <w:rFonts w:ascii="Times New Roman" w:hAnsi="Times New Roman" w:cs="Times New Roman"/>
      <w:sz w:val="24"/>
      <w:lang w:val="en-GB" w:eastAsia="en-GB"/>
    </w:rPr>
  </w:style>
  <w:style w:type="paragraph" w:customStyle="1" w:styleId="xl80">
    <w:name w:val="xl80"/>
    <w:basedOn w:val="Normal"/>
    <w:rsid w:val="00ED7E18"/>
    <w:pPr>
      <w:pBdr>
        <w:top w:val="single" w:sz="8"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cs="Times New Roman"/>
      <w:b/>
      <w:bCs/>
      <w:sz w:val="24"/>
      <w:lang w:val="en-GB" w:eastAsia="en-GB"/>
    </w:rPr>
  </w:style>
  <w:style w:type="paragraph" w:customStyle="1" w:styleId="xl81">
    <w:name w:val="xl81"/>
    <w:basedOn w:val="Normal"/>
    <w:rsid w:val="00ED7E18"/>
    <w:pPr>
      <w:pBdr>
        <w:top w:val="single" w:sz="4" w:space="0" w:color="auto"/>
        <w:left w:val="single" w:sz="4" w:space="0" w:color="auto"/>
        <w:bottom w:val="single" w:sz="8" w:space="0" w:color="auto"/>
        <w:right w:val="single" w:sz="4" w:space="0" w:color="auto"/>
      </w:pBdr>
      <w:spacing w:before="100" w:beforeAutospacing="1" w:after="100" w:afterAutospacing="1"/>
      <w:jc w:val="left"/>
    </w:pPr>
    <w:rPr>
      <w:color w:val="363636"/>
      <w:szCs w:val="20"/>
      <w:lang w:val="en-GB" w:eastAsia="en-GB"/>
    </w:rPr>
  </w:style>
  <w:style w:type="paragraph" w:styleId="TOCHeading">
    <w:name w:val="TOC Heading"/>
    <w:basedOn w:val="Heading1"/>
    <w:next w:val="Normal"/>
    <w:uiPriority w:val="39"/>
    <w:semiHidden/>
    <w:unhideWhenUsed/>
    <w:qFormat/>
    <w:rsid w:val="009D64B1"/>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6612">
      <w:bodyDiv w:val="1"/>
      <w:marLeft w:val="0"/>
      <w:marRight w:val="0"/>
      <w:marTop w:val="0"/>
      <w:marBottom w:val="0"/>
      <w:divBdr>
        <w:top w:val="none" w:sz="0" w:space="0" w:color="auto"/>
        <w:left w:val="none" w:sz="0" w:space="0" w:color="auto"/>
        <w:bottom w:val="none" w:sz="0" w:space="0" w:color="auto"/>
        <w:right w:val="none" w:sz="0" w:space="0" w:color="auto"/>
      </w:divBdr>
    </w:div>
    <w:div w:id="42557504">
      <w:bodyDiv w:val="1"/>
      <w:marLeft w:val="0"/>
      <w:marRight w:val="0"/>
      <w:marTop w:val="0"/>
      <w:marBottom w:val="0"/>
      <w:divBdr>
        <w:top w:val="none" w:sz="0" w:space="0" w:color="auto"/>
        <w:left w:val="none" w:sz="0" w:space="0" w:color="auto"/>
        <w:bottom w:val="none" w:sz="0" w:space="0" w:color="auto"/>
        <w:right w:val="none" w:sz="0" w:space="0" w:color="auto"/>
      </w:divBdr>
    </w:div>
    <w:div w:id="200559350">
      <w:bodyDiv w:val="1"/>
      <w:marLeft w:val="0"/>
      <w:marRight w:val="0"/>
      <w:marTop w:val="0"/>
      <w:marBottom w:val="0"/>
      <w:divBdr>
        <w:top w:val="none" w:sz="0" w:space="0" w:color="auto"/>
        <w:left w:val="none" w:sz="0" w:space="0" w:color="auto"/>
        <w:bottom w:val="none" w:sz="0" w:space="0" w:color="auto"/>
        <w:right w:val="none" w:sz="0" w:space="0" w:color="auto"/>
      </w:divBdr>
    </w:div>
    <w:div w:id="225843489">
      <w:bodyDiv w:val="1"/>
      <w:marLeft w:val="0"/>
      <w:marRight w:val="0"/>
      <w:marTop w:val="0"/>
      <w:marBottom w:val="0"/>
      <w:divBdr>
        <w:top w:val="none" w:sz="0" w:space="0" w:color="auto"/>
        <w:left w:val="none" w:sz="0" w:space="0" w:color="auto"/>
        <w:bottom w:val="none" w:sz="0" w:space="0" w:color="auto"/>
        <w:right w:val="none" w:sz="0" w:space="0" w:color="auto"/>
      </w:divBdr>
    </w:div>
    <w:div w:id="232351062">
      <w:bodyDiv w:val="1"/>
      <w:marLeft w:val="0"/>
      <w:marRight w:val="0"/>
      <w:marTop w:val="0"/>
      <w:marBottom w:val="0"/>
      <w:divBdr>
        <w:top w:val="none" w:sz="0" w:space="0" w:color="auto"/>
        <w:left w:val="none" w:sz="0" w:space="0" w:color="auto"/>
        <w:bottom w:val="none" w:sz="0" w:space="0" w:color="auto"/>
        <w:right w:val="none" w:sz="0" w:space="0" w:color="auto"/>
      </w:divBdr>
    </w:div>
    <w:div w:id="329064848">
      <w:bodyDiv w:val="1"/>
      <w:marLeft w:val="0"/>
      <w:marRight w:val="0"/>
      <w:marTop w:val="0"/>
      <w:marBottom w:val="0"/>
      <w:divBdr>
        <w:top w:val="none" w:sz="0" w:space="0" w:color="auto"/>
        <w:left w:val="none" w:sz="0" w:space="0" w:color="auto"/>
        <w:bottom w:val="none" w:sz="0" w:space="0" w:color="auto"/>
        <w:right w:val="none" w:sz="0" w:space="0" w:color="auto"/>
      </w:divBdr>
    </w:div>
    <w:div w:id="346490967">
      <w:bodyDiv w:val="1"/>
      <w:marLeft w:val="0"/>
      <w:marRight w:val="0"/>
      <w:marTop w:val="0"/>
      <w:marBottom w:val="0"/>
      <w:divBdr>
        <w:top w:val="none" w:sz="0" w:space="0" w:color="auto"/>
        <w:left w:val="none" w:sz="0" w:space="0" w:color="auto"/>
        <w:bottom w:val="none" w:sz="0" w:space="0" w:color="auto"/>
        <w:right w:val="none" w:sz="0" w:space="0" w:color="auto"/>
      </w:divBdr>
    </w:div>
    <w:div w:id="346950123">
      <w:bodyDiv w:val="1"/>
      <w:marLeft w:val="0"/>
      <w:marRight w:val="0"/>
      <w:marTop w:val="0"/>
      <w:marBottom w:val="0"/>
      <w:divBdr>
        <w:top w:val="none" w:sz="0" w:space="0" w:color="auto"/>
        <w:left w:val="none" w:sz="0" w:space="0" w:color="auto"/>
        <w:bottom w:val="none" w:sz="0" w:space="0" w:color="auto"/>
        <w:right w:val="none" w:sz="0" w:space="0" w:color="auto"/>
      </w:divBdr>
    </w:div>
    <w:div w:id="432823658">
      <w:bodyDiv w:val="1"/>
      <w:marLeft w:val="0"/>
      <w:marRight w:val="0"/>
      <w:marTop w:val="0"/>
      <w:marBottom w:val="0"/>
      <w:divBdr>
        <w:top w:val="none" w:sz="0" w:space="0" w:color="auto"/>
        <w:left w:val="none" w:sz="0" w:space="0" w:color="auto"/>
        <w:bottom w:val="none" w:sz="0" w:space="0" w:color="auto"/>
        <w:right w:val="none" w:sz="0" w:space="0" w:color="auto"/>
      </w:divBdr>
    </w:div>
    <w:div w:id="434784833">
      <w:bodyDiv w:val="1"/>
      <w:marLeft w:val="0"/>
      <w:marRight w:val="0"/>
      <w:marTop w:val="0"/>
      <w:marBottom w:val="0"/>
      <w:divBdr>
        <w:top w:val="none" w:sz="0" w:space="0" w:color="auto"/>
        <w:left w:val="none" w:sz="0" w:space="0" w:color="auto"/>
        <w:bottom w:val="none" w:sz="0" w:space="0" w:color="auto"/>
        <w:right w:val="none" w:sz="0" w:space="0" w:color="auto"/>
      </w:divBdr>
    </w:div>
    <w:div w:id="461193562">
      <w:bodyDiv w:val="1"/>
      <w:marLeft w:val="0"/>
      <w:marRight w:val="0"/>
      <w:marTop w:val="0"/>
      <w:marBottom w:val="0"/>
      <w:divBdr>
        <w:top w:val="none" w:sz="0" w:space="0" w:color="auto"/>
        <w:left w:val="none" w:sz="0" w:space="0" w:color="auto"/>
        <w:bottom w:val="none" w:sz="0" w:space="0" w:color="auto"/>
        <w:right w:val="none" w:sz="0" w:space="0" w:color="auto"/>
      </w:divBdr>
    </w:div>
    <w:div w:id="494296615">
      <w:bodyDiv w:val="1"/>
      <w:marLeft w:val="0"/>
      <w:marRight w:val="0"/>
      <w:marTop w:val="0"/>
      <w:marBottom w:val="0"/>
      <w:divBdr>
        <w:top w:val="none" w:sz="0" w:space="0" w:color="auto"/>
        <w:left w:val="none" w:sz="0" w:space="0" w:color="auto"/>
        <w:bottom w:val="none" w:sz="0" w:space="0" w:color="auto"/>
        <w:right w:val="none" w:sz="0" w:space="0" w:color="auto"/>
      </w:divBdr>
    </w:div>
    <w:div w:id="519512619">
      <w:bodyDiv w:val="1"/>
      <w:marLeft w:val="0"/>
      <w:marRight w:val="0"/>
      <w:marTop w:val="0"/>
      <w:marBottom w:val="0"/>
      <w:divBdr>
        <w:top w:val="none" w:sz="0" w:space="0" w:color="auto"/>
        <w:left w:val="none" w:sz="0" w:space="0" w:color="auto"/>
        <w:bottom w:val="none" w:sz="0" w:space="0" w:color="auto"/>
        <w:right w:val="none" w:sz="0" w:space="0" w:color="auto"/>
      </w:divBdr>
    </w:div>
    <w:div w:id="528421173">
      <w:bodyDiv w:val="1"/>
      <w:marLeft w:val="0"/>
      <w:marRight w:val="0"/>
      <w:marTop w:val="0"/>
      <w:marBottom w:val="0"/>
      <w:divBdr>
        <w:top w:val="none" w:sz="0" w:space="0" w:color="auto"/>
        <w:left w:val="none" w:sz="0" w:space="0" w:color="auto"/>
        <w:bottom w:val="none" w:sz="0" w:space="0" w:color="auto"/>
        <w:right w:val="none" w:sz="0" w:space="0" w:color="auto"/>
      </w:divBdr>
    </w:div>
    <w:div w:id="534580395">
      <w:bodyDiv w:val="1"/>
      <w:marLeft w:val="0"/>
      <w:marRight w:val="0"/>
      <w:marTop w:val="0"/>
      <w:marBottom w:val="0"/>
      <w:divBdr>
        <w:top w:val="none" w:sz="0" w:space="0" w:color="auto"/>
        <w:left w:val="none" w:sz="0" w:space="0" w:color="auto"/>
        <w:bottom w:val="none" w:sz="0" w:space="0" w:color="auto"/>
        <w:right w:val="none" w:sz="0" w:space="0" w:color="auto"/>
      </w:divBdr>
    </w:div>
    <w:div w:id="551695040">
      <w:bodyDiv w:val="1"/>
      <w:marLeft w:val="0"/>
      <w:marRight w:val="0"/>
      <w:marTop w:val="0"/>
      <w:marBottom w:val="0"/>
      <w:divBdr>
        <w:top w:val="none" w:sz="0" w:space="0" w:color="auto"/>
        <w:left w:val="none" w:sz="0" w:space="0" w:color="auto"/>
        <w:bottom w:val="none" w:sz="0" w:space="0" w:color="auto"/>
        <w:right w:val="none" w:sz="0" w:space="0" w:color="auto"/>
      </w:divBdr>
    </w:div>
    <w:div w:id="561793911">
      <w:bodyDiv w:val="1"/>
      <w:marLeft w:val="0"/>
      <w:marRight w:val="0"/>
      <w:marTop w:val="0"/>
      <w:marBottom w:val="0"/>
      <w:divBdr>
        <w:top w:val="none" w:sz="0" w:space="0" w:color="auto"/>
        <w:left w:val="none" w:sz="0" w:space="0" w:color="auto"/>
        <w:bottom w:val="none" w:sz="0" w:space="0" w:color="auto"/>
        <w:right w:val="none" w:sz="0" w:space="0" w:color="auto"/>
      </w:divBdr>
    </w:div>
    <w:div w:id="573583961">
      <w:bodyDiv w:val="1"/>
      <w:marLeft w:val="0"/>
      <w:marRight w:val="0"/>
      <w:marTop w:val="0"/>
      <w:marBottom w:val="0"/>
      <w:divBdr>
        <w:top w:val="none" w:sz="0" w:space="0" w:color="auto"/>
        <w:left w:val="none" w:sz="0" w:space="0" w:color="auto"/>
        <w:bottom w:val="none" w:sz="0" w:space="0" w:color="auto"/>
        <w:right w:val="none" w:sz="0" w:space="0" w:color="auto"/>
      </w:divBdr>
    </w:div>
    <w:div w:id="623847775">
      <w:bodyDiv w:val="1"/>
      <w:marLeft w:val="0"/>
      <w:marRight w:val="0"/>
      <w:marTop w:val="0"/>
      <w:marBottom w:val="0"/>
      <w:divBdr>
        <w:top w:val="none" w:sz="0" w:space="0" w:color="auto"/>
        <w:left w:val="none" w:sz="0" w:space="0" w:color="auto"/>
        <w:bottom w:val="none" w:sz="0" w:space="0" w:color="auto"/>
        <w:right w:val="none" w:sz="0" w:space="0" w:color="auto"/>
      </w:divBdr>
    </w:div>
    <w:div w:id="651830054">
      <w:bodyDiv w:val="1"/>
      <w:marLeft w:val="0"/>
      <w:marRight w:val="0"/>
      <w:marTop w:val="0"/>
      <w:marBottom w:val="0"/>
      <w:divBdr>
        <w:top w:val="none" w:sz="0" w:space="0" w:color="auto"/>
        <w:left w:val="none" w:sz="0" w:space="0" w:color="auto"/>
        <w:bottom w:val="none" w:sz="0" w:space="0" w:color="auto"/>
        <w:right w:val="none" w:sz="0" w:space="0" w:color="auto"/>
      </w:divBdr>
    </w:div>
    <w:div w:id="724720093">
      <w:bodyDiv w:val="1"/>
      <w:marLeft w:val="0"/>
      <w:marRight w:val="0"/>
      <w:marTop w:val="0"/>
      <w:marBottom w:val="0"/>
      <w:divBdr>
        <w:top w:val="none" w:sz="0" w:space="0" w:color="auto"/>
        <w:left w:val="none" w:sz="0" w:space="0" w:color="auto"/>
        <w:bottom w:val="none" w:sz="0" w:space="0" w:color="auto"/>
        <w:right w:val="none" w:sz="0" w:space="0" w:color="auto"/>
      </w:divBdr>
    </w:div>
    <w:div w:id="783310885">
      <w:bodyDiv w:val="1"/>
      <w:marLeft w:val="0"/>
      <w:marRight w:val="0"/>
      <w:marTop w:val="0"/>
      <w:marBottom w:val="0"/>
      <w:divBdr>
        <w:top w:val="none" w:sz="0" w:space="0" w:color="auto"/>
        <w:left w:val="none" w:sz="0" w:space="0" w:color="auto"/>
        <w:bottom w:val="none" w:sz="0" w:space="0" w:color="auto"/>
        <w:right w:val="none" w:sz="0" w:space="0" w:color="auto"/>
      </w:divBdr>
    </w:div>
    <w:div w:id="804084238">
      <w:bodyDiv w:val="1"/>
      <w:marLeft w:val="0"/>
      <w:marRight w:val="0"/>
      <w:marTop w:val="0"/>
      <w:marBottom w:val="0"/>
      <w:divBdr>
        <w:top w:val="none" w:sz="0" w:space="0" w:color="auto"/>
        <w:left w:val="none" w:sz="0" w:space="0" w:color="auto"/>
        <w:bottom w:val="none" w:sz="0" w:space="0" w:color="auto"/>
        <w:right w:val="none" w:sz="0" w:space="0" w:color="auto"/>
      </w:divBdr>
    </w:div>
    <w:div w:id="821044225">
      <w:bodyDiv w:val="1"/>
      <w:marLeft w:val="0"/>
      <w:marRight w:val="0"/>
      <w:marTop w:val="0"/>
      <w:marBottom w:val="0"/>
      <w:divBdr>
        <w:top w:val="none" w:sz="0" w:space="0" w:color="auto"/>
        <w:left w:val="none" w:sz="0" w:space="0" w:color="auto"/>
        <w:bottom w:val="none" w:sz="0" w:space="0" w:color="auto"/>
        <w:right w:val="none" w:sz="0" w:space="0" w:color="auto"/>
      </w:divBdr>
    </w:div>
    <w:div w:id="841355445">
      <w:bodyDiv w:val="1"/>
      <w:marLeft w:val="0"/>
      <w:marRight w:val="0"/>
      <w:marTop w:val="0"/>
      <w:marBottom w:val="0"/>
      <w:divBdr>
        <w:top w:val="none" w:sz="0" w:space="0" w:color="auto"/>
        <w:left w:val="none" w:sz="0" w:space="0" w:color="auto"/>
        <w:bottom w:val="none" w:sz="0" w:space="0" w:color="auto"/>
        <w:right w:val="none" w:sz="0" w:space="0" w:color="auto"/>
      </w:divBdr>
    </w:div>
    <w:div w:id="843519354">
      <w:bodyDiv w:val="1"/>
      <w:marLeft w:val="0"/>
      <w:marRight w:val="0"/>
      <w:marTop w:val="0"/>
      <w:marBottom w:val="0"/>
      <w:divBdr>
        <w:top w:val="none" w:sz="0" w:space="0" w:color="auto"/>
        <w:left w:val="none" w:sz="0" w:space="0" w:color="auto"/>
        <w:bottom w:val="none" w:sz="0" w:space="0" w:color="auto"/>
        <w:right w:val="none" w:sz="0" w:space="0" w:color="auto"/>
      </w:divBdr>
    </w:div>
    <w:div w:id="845897515">
      <w:bodyDiv w:val="1"/>
      <w:marLeft w:val="0"/>
      <w:marRight w:val="0"/>
      <w:marTop w:val="0"/>
      <w:marBottom w:val="0"/>
      <w:divBdr>
        <w:top w:val="none" w:sz="0" w:space="0" w:color="auto"/>
        <w:left w:val="none" w:sz="0" w:space="0" w:color="auto"/>
        <w:bottom w:val="none" w:sz="0" w:space="0" w:color="auto"/>
        <w:right w:val="none" w:sz="0" w:space="0" w:color="auto"/>
      </w:divBdr>
    </w:div>
    <w:div w:id="855389570">
      <w:bodyDiv w:val="1"/>
      <w:marLeft w:val="0"/>
      <w:marRight w:val="0"/>
      <w:marTop w:val="0"/>
      <w:marBottom w:val="0"/>
      <w:divBdr>
        <w:top w:val="none" w:sz="0" w:space="0" w:color="auto"/>
        <w:left w:val="none" w:sz="0" w:space="0" w:color="auto"/>
        <w:bottom w:val="none" w:sz="0" w:space="0" w:color="auto"/>
        <w:right w:val="none" w:sz="0" w:space="0" w:color="auto"/>
      </w:divBdr>
    </w:div>
    <w:div w:id="956527930">
      <w:bodyDiv w:val="1"/>
      <w:marLeft w:val="0"/>
      <w:marRight w:val="0"/>
      <w:marTop w:val="0"/>
      <w:marBottom w:val="0"/>
      <w:divBdr>
        <w:top w:val="none" w:sz="0" w:space="0" w:color="auto"/>
        <w:left w:val="none" w:sz="0" w:space="0" w:color="auto"/>
        <w:bottom w:val="none" w:sz="0" w:space="0" w:color="auto"/>
        <w:right w:val="none" w:sz="0" w:space="0" w:color="auto"/>
      </w:divBdr>
    </w:div>
    <w:div w:id="970331228">
      <w:bodyDiv w:val="1"/>
      <w:marLeft w:val="0"/>
      <w:marRight w:val="0"/>
      <w:marTop w:val="0"/>
      <w:marBottom w:val="0"/>
      <w:divBdr>
        <w:top w:val="none" w:sz="0" w:space="0" w:color="auto"/>
        <w:left w:val="none" w:sz="0" w:space="0" w:color="auto"/>
        <w:bottom w:val="none" w:sz="0" w:space="0" w:color="auto"/>
        <w:right w:val="none" w:sz="0" w:space="0" w:color="auto"/>
      </w:divBdr>
    </w:div>
    <w:div w:id="992875573">
      <w:bodyDiv w:val="1"/>
      <w:marLeft w:val="0"/>
      <w:marRight w:val="0"/>
      <w:marTop w:val="0"/>
      <w:marBottom w:val="0"/>
      <w:divBdr>
        <w:top w:val="none" w:sz="0" w:space="0" w:color="auto"/>
        <w:left w:val="none" w:sz="0" w:space="0" w:color="auto"/>
        <w:bottom w:val="none" w:sz="0" w:space="0" w:color="auto"/>
        <w:right w:val="none" w:sz="0" w:space="0" w:color="auto"/>
      </w:divBdr>
    </w:div>
    <w:div w:id="1000162253">
      <w:bodyDiv w:val="1"/>
      <w:marLeft w:val="0"/>
      <w:marRight w:val="0"/>
      <w:marTop w:val="0"/>
      <w:marBottom w:val="0"/>
      <w:divBdr>
        <w:top w:val="none" w:sz="0" w:space="0" w:color="auto"/>
        <w:left w:val="none" w:sz="0" w:space="0" w:color="auto"/>
        <w:bottom w:val="none" w:sz="0" w:space="0" w:color="auto"/>
        <w:right w:val="none" w:sz="0" w:space="0" w:color="auto"/>
      </w:divBdr>
    </w:div>
    <w:div w:id="1004238752">
      <w:bodyDiv w:val="1"/>
      <w:marLeft w:val="0"/>
      <w:marRight w:val="0"/>
      <w:marTop w:val="0"/>
      <w:marBottom w:val="0"/>
      <w:divBdr>
        <w:top w:val="none" w:sz="0" w:space="0" w:color="auto"/>
        <w:left w:val="none" w:sz="0" w:space="0" w:color="auto"/>
        <w:bottom w:val="none" w:sz="0" w:space="0" w:color="auto"/>
        <w:right w:val="none" w:sz="0" w:space="0" w:color="auto"/>
      </w:divBdr>
    </w:div>
    <w:div w:id="1008827514">
      <w:bodyDiv w:val="1"/>
      <w:marLeft w:val="0"/>
      <w:marRight w:val="0"/>
      <w:marTop w:val="0"/>
      <w:marBottom w:val="0"/>
      <w:divBdr>
        <w:top w:val="none" w:sz="0" w:space="0" w:color="auto"/>
        <w:left w:val="none" w:sz="0" w:space="0" w:color="auto"/>
        <w:bottom w:val="none" w:sz="0" w:space="0" w:color="auto"/>
        <w:right w:val="none" w:sz="0" w:space="0" w:color="auto"/>
      </w:divBdr>
    </w:div>
    <w:div w:id="1010642207">
      <w:bodyDiv w:val="1"/>
      <w:marLeft w:val="0"/>
      <w:marRight w:val="0"/>
      <w:marTop w:val="0"/>
      <w:marBottom w:val="0"/>
      <w:divBdr>
        <w:top w:val="none" w:sz="0" w:space="0" w:color="auto"/>
        <w:left w:val="none" w:sz="0" w:space="0" w:color="auto"/>
        <w:bottom w:val="none" w:sz="0" w:space="0" w:color="auto"/>
        <w:right w:val="none" w:sz="0" w:space="0" w:color="auto"/>
      </w:divBdr>
    </w:div>
    <w:div w:id="1075203862">
      <w:bodyDiv w:val="1"/>
      <w:marLeft w:val="0"/>
      <w:marRight w:val="0"/>
      <w:marTop w:val="0"/>
      <w:marBottom w:val="0"/>
      <w:divBdr>
        <w:top w:val="none" w:sz="0" w:space="0" w:color="auto"/>
        <w:left w:val="none" w:sz="0" w:space="0" w:color="auto"/>
        <w:bottom w:val="none" w:sz="0" w:space="0" w:color="auto"/>
        <w:right w:val="none" w:sz="0" w:space="0" w:color="auto"/>
      </w:divBdr>
    </w:div>
    <w:div w:id="1083911787">
      <w:bodyDiv w:val="1"/>
      <w:marLeft w:val="0"/>
      <w:marRight w:val="0"/>
      <w:marTop w:val="0"/>
      <w:marBottom w:val="0"/>
      <w:divBdr>
        <w:top w:val="none" w:sz="0" w:space="0" w:color="auto"/>
        <w:left w:val="none" w:sz="0" w:space="0" w:color="auto"/>
        <w:bottom w:val="none" w:sz="0" w:space="0" w:color="auto"/>
        <w:right w:val="none" w:sz="0" w:space="0" w:color="auto"/>
      </w:divBdr>
    </w:div>
    <w:div w:id="1086921054">
      <w:bodyDiv w:val="1"/>
      <w:marLeft w:val="0"/>
      <w:marRight w:val="0"/>
      <w:marTop w:val="0"/>
      <w:marBottom w:val="0"/>
      <w:divBdr>
        <w:top w:val="none" w:sz="0" w:space="0" w:color="auto"/>
        <w:left w:val="none" w:sz="0" w:space="0" w:color="auto"/>
        <w:bottom w:val="none" w:sz="0" w:space="0" w:color="auto"/>
        <w:right w:val="none" w:sz="0" w:space="0" w:color="auto"/>
      </w:divBdr>
    </w:div>
    <w:div w:id="1095711427">
      <w:bodyDiv w:val="1"/>
      <w:marLeft w:val="0"/>
      <w:marRight w:val="0"/>
      <w:marTop w:val="0"/>
      <w:marBottom w:val="0"/>
      <w:divBdr>
        <w:top w:val="none" w:sz="0" w:space="0" w:color="auto"/>
        <w:left w:val="none" w:sz="0" w:space="0" w:color="auto"/>
        <w:bottom w:val="none" w:sz="0" w:space="0" w:color="auto"/>
        <w:right w:val="none" w:sz="0" w:space="0" w:color="auto"/>
      </w:divBdr>
    </w:div>
    <w:div w:id="1109860710">
      <w:bodyDiv w:val="1"/>
      <w:marLeft w:val="0"/>
      <w:marRight w:val="0"/>
      <w:marTop w:val="0"/>
      <w:marBottom w:val="0"/>
      <w:divBdr>
        <w:top w:val="none" w:sz="0" w:space="0" w:color="auto"/>
        <w:left w:val="none" w:sz="0" w:space="0" w:color="auto"/>
        <w:bottom w:val="none" w:sz="0" w:space="0" w:color="auto"/>
        <w:right w:val="none" w:sz="0" w:space="0" w:color="auto"/>
      </w:divBdr>
    </w:div>
    <w:div w:id="1122767777">
      <w:bodyDiv w:val="1"/>
      <w:marLeft w:val="0"/>
      <w:marRight w:val="0"/>
      <w:marTop w:val="0"/>
      <w:marBottom w:val="0"/>
      <w:divBdr>
        <w:top w:val="none" w:sz="0" w:space="0" w:color="auto"/>
        <w:left w:val="none" w:sz="0" w:space="0" w:color="auto"/>
        <w:bottom w:val="none" w:sz="0" w:space="0" w:color="auto"/>
        <w:right w:val="none" w:sz="0" w:space="0" w:color="auto"/>
      </w:divBdr>
    </w:div>
    <w:div w:id="1154026891">
      <w:bodyDiv w:val="1"/>
      <w:marLeft w:val="0"/>
      <w:marRight w:val="0"/>
      <w:marTop w:val="0"/>
      <w:marBottom w:val="0"/>
      <w:divBdr>
        <w:top w:val="none" w:sz="0" w:space="0" w:color="auto"/>
        <w:left w:val="none" w:sz="0" w:space="0" w:color="auto"/>
        <w:bottom w:val="none" w:sz="0" w:space="0" w:color="auto"/>
        <w:right w:val="none" w:sz="0" w:space="0" w:color="auto"/>
      </w:divBdr>
    </w:div>
    <w:div w:id="1192259508">
      <w:bodyDiv w:val="1"/>
      <w:marLeft w:val="0"/>
      <w:marRight w:val="0"/>
      <w:marTop w:val="0"/>
      <w:marBottom w:val="0"/>
      <w:divBdr>
        <w:top w:val="none" w:sz="0" w:space="0" w:color="auto"/>
        <w:left w:val="none" w:sz="0" w:space="0" w:color="auto"/>
        <w:bottom w:val="none" w:sz="0" w:space="0" w:color="auto"/>
        <w:right w:val="none" w:sz="0" w:space="0" w:color="auto"/>
      </w:divBdr>
    </w:div>
    <w:div w:id="1199244677">
      <w:bodyDiv w:val="1"/>
      <w:marLeft w:val="0"/>
      <w:marRight w:val="0"/>
      <w:marTop w:val="0"/>
      <w:marBottom w:val="0"/>
      <w:divBdr>
        <w:top w:val="none" w:sz="0" w:space="0" w:color="auto"/>
        <w:left w:val="none" w:sz="0" w:space="0" w:color="auto"/>
        <w:bottom w:val="none" w:sz="0" w:space="0" w:color="auto"/>
        <w:right w:val="none" w:sz="0" w:space="0" w:color="auto"/>
      </w:divBdr>
    </w:div>
    <w:div w:id="1221868132">
      <w:bodyDiv w:val="1"/>
      <w:marLeft w:val="0"/>
      <w:marRight w:val="0"/>
      <w:marTop w:val="0"/>
      <w:marBottom w:val="0"/>
      <w:divBdr>
        <w:top w:val="none" w:sz="0" w:space="0" w:color="auto"/>
        <w:left w:val="none" w:sz="0" w:space="0" w:color="auto"/>
        <w:bottom w:val="none" w:sz="0" w:space="0" w:color="auto"/>
        <w:right w:val="none" w:sz="0" w:space="0" w:color="auto"/>
      </w:divBdr>
    </w:div>
    <w:div w:id="1226143362">
      <w:bodyDiv w:val="1"/>
      <w:marLeft w:val="0"/>
      <w:marRight w:val="0"/>
      <w:marTop w:val="0"/>
      <w:marBottom w:val="0"/>
      <w:divBdr>
        <w:top w:val="none" w:sz="0" w:space="0" w:color="auto"/>
        <w:left w:val="none" w:sz="0" w:space="0" w:color="auto"/>
        <w:bottom w:val="none" w:sz="0" w:space="0" w:color="auto"/>
        <w:right w:val="none" w:sz="0" w:space="0" w:color="auto"/>
      </w:divBdr>
    </w:div>
    <w:div w:id="1240017587">
      <w:bodyDiv w:val="1"/>
      <w:marLeft w:val="0"/>
      <w:marRight w:val="0"/>
      <w:marTop w:val="0"/>
      <w:marBottom w:val="0"/>
      <w:divBdr>
        <w:top w:val="none" w:sz="0" w:space="0" w:color="auto"/>
        <w:left w:val="none" w:sz="0" w:space="0" w:color="auto"/>
        <w:bottom w:val="none" w:sz="0" w:space="0" w:color="auto"/>
        <w:right w:val="none" w:sz="0" w:space="0" w:color="auto"/>
      </w:divBdr>
    </w:div>
    <w:div w:id="1246456619">
      <w:bodyDiv w:val="1"/>
      <w:marLeft w:val="0"/>
      <w:marRight w:val="0"/>
      <w:marTop w:val="0"/>
      <w:marBottom w:val="0"/>
      <w:divBdr>
        <w:top w:val="none" w:sz="0" w:space="0" w:color="auto"/>
        <w:left w:val="none" w:sz="0" w:space="0" w:color="auto"/>
        <w:bottom w:val="none" w:sz="0" w:space="0" w:color="auto"/>
        <w:right w:val="none" w:sz="0" w:space="0" w:color="auto"/>
      </w:divBdr>
    </w:div>
    <w:div w:id="1263340071">
      <w:bodyDiv w:val="1"/>
      <w:marLeft w:val="0"/>
      <w:marRight w:val="0"/>
      <w:marTop w:val="0"/>
      <w:marBottom w:val="0"/>
      <w:divBdr>
        <w:top w:val="none" w:sz="0" w:space="0" w:color="auto"/>
        <w:left w:val="none" w:sz="0" w:space="0" w:color="auto"/>
        <w:bottom w:val="none" w:sz="0" w:space="0" w:color="auto"/>
        <w:right w:val="none" w:sz="0" w:space="0" w:color="auto"/>
      </w:divBdr>
    </w:div>
    <w:div w:id="1338850222">
      <w:bodyDiv w:val="1"/>
      <w:marLeft w:val="0"/>
      <w:marRight w:val="0"/>
      <w:marTop w:val="0"/>
      <w:marBottom w:val="0"/>
      <w:divBdr>
        <w:top w:val="none" w:sz="0" w:space="0" w:color="auto"/>
        <w:left w:val="none" w:sz="0" w:space="0" w:color="auto"/>
        <w:bottom w:val="none" w:sz="0" w:space="0" w:color="auto"/>
        <w:right w:val="none" w:sz="0" w:space="0" w:color="auto"/>
      </w:divBdr>
    </w:div>
    <w:div w:id="1345017801">
      <w:bodyDiv w:val="1"/>
      <w:marLeft w:val="0"/>
      <w:marRight w:val="0"/>
      <w:marTop w:val="0"/>
      <w:marBottom w:val="0"/>
      <w:divBdr>
        <w:top w:val="none" w:sz="0" w:space="0" w:color="auto"/>
        <w:left w:val="none" w:sz="0" w:space="0" w:color="auto"/>
        <w:bottom w:val="none" w:sz="0" w:space="0" w:color="auto"/>
        <w:right w:val="none" w:sz="0" w:space="0" w:color="auto"/>
      </w:divBdr>
    </w:div>
    <w:div w:id="1348680111">
      <w:bodyDiv w:val="1"/>
      <w:marLeft w:val="0"/>
      <w:marRight w:val="0"/>
      <w:marTop w:val="0"/>
      <w:marBottom w:val="0"/>
      <w:divBdr>
        <w:top w:val="none" w:sz="0" w:space="0" w:color="auto"/>
        <w:left w:val="none" w:sz="0" w:space="0" w:color="auto"/>
        <w:bottom w:val="none" w:sz="0" w:space="0" w:color="auto"/>
        <w:right w:val="none" w:sz="0" w:space="0" w:color="auto"/>
      </w:divBdr>
    </w:div>
    <w:div w:id="1356803766">
      <w:bodyDiv w:val="1"/>
      <w:marLeft w:val="0"/>
      <w:marRight w:val="0"/>
      <w:marTop w:val="0"/>
      <w:marBottom w:val="0"/>
      <w:divBdr>
        <w:top w:val="none" w:sz="0" w:space="0" w:color="auto"/>
        <w:left w:val="none" w:sz="0" w:space="0" w:color="auto"/>
        <w:bottom w:val="none" w:sz="0" w:space="0" w:color="auto"/>
        <w:right w:val="none" w:sz="0" w:space="0" w:color="auto"/>
      </w:divBdr>
    </w:div>
    <w:div w:id="1357586519">
      <w:bodyDiv w:val="1"/>
      <w:marLeft w:val="0"/>
      <w:marRight w:val="0"/>
      <w:marTop w:val="0"/>
      <w:marBottom w:val="0"/>
      <w:divBdr>
        <w:top w:val="none" w:sz="0" w:space="0" w:color="auto"/>
        <w:left w:val="none" w:sz="0" w:space="0" w:color="auto"/>
        <w:bottom w:val="none" w:sz="0" w:space="0" w:color="auto"/>
        <w:right w:val="none" w:sz="0" w:space="0" w:color="auto"/>
      </w:divBdr>
    </w:div>
    <w:div w:id="1453868505">
      <w:bodyDiv w:val="1"/>
      <w:marLeft w:val="0"/>
      <w:marRight w:val="0"/>
      <w:marTop w:val="0"/>
      <w:marBottom w:val="0"/>
      <w:divBdr>
        <w:top w:val="none" w:sz="0" w:space="0" w:color="auto"/>
        <w:left w:val="none" w:sz="0" w:space="0" w:color="auto"/>
        <w:bottom w:val="none" w:sz="0" w:space="0" w:color="auto"/>
        <w:right w:val="none" w:sz="0" w:space="0" w:color="auto"/>
      </w:divBdr>
    </w:div>
    <w:div w:id="1567180820">
      <w:bodyDiv w:val="1"/>
      <w:marLeft w:val="0"/>
      <w:marRight w:val="0"/>
      <w:marTop w:val="0"/>
      <w:marBottom w:val="0"/>
      <w:divBdr>
        <w:top w:val="none" w:sz="0" w:space="0" w:color="auto"/>
        <w:left w:val="none" w:sz="0" w:space="0" w:color="auto"/>
        <w:bottom w:val="none" w:sz="0" w:space="0" w:color="auto"/>
        <w:right w:val="none" w:sz="0" w:space="0" w:color="auto"/>
      </w:divBdr>
    </w:div>
    <w:div w:id="1619332870">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93609264">
      <w:bodyDiv w:val="1"/>
      <w:marLeft w:val="0"/>
      <w:marRight w:val="0"/>
      <w:marTop w:val="0"/>
      <w:marBottom w:val="0"/>
      <w:divBdr>
        <w:top w:val="none" w:sz="0" w:space="0" w:color="auto"/>
        <w:left w:val="none" w:sz="0" w:space="0" w:color="auto"/>
        <w:bottom w:val="none" w:sz="0" w:space="0" w:color="auto"/>
        <w:right w:val="none" w:sz="0" w:space="0" w:color="auto"/>
      </w:divBdr>
    </w:div>
    <w:div w:id="1707172701">
      <w:bodyDiv w:val="1"/>
      <w:marLeft w:val="0"/>
      <w:marRight w:val="0"/>
      <w:marTop w:val="0"/>
      <w:marBottom w:val="0"/>
      <w:divBdr>
        <w:top w:val="none" w:sz="0" w:space="0" w:color="auto"/>
        <w:left w:val="none" w:sz="0" w:space="0" w:color="auto"/>
        <w:bottom w:val="none" w:sz="0" w:space="0" w:color="auto"/>
        <w:right w:val="none" w:sz="0" w:space="0" w:color="auto"/>
      </w:divBdr>
    </w:div>
    <w:div w:id="1712218818">
      <w:bodyDiv w:val="1"/>
      <w:marLeft w:val="0"/>
      <w:marRight w:val="0"/>
      <w:marTop w:val="0"/>
      <w:marBottom w:val="0"/>
      <w:divBdr>
        <w:top w:val="none" w:sz="0" w:space="0" w:color="auto"/>
        <w:left w:val="none" w:sz="0" w:space="0" w:color="auto"/>
        <w:bottom w:val="none" w:sz="0" w:space="0" w:color="auto"/>
        <w:right w:val="none" w:sz="0" w:space="0" w:color="auto"/>
      </w:divBdr>
    </w:div>
    <w:div w:id="1734306520">
      <w:bodyDiv w:val="1"/>
      <w:marLeft w:val="0"/>
      <w:marRight w:val="0"/>
      <w:marTop w:val="0"/>
      <w:marBottom w:val="0"/>
      <w:divBdr>
        <w:top w:val="none" w:sz="0" w:space="0" w:color="auto"/>
        <w:left w:val="none" w:sz="0" w:space="0" w:color="auto"/>
        <w:bottom w:val="none" w:sz="0" w:space="0" w:color="auto"/>
        <w:right w:val="none" w:sz="0" w:space="0" w:color="auto"/>
      </w:divBdr>
    </w:div>
    <w:div w:id="1745641743">
      <w:bodyDiv w:val="1"/>
      <w:marLeft w:val="0"/>
      <w:marRight w:val="0"/>
      <w:marTop w:val="0"/>
      <w:marBottom w:val="0"/>
      <w:divBdr>
        <w:top w:val="none" w:sz="0" w:space="0" w:color="auto"/>
        <w:left w:val="none" w:sz="0" w:space="0" w:color="auto"/>
        <w:bottom w:val="none" w:sz="0" w:space="0" w:color="auto"/>
        <w:right w:val="none" w:sz="0" w:space="0" w:color="auto"/>
      </w:divBdr>
    </w:div>
    <w:div w:id="1754354130">
      <w:bodyDiv w:val="1"/>
      <w:marLeft w:val="0"/>
      <w:marRight w:val="0"/>
      <w:marTop w:val="0"/>
      <w:marBottom w:val="0"/>
      <w:divBdr>
        <w:top w:val="none" w:sz="0" w:space="0" w:color="auto"/>
        <w:left w:val="none" w:sz="0" w:space="0" w:color="auto"/>
        <w:bottom w:val="none" w:sz="0" w:space="0" w:color="auto"/>
        <w:right w:val="none" w:sz="0" w:space="0" w:color="auto"/>
      </w:divBdr>
    </w:div>
    <w:div w:id="1760911243">
      <w:bodyDiv w:val="1"/>
      <w:marLeft w:val="0"/>
      <w:marRight w:val="0"/>
      <w:marTop w:val="0"/>
      <w:marBottom w:val="0"/>
      <w:divBdr>
        <w:top w:val="none" w:sz="0" w:space="0" w:color="auto"/>
        <w:left w:val="none" w:sz="0" w:space="0" w:color="auto"/>
        <w:bottom w:val="none" w:sz="0" w:space="0" w:color="auto"/>
        <w:right w:val="none" w:sz="0" w:space="0" w:color="auto"/>
      </w:divBdr>
    </w:div>
    <w:div w:id="1779251505">
      <w:bodyDiv w:val="1"/>
      <w:marLeft w:val="0"/>
      <w:marRight w:val="0"/>
      <w:marTop w:val="0"/>
      <w:marBottom w:val="0"/>
      <w:divBdr>
        <w:top w:val="none" w:sz="0" w:space="0" w:color="auto"/>
        <w:left w:val="none" w:sz="0" w:space="0" w:color="auto"/>
        <w:bottom w:val="none" w:sz="0" w:space="0" w:color="auto"/>
        <w:right w:val="none" w:sz="0" w:space="0" w:color="auto"/>
      </w:divBdr>
    </w:div>
    <w:div w:id="1788894574">
      <w:bodyDiv w:val="1"/>
      <w:marLeft w:val="0"/>
      <w:marRight w:val="0"/>
      <w:marTop w:val="0"/>
      <w:marBottom w:val="0"/>
      <w:divBdr>
        <w:top w:val="none" w:sz="0" w:space="0" w:color="auto"/>
        <w:left w:val="none" w:sz="0" w:space="0" w:color="auto"/>
        <w:bottom w:val="none" w:sz="0" w:space="0" w:color="auto"/>
        <w:right w:val="none" w:sz="0" w:space="0" w:color="auto"/>
      </w:divBdr>
    </w:div>
    <w:div w:id="1855611889">
      <w:bodyDiv w:val="1"/>
      <w:marLeft w:val="0"/>
      <w:marRight w:val="0"/>
      <w:marTop w:val="0"/>
      <w:marBottom w:val="0"/>
      <w:divBdr>
        <w:top w:val="none" w:sz="0" w:space="0" w:color="auto"/>
        <w:left w:val="none" w:sz="0" w:space="0" w:color="auto"/>
        <w:bottom w:val="none" w:sz="0" w:space="0" w:color="auto"/>
        <w:right w:val="none" w:sz="0" w:space="0" w:color="auto"/>
      </w:divBdr>
    </w:div>
    <w:div w:id="1855803282">
      <w:bodyDiv w:val="1"/>
      <w:marLeft w:val="0"/>
      <w:marRight w:val="0"/>
      <w:marTop w:val="0"/>
      <w:marBottom w:val="0"/>
      <w:divBdr>
        <w:top w:val="none" w:sz="0" w:space="0" w:color="auto"/>
        <w:left w:val="none" w:sz="0" w:space="0" w:color="auto"/>
        <w:bottom w:val="none" w:sz="0" w:space="0" w:color="auto"/>
        <w:right w:val="none" w:sz="0" w:space="0" w:color="auto"/>
      </w:divBdr>
    </w:div>
    <w:div w:id="1881933085">
      <w:bodyDiv w:val="1"/>
      <w:marLeft w:val="0"/>
      <w:marRight w:val="0"/>
      <w:marTop w:val="0"/>
      <w:marBottom w:val="0"/>
      <w:divBdr>
        <w:top w:val="none" w:sz="0" w:space="0" w:color="auto"/>
        <w:left w:val="none" w:sz="0" w:space="0" w:color="auto"/>
        <w:bottom w:val="none" w:sz="0" w:space="0" w:color="auto"/>
        <w:right w:val="none" w:sz="0" w:space="0" w:color="auto"/>
      </w:divBdr>
    </w:div>
    <w:div w:id="1905601277">
      <w:bodyDiv w:val="1"/>
      <w:marLeft w:val="0"/>
      <w:marRight w:val="0"/>
      <w:marTop w:val="0"/>
      <w:marBottom w:val="0"/>
      <w:divBdr>
        <w:top w:val="none" w:sz="0" w:space="0" w:color="auto"/>
        <w:left w:val="none" w:sz="0" w:space="0" w:color="auto"/>
        <w:bottom w:val="none" w:sz="0" w:space="0" w:color="auto"/>
        <w:right w:val="none" w:sz="0" w:space="0" w:color="auto"/>
      </w:divBdr>
    </w:div>
    <w:div w:id="1996033006">
      <w:bodyDiv w:val="1"/>
      <w:marLeft w:val="0"/>
      <w:marRight w:val="0"/>
      <w:marTop w:val="0"/>
      <w:marBottom w:val="0"/>
      <w:divBdr>
        <w:top w:val="none" w:sz="0" w:space="0" w:color="auto"/>
        <w:left w:val="none" w:sz="0" w:space="0" w:color="auto"/>
        <w:bottom w:val="none" w:sz="0" w:space="0" w:color="auto"/>
        <w:right w:val="none" w:sz="0" w:space="0" w:color="auto"/>
      </w:divBdr>
    </w:div>
    <w:div w:id="2049446508">
      <w:bodyDiv w:val="1"/>
      <w:marLeft w:val="0"/>
      <w:marRight w:val="0"/>
      <w:marTop w:val="0"/>
      <w:marBottom w:val="0"/>
      <w:divBdr>
        <w:top w:val="none" w:sz="0" w:space="0" w:color="auto"/>
        <w:left w:val="none" w:sz="0" w:space="0" w:color="auto"/>
        <w:bottom w:val="none" w:sz="0" w:space="0" w:color="auto"/>
        <w:right w:val="none" w:sz="0" w:space="0" w:color="auto"/>
      </w:divBdr>
    </w:div>
    <w:div w:id="2054883032">
      <w:bodyDiv w:val="1"/>
      <w:marLeft w:val="0"/>
      <w:marRight w:val="0"/>
      <w:marTop w:val="0"/>
      <w:marBottom w:val="0"/>
      <w:divBdr>
        <w:top w:val="none" w:sz="0" w:space="0" w:color="auto"/>
        <w:left w:val="none" w:sz="0" w:space="0" w:color="auto"/>
        <w:bottom w:val="none" w:sz="0" w:space="0" w:color="auto"/>
        <w:right w:val="none" w:sz="0" w:space="0" w:color="auto"/>
      </w:divBdr>
    </w:div>
    <w:div w:id="2065983512">
      <w:bodyDiv w:val="1"/>
      <w:marLeft w:val="0"/>
      <w:marRight w:val="0"/>
      <w:marTop w:val="0"/>
      <w:marBottom w:val="0"/>
      <w:divBdr>
        <w:top w:val="none" w:sz="0" w:space="0" w:color="auto"/>
        <w:left w:val="none" w:sz="0" w:space="0" w:color="auto"/>
        <w:bottom w:val="none" w:sz="0" w:space="0" w:color="auto"/>
        <w:right w:val="none" w:sz="0" w:space="0" w:color="auto"/>
      </w:divBdr>
    </w:div>
    <w:div w:id="2076313546">
      <w:bodyDiv w:val="1"/>
      <w:marLeft w:val="0"/>
      <w:marRight w:val="0"/>
      <w:marTop w:val="0"/>
      <w:marBottom w:val="0"/>
      <w:divBdr>
        <w:top w:val="none" w:sz="0" w:space="0" w:color="auto"/>
        <w:left w:val="none" w:sz="0" w:space="0" w:color="auto"/>
        <w:bottom w:val="none" w:sz="0" w:space="0" w:color="auto"/>
        <w:right w:val="none" w:sz="0" w:space="0" w:color="auto"/>
      </w:divBdr>
    </w:div>
    <w:div w:id="2104645020">
      <w:bodyDiv w:val="1"/>
      <w:marLeft w:val="0"/>
      <w:marRight w:val="0"/>
      <w:marTop w:val="0"/>
      <w:marBottom w:val="0"/>
      <w:divBdr>
        <w:top w:val="none" w:sz="0" w:space="0" w:color="auto"/>
        <w:left w:val="none" w:sz="0" w:space="0" w:color="auto"/>
        <w:bottom w:val="none" w:sz="0" w:space="0" w:color="auto"/>
        <w:right w:val="none" w:sz="0" w:space="0" w:color="auto"/>
      </w:divBdr>
    </w:div>
    <w:div w:id="2113621778">
      <w:bodyDiv w:val="1"/>
      <w:marLeft w:val="0"/>
      <w:marRight w:val="0"/>
      <w:marTop w:val="0"/>
      <w:marBottom w:val="0"/>
      <w:divBdr>
        <w:top w:val="none" w:sz="0" w:space="0" w:color="auto"/>
        <w:left w:val="none" w:sz="0" w:space="0" w:color="auto"/>
        <w:bottom w:val="none" w:sz="0" w:space="0" w:color="auto"/>
        <w:right w:val="none" w:sz="0" w:space="0" w:color="auto"/>
      </w:divBdr>
    </w:div>
    <w:div w:id="2117672463">
      <w:bodyDiv w:val="1"/>
      <w:marLeft w:val="0"/>
      <w:marRight w:val="0"/>
      <w:marTop w:val="0"/>
      <w:marBottom w:val="0"/>
      <w:divBdr>
        <w:top w:val="none" w:sz="0" w:space="0" w:color="auto"/>
        <w:left w:val="none" w:sz="0" w:space="0" w:color="auto"/>
        <w:bottom w:val="none" w:sz="0" w:space="0" w:color="auto"/>
        <w:right w:val="none" w:sz="0" w:space="0" w:color="auto"/>
      </w:divBdr>
    </w:div>
    <w:div w:id="2124374349">
      <w:bodyDiv w:val="1"/>
      <w:marLeft w:val="0"/>
      <w:marRight w:val="0"/>
      <w:marTop w:val="0"/>
      <w:marBottom w:val="0"/>
      <w:divBdr>
        <w:top w:val="none" w:sz="0" w:space="0" w:color="auto"/>
        <w:left w:val="none" w:sz="0" w:space="0" w:color="auto"/>
        <w:bottom w:val="none" w:sz="0" w:space="0" w:color="auto"/>
        <w:right w:val="none" w:sz="0" w:space="0" w:color="auto"/>
      </w:divBdr>
    </w:div>
    <w:div w:id="212534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hyperlink" Target="https://rmssoft.co.za"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www.rmssoft.co.za"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footer" Target="footer4.xml"/><Relationship Id="rId31" Type="http://schemas.openxmlformats.org/officeDocument/2006/relationships/image" Target="media/image11.png"/><Relationship Id="rId4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www.rmssoft.co.za"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d%20Templates\TRANSNET%20Specification%20Template%20Rev%2010_0.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965C0B46339E47AAFFEBF493F4B001" ma:contentTypeVersion="0" ma:contentTypeDescription="Create a new document." ma:contentTypeScope="" ma:versionID="7c23533d475c7a2d6cdbb327c37cd8ae">
  <xsd:schema xmlns:xsd="http://www.w3.org/2001/XMLSchema" xmlns:xs="http://www.w3.org/2001/XMLSchema" xmlns:p="http://schemas.microsoft.com/office/2006/metadata/properties" xmlns:ns2="bd711bcc-ef74-4a67-8fe3-397d4618eddc" targetNamespace="http://schemas.microsoft.com/office/2006/metadata/properties" ma:root="true" ma:fieldsID="978369212a51771ab9ec176acf413ff8" ns2:_="">
    <xsd:import namespace="bd711bcc-ef74-4a67-8fe3-397d4618edd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711bcc-ef74-4a67-8fe3-397d4618edd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bd711bcc-ef74-4a67-8fe3-397d4618eddc">ZR6T64XC4A5U-81-1</_dlc_DocId>
    <_dlc_DocIdUrl xmlns="bd711bcc-ef74-4a67-8fe3-397d4618eddc">
      <Url>http://rndsharepoint/_layouts/15/DocIdRedir.aspx?ID=ZR6T64XC4A5U-81-1</Url>
      <Description>ZR6T64XC4A5U-81-1</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6E7EF4FB-6882-4021-8B52-5AABE829A9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711bcc-ef74-4a67-8fe3-397d4618e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4F6A5B-8CDB-421A-B123-D10F78D88597}">
  <ds:schemaRefs>
    <ds:schemaRef ds:uri="http://schemas.microsoft.com/office/2006/metadata/properties"/>
    <ds:schemaRef ds:uri="http://schemas.microsoft.com/office/infopath/2007/PartnerControls"/>
    <ds:schemaRef ds:uri="bd711bcc-ef74-4a67-8fe3-397d4618eddc"/>
  </ds:schemaRefs>
</ds:datastoreItem>
</file>

<file path=customXml/itemProps3.xml><?xml version="1.0" encoding="utf-8"?>
<ds:datastoreItem xmlns:ds="http://schemas.openxmlformats.org/officeDocument/2006/customXml" ds:itemID="{E841496D-9CC8-47D5-9F1B-3EA5866787E3}">
  <ds:schemaRefs>
    <ds:schemaRef ds:uri="http://schemas.microsoft.com/sharepoint/events"/>
  </ds:schemaRefs>
</ds:datastoreItem>
</file>

<file path=customXml/itemProps4.xml><?xml version="1.0" encoding="utf-8"?>
<ds:datastoreItem xmlns:ds="http://schemas.openxmlformats.org/officeDocument/2006/customXml" ds:itemID="{EC7ABE44-A231-4A13-8743-F7C9DD7DE424}">
  <ds:schemaRefs>
    <ds:schemaRef ds:uri="http://schemas.microsoft.com/sharepoint/v3/contenttype/forms"/>
  </ds:schemaRefs>
</ds:datastoreItem>
</file>

<file path=customXml/itemProps5.xml><?xml version="1.0" encoding="utf-8"?>
<ds:datastoreItem xmlns:ds="http://schemas.openxmlformats.org/officeDocument/2006/customXml" ds:itemID="{ACA47CCC-9FAD-41A2-933B-62F6866C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TRANSNET Specification Template Rev 10_0</Template>
  <TotalTime>686</TotalTime>
  <Pages>21</Pages>
  <Words>2957</Words>
  <Characters>16860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CSIR</Company>
  <LinksUpToDate>false</LinksUpToDate>
  <CharactersWithSpaces>19778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BGreeff</dc:creator>
  <cp:lastModifiedBy>Bheki Mthethwa</cp:lastModifiedBy>
  <cp:revision>540</cp:revision>
  <cp:lastPrinted>2015-03-30T05:56:00Z</cp:lastPrinted>
  <dcterms:created xsi:type="dcterms:W3CDTF">2015-05-27T09:07:00Z</dcterms:created>
  <dcterms:modified xsi:type="dcterms:W3CDTF">2018-10-03T16:43:00Z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 </vt:lpwstr>
  </property>
  <property fmtid="{D5CDD505-2E9C-101B-9397-08002B2CF9AE}" pid="3" name="Document No">
    <vt:lpwstr>TBD</vt:lpwstr>
  </property>
  <property fmtid="{D5CDD505-2E9C-101B-9397-08002B2CF9AE}" pid="4" name="Revision No">
    <vt:lpwstr>Version D</vt:lpwstr>
  </property>
  <property fmtid="{D5CDD505-2E9C-101B-9397-08002B2CF9AE}" pid="5" name="ContentTypeId">
    <vt:lpwstr>0x010100D8965C0B46339E47AAFFEBF493F4B001</vt:lpwstr>
  </property>
  <property fmtid="{D5CDD505-2E9C-101B-9397-08002B2CF9AE}" pid="6" name="_dlc_DocIdItemGuid">
    <vt:lpwstr>df65f370-d2bd-4c42-9681-e270b8ead8cb</vt:lpwstr>
  </property>
</Properties>
</file>